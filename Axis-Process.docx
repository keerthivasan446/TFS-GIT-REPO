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wmf" ContentType="image/x-w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6BF2" w:rsidRDefault="00EC6BF2" w:rsidP="00B5523F"/>
    <w:p w:rsidR="00EC6BF2" w:rsidRDefault="00EC6BF2" w:rsidP="00B5523F"/>
    <w:p w:rsidR="00EC6BF2" w:rsidRDefault="00184A51" w:rsidP="00B5523F">
      <w:r>
        <w:rPr>
          <w:noProof/>
        </w:rPr>
        <mc:AlternateContent>
          <mc:Choice Requires="wps">
            <w:drawing>
              <wp:anchor distT="0" distB="0" distL="114300" distR="114300" simplePos="0" relativeHeight="251643904" behindDoc="0" locked="0" layoutInCell="1" allowOverlap="1" wp14:anchorId="3E29D915" wp14:editId="6679E267">
                <wp:simplePos x="0" y="0"/>
                <wp:positionH relativeFrom="column">
                  <wp:posOffset>2632075</wp:posOffset>
                </wp:positionH>
                <wp:positionV relativeFrom="paragraph">
                  <wp:posOffset>160655</wp:posOffset>
                </wp:positionV>
                <wp:extent cx="4025265" cy="838200"/>
                <wp:effectExtent l="0" t="0" r="0" b="0"/>
                <wp:wrapTight wrapText="bothSides">
                  <wp:wrapPolygon edited="0">
                    <wp:start x="204" y="1473"/>
                    <wp:lineTo x="204" y="20127"/>
                    <wp:lineTo x="21263" y="20127"/>
                    <wp:lineTo x="21263" y="1473"/>
                    <wp:lineTo x="204" y="1473"/>
                  </wp:wrapPolygon>
                </wp:wrapTight>
                <wp:docPr id="2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5265" cy="838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type="none" w="med" len="med"/>
                              <a:tailEnd type="none" w="med" len="med"/>
                            </a14:hiddenLine>
                          </a:ext>
                        </a:extLst>
                      </wps:spPr>
                      <wps:txbx>
                        <w:txbxContent>
                          <w:p w:rsidR="00050A36" w:rsidRPr="000C47A3" w:rsidRDefault="00050A36" w:rsidP="00B5523F">
                            <w:pPr>
                              <w:pStyle w:val="ProductName"/>
                              <w:rPr>
                                <w:color w:val="BFBFBF"/>
                                <w:sz w:val="56"/>
                                <w:szCs w:val="56"/>
                              </w:rPr>
                            </w:pPr>
                            <w:r>
                              <w:t xml:space="preserve">         Axis  Transition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29D915" id="_x0000_t202" coordsize="21600,21600" o:spt="202" path="m,l,21600r21600,l21600,xe">
                <v:stroke joinstyle="miter"/>
                <v:path gradientshapeok="t" o:connecttype="rect"/>
              </v:shapetype>
              <v:shape id="Text Box 3" o:spid="_x0000_s1026" type="#_x0000_t202" style="position:absolute;left:0;text-align:left;margin-left:207.25pt;margin-top:12.65pt;width:316.95pt;height:66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" filled="f" stroked="f">
                <v:textbox inset=",7.2pt,,7.2pt">
                  <w:txbxContent>
                    <w:p w:rsidR="00050A36" w:rsidRPr="000C47A3" w:rsidRDefault="00050A36" w:rsidP="00B5523F">
                      <w:pPr>
                        <w:pStyle w:val="ProductName"/>
                        <w:rPr>
                          <w:color w:val="BFBFBF"/>
                          <w:sz w:val="56"/>
                          <w:szCs w:val="56"/>
                        </w:rPr>
                      </w:pPr>
                      <w:r>
                        <w:t xml:space="preserve">         Axis  Transition </w:t>
                      </w:r>
                    </w:p>
                  </w:txbxContent>
                </v:textbox>
                <w10:wrap type="tight"/>
              </v:shape>
            </w:pict>
          </mc:Fallback>
        </mc:AlternateContent>
      </w:r>
    </w:p>
    <w:p w:rsidR="00EC6BF2" w:rsidRDefault="00EC6BF2" w:rsidP="00B5523F"/>
    <w:p w:rsidR="00EC6BF2" w:rsidRDefault="00184A51" w:rsidP="00B5523F">
      <w:pPr>
        <w:rPr>
          <w:rFonts w:cs="Arial"/>
        </w:rPr>
      </w:pPr>
      <w:r>
        <w:rPr>
          <w:noProof/>
        </w:rPr>
        <mc:AlternateContent>
          <mc:Choice Requires="wps">
            <w:drawing>
              <wp:anchor distT="0" distB="0" distL="114300" distR="114300" simplePos="0" relativeHeight="251645952" behindDoc="0" locked="0" layoutInCell="1" allowOverlap="1" wp14:anchorId="1D1234E6" wp14:editId="5E841E50">
                <wp:simplePos x="0" y="0"/>
                <wp:positionH relativeFrom="column">
                  <wp:posOffset>2424430</wp:posOffset>
                </wp:positionH>
                <wp:positionV relativeFrom="paragraph">
                  <wp:posOffset>187325</wp:posOffset>
                </wp:positionV>
                <wp:extent cx="4263390" cy="1695450"/>
                <wp:effectExtent l="0" t="0" r="0" b="0"/>
                <wp:wrapTight wrapText="bothSides">
                  <wp:wrapPolygon edited="0">
                    <wp:start x="193" y="728"/>
                    <wp:lineTo x="193" y="20872"/>
                    <wp:lineTo x="21233" y="20872"/>
                    <wp:lineTo x="21233" y="728"/>
                    <wp:lineTo x="193" y="728"/>
                  </wp:wrapPolygon>
                </wp:wrapTight>
                <wp:docPr id="2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3390" cy="1695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type="none" w="med" len="med"/>
                              <a:tailEnd type="none" w="med" len="med"/>
                            </a14:hiddenLine>
                          </a:ext>
                        </a:extLst>
                      </wps:spPr>
                      <wps:txbx>
                        <w:txbxContent>
                          <w:p w:rsidR="00050A36" w:rsidRDefault="00050A36" w:rsidP="002355AB">
                            <w:pPr>
                              <w:pStyle w:val="VersionNo"/>
                              <w:jc w:val="right"/>
                              <w:rPr>
                                <w:b/>
                                <w:caps/>
                                <w:sz w:val="36"/>
                              </w:rPr>
                            </w:pPr>
                            <w:r>
                              <w:rPr>
                                <w:b/>
                                <w:caps/>
                                <w:sz w:val="36"/>
                              </w:rPr>
                              <w:t>Process document</w:t>
                            </w:r>
                          </w:p>
                          <w:p w:rsidR="00050A36" w:rsidRPr="00374945" w:rsidRDefault="00050A36" w:rsidP="002355AB">
                            <w:pPr>
                              <w:pStyle w:val="VersionNo"/>
                              <w:jc w:val="right"/>
                              <w:rPr>
                                <w:b/>
                              </w:rPr>
                            </w:pPr>
                            <w:r w:rsidRPr="000C47A3">
                              <w:t>V</w:t>
                            </w:r>
                            <w:r>
                              <w:t>ersion 1.0</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1234E6" id="_x0000_s1027" type="#_x0000_t202" style="position:absolute;left:0;text-align:left;margin-left:190.9pt;margin-top:14.75pt;width:335.7pt;height:133.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" filled="f" stroked="f">
                <v:textbox inset=",7.2pt,,7.2pt">
                  <w:txbxContent>
                    <w:p w:rsidR="00050A36" w:rsidRDefault="00050A36" w:rsidP="002355AB">
                      <w:pPr>
                        <w:pStyle w:val="VersionNo"/>
                        <w:jc w:val="right"/>
                        <w:rPr>
                          <w:b/>
                          <w:caps/>
                          <w:sz w:val="36"/>
                        </w:rPr>
                      </w:pPr>
                      <w:r>
                        <w:rPr>
                          <w:b/>
                          <w:caps/>
                          <w:sz w:val="36"/>
                        </w:rPr>
                        <w:t>Process document</w:t>
                      </w:r>
                    </w:p>
                    <w:p w:rsidR="00050A36" w:rsidRPr="00374945" w:rsidRDefault="00050A36" w:rsidP="002355AB">
                      <w:pPr>
                        <w:pStyle w:val="VersionNo"/>
                        <w:jc w:val="right"/>
                        <w:rPr>
                          <w:b/>
                        </w:rPr>
                      </w:pPr>
                      <w:r w:rsidRPr="000C47A3">
                        <w:t>V</w:t>
                      </w:r>
                      <w:r>
                        <w:t>ersion 1.0</w:t>
                      </w:r>
                    </w:p>
                  </w:txbxContent>
                </v:textbox>
                <w10:wrap type="tight"/>
              </v:shape>
            </w:pict>
          </mc:Fallback>
        </mc:AlternateContent>
      </w:r>
    </w:p>
    <w:p w:rsidR="00EC6BF2" w:rsidRDefault="00EC6BF2" w:rsidP="00B5523F"/>
    <w:p w:rsidR="00EC6BF2" w:rsidRDefault="00EC6BF2" w:rsidP="00B5523F"/>
    <w:p w:rsidR="00EC6BF2" w:rsidRDefault="00EC6BF2" w:rsidP="00B5523F"/>
    <w:p w:rsidR="00EC6BF2" w:rsidRDefault="00EC6BF2" w:rsidP="00B5523F"/>
    <w:p w:rsidR="00EC6BF2" w:rsidRDefault="00EC6BF2" w:rsidP="00EC6BF2">
      <w:pPr>
        <w:pStyle w:val="VersionNumber"/>
      </w:pPr>
    </w:p>
    <w:p w:rsidR="00EC6BF2" w:rsidRDefault="00EC6BF2" w:rsidP="00EC6BF2">
      <w:pPr>
        <w:pStyle w:val="NoSpacing1"/>
      </w:pPr>
    </w:p>
    <w:p w:rsidR="00EC6BF2" w:rsidRDefault="00EC6BF2" w:rsidP="00B5523F"/>
    <w:p w:rsidR="00EC6BF2" w:rsidRDefault="00EC6BF2" w:rsidP="00B5523F"/>
    <w:p w:rsidR="00EC6BF2" w:rsidRDefault="00EC6BF2" w:rsidP="00B5523F"/>
    <w:p w:rsidR="00EC6BF2" w:rsidRDefault="00EC6BF2" w:rsidP="00B5523F"/>
    <w:p w:rsidR="00EC6BF2" w:rsidRDefault="00EC6BF2" w:rsidP="00EC6BF2">
      <w:pPr>
        <w:pStyle w:val="VersionNumber"/>
      </w:pPr>
    </w:p>
    <w:p w:rsidR="00EC6BF2" w:rsidRDefault="00EC6BF2" w:rsidP="00EC6BF2">
      <w:pPr>
        <w:pStyle w:val="VersionNumber"/>
      </w:pPr>
    </w:p>
    <w:p w:rsidR="00EC6BF2" w:rsidRDefault="00EC6BF2" w:rsidP="00EC6BF2">
      <w:pPr>
        <w:pStyle w:val="VersionNumber"/>
      </w:pPr>
    </w:p>
    <w:p w:rsidR="00EC6BF2" w:rsidRDefault="00EC6BF2" w:rsidP="00EC6BF2">
      <w:pPr>
        <w:pStyle w:val="VersionNumber"/>
      </w:pPr>
    </w:p>
    <w:p w:rsidR="00EC6BF2" w:rsidRDefault="00EC6BF2" w:rsidP="00EC6BF2">
      <w:pPr>
        <w:pStyle w:val="VersionNumber"/>
      </w:pPr>
    </w:p>
    <w:p w:rsidR="00EC6BF2" w:rsidRDefault="00EC6BF2" w:rsidP="00EC6BF2">
      <w:pPr>
        <w:pStyle w:val="VersionNumber"/>
      </w:pPr>
    </w:p>
    <w:p w:rsidR="00EC6BF2" w:rsidRDefault="00527592" w:rsidP="002355AB">
      <w:pPr>
        <w:pStyle w:val="CoverPageDate"/>
        <w:ind w:right="-198"/>
        <w:rPr>
          <w:rFonts w:cs="Arial"/>
        </w:rPr>
      </w:pPr>
      <w:r>
        <w:rPr>
          <w:rFonts w:cs="Arial"/>
        </w:rPr>
        <w:t>November</w:t>
      </w:r>
      <w:r w:rsidR="00B56E96">
        <w:rPr>
          <w:rFonts w:cs="Arial"/>
        </w:rPr>
        <w:t xml:space="preserve"> 201</w:t>
      </w:r>
      <w:r w:rsidR="002355AB">
        <w:rPr>
          <w:rFonts w:cs="Arial"/>
        </w:rPr>
        <w:t>7</w:t>
      </w:r>
    </w:p>
    <w:p w:rsidR="00EC6BF2" w:rsidRDefault="00EC6BF2" w:rsidP="00B5523F"/>
    <w:p w:rsidR="00EC6BF2" w:rsidRDefault="00EC6BF2" w:rsidP="00B5523F"/>
    <w:p w:rsidR="00EC6BF2" w:rsidRDefault="00EC6BF2" w:rsidP="00B5523F"/>
    <w:p w:rsidR="00EC6BF2" w:rsidRDefault="00EC6BF2" w:rsidP="00B5523F"/>
    <w:p w:rsidR="00EC6BF2" w:rsidRDefault="00EC6BF2" w:rsidP="00B5523F">
      <w:pPr>
        <w:sectPr w:rsidR="00EC6BF2" w:rsidSect="00C022FE">
          <w:headerReference w:type="default" r:id="rId8"/>
          <w:footerReference w:type="default" r:id="rId9"/>
          <w:headerReference w:type="first" r:id="rId10"/>
          <w:pgSz w:w="12240" w:h="15840" w:code="1"/>
          <w:pgMar w:top="1728" w:right="1080" w:bottom="1080" w:left="1008" w:header="720" w:footer="720" w:gutter="0"/>
          <w:cols w:space="708"/>
          <w:titlePg/>
          <w:docGrid w:linePitch="360"/>
        </w:sectPr>
      </w:pPr>
    </w:p>
    <w:p w:rsidR="00EC6BF2" w:rsidRDefault="00184A51" w:rsidP="00B5523F">
      <w:pPr>
        <w:sectPr w:rsidR="00EC6BF2" w:rsidSect="00C022FE">
          <w:headerReference w:type="even" r:id="rId11"/>
          <w:headerReference w:type="default" r:id="rId12"/>
          <w:footerReference w:type="even" r:id="rId13"/>
          <w:footerReference w:type="default" r:id="rId14"/>
          <w:headerReference w:type="first" r:id="rId15"/>
          <w:footerReference w:type="first" r:id="rId16"/>
          <w:pgSz w:w="12240" w:h="15840" w:code="1"/>
          <w:pgMar w:top="1440" w:right="1800" w:bottom="1440" w:left="1800" w:header="720" w:footer="720" w:gutter="0"/>
          <w:pgNumType w:fmt="lowerRoman" w:start="1"/>
          <w:cols w:space="720"/>
          <w:titlePg/>
          <w:docGrid w:linePitch="360"/>
        </w:sectPr>
      </w:pPr>
      <w:r>
        <w:rPr>
          <w:noProof/>
        </w:rPr>
        <w:lastRenderedPageBreak/>
        <mc:AlternateContent>
          <mc:Choice Requires="wpg">
            <w:drawing>
              <wp:anchor distT="0" distB="0" distL="114300" distR="114300" simplePos="0" relativeHeight="251672576" behindDoc="0" locked="0" layoutInCell="1" allowOverlap="1" wp14:anchorId="1F7F61DC" wp14:editId="74D9E7F2">
                <wp:simplePos x="0" y="0"/>
                <wp:positionH relativeFrom="column">
                  <wp:posOffset>-51435</wp:posOffset>
                </wp:positionH>
                <wp:positionV relativeFrom="paragraph">
                  <wp:posOffset>5891530</wp:posOffset>
                </wp:positionV>
                <wp:extent cx="6071235" cy="2687955"/>
                <wp:effectExtent l="0" t="0" r="0" b="2540"/>
                <wp:wrapNone/>
                <wp:docPr id="22"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1235" cy="2687955"/>
                          <a:chOff x="1479" y="10627"/>
                          <a:chExt cx="9561" cy="4233"/>
                        </a:xfrm>
                      </wpg:grpSpPr>
                      <wps:wsp>
                        <wps:cNvPr id="23" name="Text Box 6"/>
                        <wps:cNvSpPr txBox="1">
                          <a:spLocks noChangeArrowheads="1"/>
                        </wps:cNvSpPr>
                        <wps:spPr bwMode="auto">
                          <a:xfrm>
                            <a:off x="1479" y="10627"/>
                            <a:ext cx="9561" cy="42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0A36" w:rsidRPr="00345FFC" w:rsidRDefault="00050A36" w:rsidP="00B5523F">
                              <w:pPr>
                                <w:pStyle w:val="ApteanCopyright"/>
                              </w:pPr>
                              <w:r>
                                <w:t>Copyright © 2017</w:t>
                              </w:r>
                              <w:r w:rsidRPr="00345FFC">
                                <w:t xml:space="preserve"> Aptean. All Rights Reserved. These materials are provided by Aptean for informational purposes only, without representation or warranty of any kind, and Aptean shall not be liable for errors or omissions with respect to the materials. The only warranties for Aptean products and services are those set forth in the express warranty statements accompanying such products and services, if any, and nothing herein shall be construed as constituting an additional warranty. No part of this publication may be reproduced or transmitted in any form or for any purpose without the express written permission of Aptean. The information contained herein may be changed without prior notice. Some products marketed by Aptean contain proprietary software components of other software vendors. Aptean and other Aptean products and services referenced herein as well as their respective logos are registered trademarks or trademarks of Aptean or its affiliated companies.</w:t>
                              </w:r>
                            </w:p>
                          </w:txbxContent>
                        </wps:txbx>
                        <wps:bodyPr rot="0" vert="horz" wrap="square" lIns="91440" tIns="91440" rIns="91440" bIns="9144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7F61DC" id="Group 20" o:spid="_x0000_s1028" style="position:absolute;left:0;text-align:left;margin-left:-4.05pt;margin-top:463.9pt;width:478.05pt;height:211.65pt;z-index:251672576" coordorigin="1479,10627" coordsize="9561,4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">
                <v:shape id="Text Box 6" o:spid="_x0000_s1029" type="#_x0000_t202" style="position:absolute;left:1479;top:10627;width:9561;height:42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RE3cMA&#10;AADbAAAADwAAAGRycy9kb3ducmV2LnhtbESPQWvCQBSE74X+h+UJ3upGpSppNlIsBa9qoddn9pkN&#10;3X0bsmsS/fVuodDjMDPfMMV2dFb01IXGs4L5LANBXHndcK3g6/T5sgERIrJG65kU3CjAtnx+KjDX&#10;fuAD9cdYiwThkKMCE2ObSxkqQw7DzLfEybv4zmFMsqul7nBIcGflIstW0mHDacFgSztD1c/x6hRU&#10;9+vHZtec++G+/l6fR2NfL2yVmk7G9zcQkcb4H/5r77WCxRJ+v6QfIM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VRE3cMAAADbAAAADwAAAAAAAAAAAAAAAACYAgAAZHJzL2Rv&#10;d25yZXYueG1sUEsFBgAAAAAEAAQA9QAAAIgDAAAAAA==&#10;" filled="f" stroked="f">
                  <v:textbox inset=",7.2pt,,7.2pt">
                    <w:txbxContent>
                      <w:p w:rsidR="00050A36" w:rsidRPr="00345FFC" w:rsidRDefault="00050A36" w:rsidP="00B5523F">
                        <w:pPr>
                          <w:pStyle w:val="ApteanCopyright"/>
                        </w:pPr>
                        <w:r>
                          <w:t>Copyright © 2017</w:t>
                        </w:r>
                        <w:r w:rsidRPr="00345FFC">
                          <w:t xml:space="preserve"> Aptean. All Rights Reserved. These materials are provided by Aptean for informational purposes only, without representation or warranty of any kind, and Aptean shall not be liable for errors or omissions with respect to the materials. The only warranties for Aptean products and services are those set forth in the express warranty statements accompanying such products and services, if any, and nothing herein shall be construed as constituting an additional warranty. No part of this publication may be reproduced or transmitted in any form or for any purpose without the express written permission of Aptean. The information contained herein may be changed without prior notice. Some products marketed by Aptean contain proprietary software components of other software vendors. Aptean and other Aptean products and services referenced herein as well as their respective logos are registered trademarks or trademarks of Aptean or its affiliated companies.</w:t>
                        </w:r>
                      </w:p>
                    </w:txbxContent>
                  </v:textbox>
                </v:shape>
              </v:group>
            </w:pict>
          </mc:Fallback>
        </mc:AlternateContent>
      </w:r>
      <w:r>
        <w:rPr>
          <w:noProof/>
        </w:rPr>
        <mc:AlternateContent>
          <mc:Choice Requires="wpg">
            <w:drawing>
              <wp:anchor distT="0" distB="0" distL="114300" distR="114300" simplePos="0" relativeHeight="251648000" behindDoc="0" locked="0" layoutInCell="1" allowOverlap="1" wp14:anchorId="66A42380" wp14:editId="41F2D79E">
                <wp:simplePos x="0" y="0"/>
                <wp:positionH relativeFrom="column">
                  <wp:posOffset>-203835</wp:posOffset>
                </wp:positionH>
                <wp:positionV relativeFrom="paragraph">
                  <wp:posOffset>5739130</wp:posOffset>
                </wp:positionV>
                <wp:extent cx="6071235" cy="2687955"/>
                <wp:effectExtent l="0" t="0" r="0" b="2540"/>
                <wp:wrapNone/>
                <wp:docPr id="18"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1235" cy="2687955"/>
                          <a:chOff x="1479" y="10627"/>
                          <a:chExt cx="9561" cy="4233"/>
                        </a:xfrm>
                      </wpg:grpSpPr>
                      <wps:wsp>
                        <wps:cNvPr id="21" name="Text Box 6"/>
                        <wps:cNvSpPr txBox="1">
                          <a:spLocks noChangeArrowheads="1"/>
                        </wps:cNvSpPr>
                        <wps:spPr bwMode="auto">
                          <a:xfrm>
                            <a:off x="1479" y="10627"/>
                            <a:ext cx="9561" cy="42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0A36" w:rsidRPr="00345FFC" w:rsidRDefault="00050A36" w:rsidP="00B5523F">
                              <w:pPr>
                                <w:pStyle w:val="ApteanCopyright"/>
                              </w:pPr>
                              <w:r>
                                <w:t>Copyright © 2014</w:t>
                              </w:r>
                              <w:r w:rsidRPr="00345FFC">
                                <w:t xml:space="preserve"> Aptean. All Rights Reserved. These materials are provided by Aptean for informational purposes only, without representation or warranty of any kind, and Aptean shall not be liable for errors or omissions with respect to the materials. The only warranties for Aptean products and services are those set forth in the express warranty statements accompanying such products and services, if any, and nothing herein shall be construed as constituting an additional warranty. No part of this publication may be reproduced or transmitted in any form or for any purpose without the express written permission of Aptean. The information contained herein may be changed without prior notice. Some products marketed by Aptean contain proprietary software components of other software vendors. Aptean and other Aptean products and services referenced herein as well as their respective logos are registered trademarks or trademarks of Aptean or its affiliated companies.</w:t>
                              </w:r>
                            </w:p>
                          </w:txbxContent>
                        </wps:txbx>
                        <wps:bodyPr rot="0" vert="horz" wrap="square" lIns="91440" tIns="91440" rIns="91440" bIns="9144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A42380" id="Group 11" o:spid="_x0000_s1030" style="position:absolute;left:0;text-align:left;margin-left:-16.05pt;margin-top:451.9pt;width:478.05pt;height:211.65pt;z-index:251648000" coordorigin="1479,10627" coordsize="9561,4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">
                <v:shape id="Text Box 6" o:spid="_x0000_s1031" type="#_x0000_t202" style="position:absolute;left:1479;top:10627;width:9561;height:42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p/McEA&#10;AADbAAAADwAAAGRycy9kb3ducmV2LnhtbESPQYvCMBSE74L/ITxhb5oqrErXKKIIe9Vd2OuzeTbF&#10;5KU0se36640geBxm5htmtemdFS01ofKsYDrJQBAXXldcKvj9OYyXIEJE1mg9k4J/CrBZDwcrzLXv&#10;+EjtKZYiQTjkqMDEWOdShsKQwzDxNXHyLr5xGJNsSqkb7BLcWTnLsrl0WHFaMFjTzlBxPd2cguJ+&#10;2y931bnt7ou/xbk39vPCVqmPUb/9AhGpj+/wq/2tFcym8PySfoBc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LKfzHBAAAA2wAAAA8AAAAAAAAAAAAAAAAAmAIAAGRycy9kb3du&#10;cmV2LnhtbFBLBQYAAAAABAAEAPUAAACGAwAAAAA=&#10;" filled="f" stroked="f">
                  <v:textbox inset=",7.2pt,,7.2pt">
                    <w:txbxContent>
                      <w:p w:rsidR="00050A36" w:rsidRPr="00345FFC" w:rsidRDefault="00050A36" w:rsidP="00B5523F">
                        <w:pPr>
                          <w:pStyle w:val="ApteanCopyright"/>
                        </w:pPr>
                        <w:r>
                          <w:t>Copyright © 2014</w:t>
                        </w:r>
                        <w:r w:rsidRPr="00345FFC">
                          <w:t xml:space="preserve"> Aptean. All Rights Reserved. These materials are provided by Aptean for informational purposes only, without representation or warranty of any kind, and Aptean shall not be liable for errors or omissions with respect to the materials. The only warranties for Aptean products and services are those set forth in the express warranty statements accompanying such products and services, if any, and nothing herein shall be construed as constituting an additional warranty. No part of this publication may be reproduced or transmitted in any form or for any purpose without the express written permission of Aptean. The information contained herein may be changed without prior notice. Some products marketed by Aptean contain proprietary software components of other software vendors. Aptean and other Aptean products and services referenced herein as well as their respective logos are registered trademarks or trademarks of Aptean or its affiliated companies.</w:t>
                        </w:r>
                      </w:p>
                    </w:txbxContent>
                  </v:textbox>
                </v:shape>
              </v:group>
            </w:pict>
          </mc:Fallback>
        </mc:AlternateContent>
      </w:r>
      <w:r>
        <w:rPr>
          <w:noProof/>
        </w:rPr>
        <mc:AlternateContent>
          <mc:Choice Requires="wps">
            <w:drawing>
              <wp:anchor distT="0" distB="0" distL="114300" distR="114300" simplePos="0" relativeHeight="251670528" behindDoc="0" locked="0" layoutInCell="1" allowOverlap="1" wp14:anchorId="1C469461" wp14:editId="5AB707C2">
                <wp:simplePos x="0" y="0"/>
                <wp:positionH relativeFrom="column">
                  <wp:posOffset>-1141095</wp:posOffset>
                </wp:positionH>
                <wp:positionV relativeFrom="paragraph">
                  <wp:posOffset>5219065</wp:posOffset>
                </wp:positionV>
                <wp:extent cx="7772400" cy="4229100"/>
                <wp:effectExtent l="1905" t="0" r="0" b="19685"/>
                <wp:wrapNone/>
                <wp:docPr id="1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4229100"/>
                        </a:xfrm>
                        <a:prstGeom prst="rect">
                          <a:avLst/>
                        </a:prstGeom>
                        <a:solidFill>
                          <a:srgbClr val="404040"/>
                        </a:solidFill>
                        <a:ln>
                          <a:noFill/>
                        </a:ln>
                        <a:effectLst>
                          <a:outerShdw dist="23000" dir="5400000" rotWithShape="0">
                            <a:srgbClr val="808080">
                              <a:alpha val="34999"/>
                            </a:srgbClr>
                          </a:outerShdw>
                        </a:effectLst>
                        <a:extLst>
                          <a:ext uri="{91240B29-F687-4F45-9708-019B960494DF}">
                            <a14:hiddenLine xmlns:a14="http://schemas.microsoft.com/office/drawing/2010/main" w="9525">
                              <a:solidFill>
                                <a:srgbClr val="4A7EBB"/>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A35AC23" id="Rectangle 10" o:spid="_x0000_s1026" style="position:absolute;margin-left:-89.85pt;margin-top:410.95pt;width:612pt;height:33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" fillcolor="#404040" stroked="f" strokecolor="#4a7ebb">
                <v:shadow on="t" opacity="22936f" origin=",.5" offset="0,.63889mm"/>
              </v:rect>
            </w:pict>
          </mc:Fallback>
        </mc:AlternateContent>
      </w:r>
    </w:p>
    <w:p w:rsidR="003475A0" w:rsidRDefault="003475A0" w:rsidP="008322D5">
      <w:pPr>
        <w:pStyle w:val="TOCTitle"/>
      </w:pPr>
      <w:r>
        <w:lastRenderedPageBreak/>
        <w:t>Contents</w:t>
      </w:r>
    </w:p>
    <w:p w:rsidR="00C84272" w:rsidRDefault="000B73EB">
      <w:pPr>
        <w:pStyle w:val="TOC1"/>
        <w:rPr>
          <w:rFonts w:asciiTheme="minorHAnsi" w:eastAsiaTheme="minorEastAsia" w:hAnsiTheme="minorHAnsi" w:cstheme="minorBidi"/>
          <w:b w:val="0"/>
          <w:sz w:val="22"/>
          <w:szCs w:val="22"/>
        </w:rPr>
      </w:pPr>
      <w:r>
        <w:rPr>
          <w:b w:val="0"/>
          <w:bCs/>
          <w:szCs w:val="20"/>
        </w:rPr>
        <w:fldChar w:fldCharType="begin"/>
      </w:r>
      <w:r w:rsidR="0057633E">
        <w:rPr>
          <w:b w:val="0"/>
          <w:bCs/>
          <w:szCs w:val="20"/>
        </w:rPr>
        <w:instrText xml:space="preserve"> TOC \o "2-2" \h \z \t "Heading 1,1,Heading 3,3" </w:instrText>
      </w:r>
      <w:r>
        <w:rPr>
          <w:b w:val="0"/>
          <w:bCs/>
          <w:szCs w:val="20"/>
        </w:rPr>
        <w:fldChar w:fldCharType="separate"/>
      </w:r>
      <w:hyperlink w:anchor="_Toc495931902" w:history="1">
        <w:r w:rsidR="00C84272" w:rsidRPr="000724FB">
          <w:rPr>
            <w:rStyle w:val="Hyperlink"/>
          </w:rPr>
          <w:t>Axis Documentation Process Document</w:t>
        </w:r>
        <w:r w:rsidR="00C84272">
          <w:rPr>
            <w:webHidden/>
          </w:rPr>
          <w:tab/>
        </w:r>
        <w:r w:rsidR="00C84272">
          <w:rPr>
            <w:webHidden/>
          </w:rPr>
          <w:fldChar w:fldCharType="begin"/>
        </w:r>
        <w:r w:rsidR="00C84272">
          <w:rPr>
            <w:webHidden/>
          </w:rPr>
          <w:instrText xml:space="preserve"> PAGEREF _Toc495931902 \h </w:instrText>
        </w:r>
        <w:r w:rsidR="00C84272">
          <w:rPr>
            <w:webHidden/>
          </w:rPr>
        </w:r>
        <w:r w:rsidR="00C84272">
          <w:rPr>
            <w:webHidden/>
          </w:rPr>
          <w:fldChar w:fldCharType="separate"/>
        </w:r>
        <w:r w:rsidR="00C84272">
          <w:rPr>
            <w:webHidden/>
          </w:rPr>
          <w:t>1</w:t>
        </w:r>
        <w:r w:rsidR="00C84272">
          <w:rPr>
            <w:webHidden/>
          </w:rPr>
          <w:fldChar w:fldCharType="end"/>
        </w:r>
      </w:hyperlink>
    </w:p>
    <w:p w:rsidR="00C84272" w:rsidRDefault="002A5421">
      <w:pPr>
        <w:pStyle w:val="TOC2"/>
        <w:rPr>
          <w:rFonts w:asciiTheme="minorHAnsi" w:eastAsiaTheme="minorEastAsia" w:hAnsiTheme="minorHAnsi" w:cstheme="minorBidi"/>
          <w:noProof/>
          <w:sz w:val="22"/>
          <w:szCs w:val="22"/>
        </w:rPr>
      </w:pPr>
      <w:hyperlink w:anchor="_Toc495931903" w:history="1">
        <w:r w:rsidR="00C84272" w:rsidRPr="000724FB">
          <w:rPr>
            <w:rStyle w:val="Hyperlink"/>
            <w:noProof/>
          </w:rPr>
          <w:t>Axis ERP</w:t>
        </w:r>
        <w:r w:rsidR="00C84272">
          <w:rPr>
            <w:noProof/>
            <w:webHidden/>
          </w:rPr>
          <w:tab/>
        </w:r>
        <w:r w:rsidR="00C84272">
          <w:rPr>
            <w:noProof/>
            <w:webHidden/>
          </w:rPr>
          <w:fldChar w:fldCharType="begin"/>
        </w:r>
        <w:r w:rsidR="00C84272">
          <w:rPr>
            <w:noProof/>
            <w:webHidden/>
          </w:rPr>
          <w:instrText xml:space="preserve"> PAGEREF _Toc495931903 \h </w:instrText>
        </w:r>
        <w:r w:rsidR="00C84272">
          <w:rPr>
            <w:noProof/>
            <w:webHidden/>
          </w:rPr>
        </w:r>
        <w:r w:rsidR="00C84272">
          <w:rPr>
            <w:noProof/>
            <w:webHidden/>
          </w:rPr>
          <w:fldChar w:fldCharType="separate"/>
        </w:r>
        <w:r w:rsidR="00C84272">
          <w:rPr>
            <w:noProof/>
            <w:webHidden/>
          </w:rPr>
          <w:t>1</w:t>
        </w:r>
        <w:r w:rsidR="00C84272">
          <w:rPr>
            <w:noProof/>
            <w:webHidden/>
          </w:rPr>
          <w:fldChar w:fldCharType="end"/>
        </w:r>
      </w:hyperlink>
    </w:p>
    <w:p w:rsidR="00C84272" w:rsidRDefault="002A5421">
      <w:pPr>
        <w:pStyle w:val="TOC2"/>
        <w:rPr>
          <w:rFonts w:asciiTheme="minorHAnsi" w:eastAsiaTheme="minorEastAsia" w:hAnsiTheme="minorHAnsi" w:cstheme="minorBidi"/>
          <w:noProof/>
          <w:sz w:val="22"/>
          <w:szCs w:val="22"/>
        </w:rPr>
      </w:pPr>
      <w:hyperlink w:anchor="_Toc495931904" w:history="1">
        <w:r w:rsidR="00C84272" w:rsidRPr="000724FB">
          <w:rPr>
            <w:rStyle w:val="Hyperlink"/>
            <w:noProof/>
          </w:rPr>
          <w:t>Axis Portal</w:t>
        </w:r>
        <w:r w:rsidR="00C84272">
          <w:rPr>
            <w:noProof/>
            <w:webHidden/>
          </w:rPr>
          <w:tab/>
        </w:r>
        <w:r w:rsidR="00C84272">
          <w:rPr>
            <w:noProof/>
            <w:webHidden/>
          </w:rPr>
          <w:fldChar w:fldCharType="begin"/>
        </w:r>
        <w:r w:rsidR="00C84272">
          <w:rPr>
            <w:noProof/>
            <w:webHidden/>
          </w:rPr>
          <w:instrText xml:space="preserve"> PAGEREF _Toc495931904 \h </w:instrText>
        </w:r>
        <w:r w:rsidR="00C84272">
          <w:rPr>
            <w:noProof/>
            <w:webHidden/>
          </w:rPr>
        </w:r>
        <w:r w:rsidR="00C84272">
          <w:rPr>
            <w:noProof/>
            <w:webHidden/>
          </w:rPr>
          <w:fldChar w:fldCharType="separate"/>
        </w:r>
        <w:r w:rsidR="00C84272">
          <w:rPr>
            <w:noProof/>
            <w:webHidden/>
          </w:rPr>
          <w:t>1</w:t>
        </w:r>
        <w:r w:rsidR="00C84272">
          <w:rPr>
            <w:noProof/>
            <w:webHidden/>
          </w:rPr>
          <w:fldChar w:fldCharType="end"/>
        </w:r>
      </w:hyperlink>
    </w:p>
    <w:p w:rsidR="00C84272" w:rsidRDefault="002A5421">
      <w:pPr>
        <w:pStyle w:val="TOC2"/>
        <w:rPr>
          <w:rFonts w:asciiTheme="minorHAnsi" w:eastAsiaTheme="minorEastAsia" w:hAnsiTheme="minorHAnsi" w:cstheme="minorBidi"/>
          <w:noProof/>
          <w:sz w:val="22"/>
          <w:szCs w:val="22"/>
        </w:rPr>
      </w:pPr>
      <w:hyperlink w:anchor="_Toc495931905" w:history="1">
        <w:r w:rsidR="00C84272" w:rsidRPr="000724FB">
          <w:rPr>
            <w:rStyle w:val="Hyperlink"/>
            <w:noProof/>
          </w:rPr>
          <w:t>Axis Data Warehouse</w:t>
        </w:r>
        <w:r w:rsidR="00C84272">
          <w:rPr>
            <w:noProof/>
            <w:webHidden/>
          </w:rPr>
          <w:tab/>
        </w:r>
        <w:r w:rsidR="00C84272">
          <w:rPr>
            <w:noProof/>
            <w:webHidden/>
          </w:rPr>
          <w:fldChar w:fldCharType="begin"/>
        </w:r>
        <w:r w:rsidR="00C84272">
          <w:rPr>
            <w:noProof/>
            <w:webHidden/>
          </w:rPr>
          <w:instrText xml:space="preserve"> PAGEREF _Toc495931905 \h </w:instrText>
        </w:r>
        <w:r w:rsidR="00C84272">
          <w:rPr>
            <w:noProof/>
            <w:webHidden/>
          </w:rPr>
        </w:r>
        <w:r w:rsidR="00C84272">
          <w:rPr>
            <w:noProof/>
            <w:webHidden/>
          </w:rPr>
          <w:fldChar w:fldCharType="separate"/>
        </w:r>
        <w:r w:rsidR="00C84272">
          <w:rPr>
            <w:noProof/>
            <w:webHidden/>
          </w:rPr>
          <w:t>1</w:t>
        </w:r>
        <w:r w:rsidR="00C84272">
          <w:rPr>
            <w:noProof/>
            <w:webHidden/>
          </w:rPr>
          <w:fldChar w:fldCharType="end"/>
        </w:r>
      </w:hyperlink>
    </w:p>
    <w:p w:rsidR="00C84272" w:rsidRDefault="002A5421">
      <w:pPr>
        <w:pStyle w:val="TOC2"/>
        <w:rPr>
          <w:rFonts w:asciiTheme="minorHAnsi" w:eastAsiaTheme="minorEastAsia" w:hAnsiTheme="minorHAnsi" w:cstheme="minorBidi"/>
          <w:noProof/>
          <w:sz w:val="22"/>
          <w:szCs w:val="22"/>
        </w:rPr>
      </w:pPr>
      <w:hyperlink w:anchor="_Toc495931906" w:history="1">
        <w:r w:rsidR="00C84272" w:rsidRPr="000724FB">
          <w:rPr>
            <w:rStyle w:val="Hyperlink"/>
            <w:noProof/>
          </w:rPr>
          <w:t>Axis TabWare Integration</w:t>
        </w:r>
        <w:r w:rsidR="00C84272">
          <w:rPr>
            <w:noProof/>
            <w:webHidden/>
          </w:rPr>
          <w:tab/>
        </w:r>
        <w:r w:rsidR="00C84272">
          <w:rPr>
            <w:noProof/>
            <w:webHidden/>
          </w:rPr>
          <w:fldChar w:fldCharType="begin"/>
        </w:r>
        <w:r w:rsidR="00C84272">
          <w:rPr>
            <w:noProof/>
            <w:webHidden/>
          </w:rPr>
          <w:instrText xml:space="preserve"> PAGEREF _Toc495931906 \h </w:instrText>
        </w:r>
        <w:r w:rsidR="00C84272">
          <w:rPr>
            <w:noProof/>
            <w:webHidden/>
          </w:rPr>
        </w:r>
        <w:r w:rsidR="00C84272">
          <w:rPr>
            <w:noProof/>
            <w:webHidden/>
          </w:rPr>
          <w:fldChar w:fldCharType="separate"/>
        </w:r>
        <w:r w:rsidR="00C84272">
          <w:rPr>
            <w:noProof/>
            <w:webHidden/>
          </w:rPr>
          <w:t>1</w:t>
        </w:r>
        <w:r w:rsidR="00C84272">
          <w:rPr>
            <w:noProof/>
            <w:webHidden/>
          </w:rPr>
          <w:fldChar w:fldCharType="end"/>
        </w:r>
      </w:hyperlink>
    </w:p>
    <w:p w:rsidR="00C84272" w:rsidRDefault="002A5421">
      <w:pPr>
        <w:pStyle w:val="TOC2"/>
        <w:rPr>
          <w:rFonts w:asciiTheme="minorHAnsi" w:eastAsiaTheme="minorEastAsia" w:hAnsiTheme="minorHAnsi" w:cstheme="minorBidi"/>
          <w:noProof/>
          <w:sz w:val="22"/>
          <w:szCs w:val="22"/>
        </w:rPr>
      </w:pPr>
      <w:hyperlink w:anchor="_Toc495931907" w:history="1">
        <w:r w:rsidR="00C84272" w:rsidRPr="000724FB">
          <w:rPr>
            <w:rStyle w:val="Hyperlink"/>
            <w:noProof/>
          </w:rPr>
          <w:t>Axis Mobile</w:t>
        </w:r>
        <w:r w:rsidR="00C84272">
          <w:rPr>
            <w:noProof/>
            <w:webHidden/>
          </w:rPr>
          <w:tab/>
        </w:r>
        <w:r w:rsidR="00C84272">
          <w:rPr>
            <w:noProof/>
            <w:webHidden/>
          </w:rPr>
          <w:fldChar w:fldCharType="begin"/>
        </w:r>
        <w:r w:rsidR="00C84272">
          <w:rPr>
            <w:noProof/>
            <w:webHidden/>
          </w:rPr>
          <w:instrText xml:space="preserve"> PAGEREF _Toc495931907 \h </w:instrText>
        </w:r>
        <w:r w:rsidR="00C84272">
          <w:rPr>
            <w:noProof/>
            <w:webHidden/>
          </w:rPr>
        </w:r>
        <w:r w:rsidR="00C84272">
          <w:rPr>
            <w:noProof/>
            <w:webHidden/>
          </w:rPr>
          <w:fldChar w:fldCharType="separate"/>
        </w:r>
        <w:r w:rsidR="00C84272">
          <w:rPr>
            <w:noProof/>
            <w:webHidden/>
          </w:rPr>
          <w:t>1</w:t>
        </w:r>
        <w:r w:rsidR="00C84272">
          <w:rPr>
            <w:noProof/>
            <w:webHidden/>
          </w:rPr>
          <w:fldChar w:fldCharType="end"/>
        </w:r>
      </w:hyperlink>
    </w:p>
    <w:p w:rsidR="00C84272" w:rsidRDefault="002A5421">
      <w:pPr>
        <w:pStyle w:val="TOC2"/>
        <w:rPr>
          <w:rFonts w:asciiTheme="minorHAnsi" w:eastAsiaTheme="minorEastAsia" w:hAnsiTheme="minorHAnsi" w:cstheme="minorBidi"/>
          <w:noProof/>
          <w:sz w:val="22"/>
          <w:szCs w:val="22"/>
        </w:rPr>
      </w:pPr>
      <w:hyperlink w:anchor="_Toc495931908" w:history="1">
        <w:r w:rsidR="00C84272" w:rsidRPr="000724FB">
          <w:rPr>
            <w:rStyle w:val="Hyperlink"/>
            <w:noProof/>
          </w:rPr>
          <w:t>Axis Team</w:t>
        </w:r>
        <w:r w:rsidR="00C84272">
          <w:rPr>
            <w:noProof/>
            <w:webHidden/>
          </w:rPr>
          <w:tab/>
        </w:r>
        <w:r w:rsidR="00C84272">
          <w:rPr>
            <w:noProof/>
            <w:webHidden/>
          </w:rPr>
          <w:fldChar w:fldCharType="begin"/>
        </w:r>
        <w:r w:rsidR="00C84272">
          <w:rPr>
            <w:noProof/>
            <w:webHidden/>
          </w:rPr>
          <w:instrText xml:space="preserve"> PAGEREF _Toc495931908 \h </w:instrText>
        </w:r>
        <w:r w:rsidR="00C84272">
          <w:rPr>
            <w:noProof/>
            <w:webHidden/>
          </w:rPr>
        </w:r>
        <w:r w:rsidR="00C84272">
          <w:rPr>
            <w:noProof/>
            <w:webHidden/>
          </w:rPr>
          <w:fldChar w:fldCharType="separate"/>
        </w:r>
        <w:r w:rsidR="00C84272">
          <w:rPr>
            <w:noProof/>
            <w:webHidden/>
          </w:rPr>
          <w:t>2</w:t>
        </w:r>
        <w:r w:rsidR="00C84272">
          <w:rPr>
            <w:noProof/>
            <w:webHidden/>
          </w:rPr>
          <w:fldChar w:fldCharType="end"/>
        </w:r>
      </w:hyperlink>
    </w:p>
    <w:p w:rsidR="00C84272" w:rsidRDefault="002A5421">
      <w:pPr>
        <w:pStyle w:val="TOC2"/>
        <w:rPr>
          <w:rFonts w:asciiTheme="minorHAnsi" w:eastAsiaTheme="minorEastAsia" w:hAnsiTheme="minorHAnsi" w:cstheme="minorBidi"/>
          <w:noProof/>
          <w:sz w:val="22"/>
          <w:szCs w:val="22"/>
        </w:rPr>
      </w:pPr>
      <w:hyperlink w:anchor="_Toc495931909" w:history="1">
        <w:r w:rsidR="00C84272" w:rsidRPr="000724FB">
          <w:rPr>
            <w:rStyle w:val="Hyperlink"/>
            <w:noProof/>
          </w:rPr>
          <w:t>Documentation Set</w:t>
        </w:r>
        <w:r w:rsidR="00C84272">
          <w:rPr>
            <w:noProof/>
            <w:webHidden/>
          </w:rPr>
          <w:tab/>
        </w:r>
        <w:r w:rsidR="00C84272">
          <w:rPr>
            <w:noProof/>
            <w:webHidden/>
          </w:rPr>
          <w:fldChar w:fldCharType="begin"/>
        </w:r>
        <w:r w:rsidR="00C84272">
          <w:rPr>
            <w:noProof/>
            <w:webHidden/>
          </w:rPr>
          <w:instrText xml:space="preserve"> PAGEREF _Toc495931909 \h </w:instrText>
        </w:r>
        <w:r w:rsidR="00C84272">
          <w:rPr>
            <w:noProof/>
            <w:webHidden/>
          </w:rPr>
        </w:r>
        <w:r w:rsidR="00C84272">
          <w:rPr>
            <w:noProof/>
            <w:webHidden/>
          </w:rPr>
          <w:fldChar w:fldCharType="separate"/>
        </w:r>
        <w:r w:rsidR="00C84272">
          <w:rPr>
            <w:noProof/>
            <w:webHidden/>
          </w:rPr>
          <w:t>3</w:t>
        </w:r>
        <w:r w:rsidR="00C84272">
          <w:rPr>
            <w:noProof/>
            <w:webHidden/>
          </w:rPr>
          <w:fldChar w:fldCharType="end"/>
        </w:r>
      </w:hyperlink>
    </w:p>
    <w:p w:rsidR="00C84272" w:rsidRDefault="002A5421">
      <w:pPr>
        <w:pStyle w:val="TOC3"/>
        <w:rPr>
          <w:rFonts w:asciiTheme="minorHAnsi" w:eastAsiaTheme="minorEastAsia" w:hAnsiTheme="minorHAnsi" w:cstheme="minorBidi"/>
          <w:noProof/>
          <w:sz w:val="22"/>
          <w:szCs w:val="22"/>
        </w:rPr>
      </w:pPr>
      <w:hyperlink w:anchor="_Toc495931910" w:history="1">
        <w:r w:rsidR="00C84272" w:rsidRPr="000724FB">
          <w:rPr>
            <w:rStyle w:val="Hyperlink"/>
            <w:noProof/>
          </w:rPr>
          <w:t>Axis ERP</w:t>
        </w:r>
        <w:r w:rsidR="00C84272">
          <w:rPr>
            <w:noProof/>
            <w:webHidden/>
          </w:rPr>
          <w:tab/>
        </w:r>
        <w:r w:rsidR="00C84272">
          <w:rPr>
            <w:noProof/>
            <w:webHidden/>
          </w:rPr>
          <w:fldChar w:fldCharType="begin"/>
        </w:r>
        <w:r w:rsidR="00C84272">
          <w:rPr>
            <w:noProof/>
            <w:webHidden/>
          </w:rPr>
          <w:instrText xml:space="preserve"> PAGEREF _Toc495931910 \h </w:instrText>
        </w:r>
        <w:r w:rsidR="00C84272">
          <w:rPr>
            <w:noProof/>
            <w:webHidden/>
          </w:rPr>
        </w:r>
        <w:r w:rsidR="00C84272">
          <w:rPr>
            <w:noProof/>
            <w:webHidden/>
          </w:rPr>
          <w:fldChar w:fldCharType="separate"/>
        </w:r>
        <w:r w:rsidR="00C84272">
          <w:rPr>
            <w:noProof/>
            <w:webHidden/>
          </w:rPr>
          <w:t>3</w:t>
        </w:r>
        <w:r w:rsidR="00C84272">
          <w:rPr>
            <w:noProof/>
            <w:webHidden/>
          </w:rPr>
          <w:fldChar w:fldCharType="end"/>
        </w:r>
      </w:hyperlink>
    </w:p>
    <w:p w:rsidR="00C84272" w:rsidRDefault="002A5421">
      <w:pPr>
        <w:pStyle w:val="TOC3"/>
        <w:rPr>
          <w:rFonts w:asciiTheme="minorHAnsi" w:eastAsiaTheme="minorEastAsia" w:hAnsiTheme="minorHAnsi" w:cstheme="minorBidi"/>
          <w:noProof/>
          <w:sz w:val="22"/>
          <w:szCs w:val="22"/>
        </w:rPr>
      </w:pPr>
      <w:hyperlink w:anchor="_Toc495931911" w:history="1">
        <w:r w:rsidR="00C84272" w:rsidRPr="000724FB">
          <w:rPr>
            <w:rStyle w:val="Hyperlink"/>
            <w:noProof/>
          </w:rPr>
          <w:t>Axis Portal</w:t>
        </w:r>
        <w:r w:rsidR="00C84272">
          <w:rPr>
            <w:noProof/>
            <w:webHidden/>
          </w:rPr>
          <w:tab/>
        </w:r>
        <w:r w:rsidR="00C84272">
          <w:rPr>
            <w:noProof/>
            <w:webHidden/>
          </w:rPr>
          <w:fldChar w:fldCharType="begin"/>
        </w:r>
        <w:r w:rsidR="00C84272">
          <w:rPr>
            <w:noProof/>
            <w:webHidden/>
          </w:rPr>
          <w:instrText xml:space="preserve"> PAGEREF _Toc495931911 \h </w:instrText>
        </w:r>
        <w:r w:rsidR="00C84272">
          <w:rPr>
            <w:noProof/>
            <w:webHidden/>
          </w:rPr>
        </w:r>
        <w:r w:rsidR="00C84272">
          <w:rPr>
            <w:noProof/>
            <w:webHidden/>
          </w:rPr>
          <w:fldChar w:fldCharType="separate"/>
        </w:r>
        <w:r w:rsidR="00C84272">
          <w:rPr>
            <w:noProof/>
            <w:webHidden/>
          </w:rPr>
          <w:t>5</w:t>
        </w:r>
        <w:r w:rsidR="00C84272">
          <w:rPr>
            <w:noProof/>
            <w:webHidden/>
          </w:rPr>
          <w:fldChar w:fldCharType="end"/>
        </w:r>
      </w:hyperlink>
    </w:p>
    <w:p w:rsidR="00C84272" w:rsidRDefault="002A5421">
      <w:pPr>
        <w:pStyle w:val="TOC3"/>
        <w:rPr>
          <w:rFonts w:asciiTheme="minorHAnsi" w:eastAsiaTheme="minorEastAsia" w:hAnsiTheme="minorHAnsi" w:cstheme="minorBidi"/>
          <w:noProof/>
          <w:sz w:val="22"/>
          <w:szCs w:val="22"/>
        </w:rPr>
      </w:pPr>
      <w:hyperlink w:anchor="_Toc495931912" w:history="1">
        <w:r w:rsidR="00C84272" w:rsidRPr="000724FB">
          <w:rPr>
            <w:rStyle w:val="Hyperlink"/>
            <w:noProof/>
          </w:rPr>
          <w:t>Axis Data Warehouse</w:t>
        </w:r>
        <w:r w:rsidR="00C84272">
          <w:rPr>
            <w:noProof/>
            <w:webHidden/>
          </w:rPr>
          <w:tab/>
        </w:r>
        <w:r w:rsidR="00C84272">
          <w:rPr>
            <w:noProof/>
            <w:webHidden/>
          </w:rPr>
          <w:fldChar w:fldCharType="begin"/>
        </w:r>
        <w:r w:rsidR="00C84272">
          <w:rPr>
            <w:noProof/>
            <w:webHidden/>
          </w:rPr>
          <w:instrText xml:space="preserve"> PAGEREF _Toc495931912 \h </w:instrText>
        </w:r>
        <w:r w:rsidR="00C84272">
          <w:rPr>
            <w:noProof/>
            <w:webHidden/>
          </w:rPr>
        </w:r>
        <w:r w:rsidR="00C84272">
          <w:rPr>
            <w:noProof/>
            <w:webHidden/>
          </w:rPr>
          <w:fldChar w:fldCharType="separate"/>
        </w:r>
        <w:r w:rsidR="00C84272">
          <w:rPr>
            <w:noProof/>
            <w:webHidden/>
          </w:rPr>
          <w:t>6</w:t>
        </w:r>
        <w:r w:rsidR="00C84272">
          <w:rPr>
            <w:noProof/>
            <w:webHidden/>
          </w:rPr>
          <w:fldChar w:fldCharType="end"/>
        </w:r>
      </w:hyperlink>
    </w:p>
    <w:p w:rsidR="00C84272" w:rsidRDefault="002A5421">
      <w:pPr>
        <w:pStyle w:val="TOC3"/>
        <w:rPr>
          <w:rFonts w:asciiTheme="minorHAnsi" w:eastAsiaTheme="minorEastAsia" w:hAnsiTheme="minorHAnsi" w:cstheme="minorBidi"/>
          <w:noProof/>
          <w:sz w:val="22"/>
          <w:szCs w:val="22"/>
        </w:rPr>
      </w:pPr>
      <w:hyperlink w:anchor="_Toc495931913" w:history="1">
        <w:r w:rsidR="00C84272" w:rsidRPr="000724FB">
          <w:rPr>
            <w:rStyle w:val="Hyperlink"/>
            <w:noProof/>
          </w:rPr>
          <w:t>Axis TabWare Integration</w:t>
        </w:r>
        <w:r w:rsidR="00C84272">
          <w:rPr>
            <w:noProof/>
            <w:webHidden/>
          </w:rPr>
          <w:tab/>
        </w:r>
        <w:r w:rsidR="00C84272">
          <w:rPr>
            <w:noProof/>
            <w:webHidden/>
          </w:rPr>
          <w:fldChar w:fldCharType="begin"/>
        </w:r>
        <w:r w:rsidR="00C84272">
          <w:rPr>
            <w:noProof/>
            <w:webHidden/>
          </w:rPr>
          <w:instrText xml:space="preserve"> PAGEREF _Toc495931913 \h </w:instrText>
        </w:r>
        <w:r w:rsidR="00C84272">
          <w:rPr>
            <w:noProof/>
            <w:webHidden/>
          </w:rPr>
        </w:r>
        <w:r w:rsidR="00C84272">
          <w:rPr>
            <w:noProof/>
            <w:webHidden/>
          </w:rPr>
          <w:fldChar w:fldCharType="separate"/>
        </w:r>
        <w:r w:rsidR="00C84272">
          <w:rPr>
            <w:noProof/>
            <w:webHidden/>
          </w:rPr>
          <w:t>6</w:t>
        </w:r>
        <w:r w:rsidR="00C84272">
          <w:rPr>
            <w:noProof/>
            <w:webHidden/>
          </w:rPr>
          <w:fldChar w:fldCharType="end"/>
        </w:r>
      </w:hyperlink>
    </w:p>
    <w:p w:rsidR="00C84272" w:rsidRDefault="002A5421">
      <w:pPr>
        <w:pStyle w:val="TOC3"/>
        <w:rPr>
          <w:rFonts w:asciiTheme="minorHAnsi" w:eastAsiaTheme="minorEastAsia" w:hAnsiTheme="minorHAnsi" w:cstheme="minorBidi"/>
          <w:noProof/>
          <w:sz w:val="22"/>
          <w:szCs w:val="22"/>
        </w:rPr>
      </w:pPr>
      <w:hyperlink w:anchor="_Toc495931914" w:history="1">
        <w:r w:rsidR="00C84272" w:rsidRPr="000724FB">
          <w:rPr>
            <w:rStyle w:val="Hyperlink"/>
            <w:noProof/>
          </w:rPr>
          <w:t>Axis Mobile</w:t>
        </w:r>
        <w:r w:rsidR="00C84272">
          <w:rPr>
            <w:noProof/>
            <w:webHidden/>
          </w:rPr>
          <w:tab/>
        </w:r>
        <w:r w:rsidR="00C84272">
          <w:rPr>
            <w:noProof/>
            <w:webHidden/>
          </w:rPr>
          <w:fldChar w:fldCharType="begin"/>
        </w:r>
        <w:r w:rsidR="00C84272">
          <w:rPr>
            <w:noProof/>
            <w:webHidden/>
          </w:rPr>
          <w:instrText xml:space="preserve"> PAGEREF _Toc495931914 \h </w:instrText>
        </w:r>
        <w:r w:rsidR="00C84272">
          <w:rPr>
            <w:noProof/>
            <w:webHidden/>
          </w:rPr>
        </w:r>
        <w:r w:rsidR="00C84272">
          <w:rPr>
            <w:noProof/>
            <w:webHidden/>
          </w:rPr>
          <w:fldChar w:fldCharType="separate"/>
        </w:r>
        <w:r w:rsidR="00C84272">
          <w:rPr>
            <w:noProof/>
            <w:webHidden/>
          </w:rPr>
          <w:t>6</w:t>
        </w:r>
        <w:r w:rsidR="00C84272">
          <w:rPr>
            <w:noProof/>
            <w:webHidden/>
          </w:rPr>
          <w:fldChar w:fldCharType="end"/>
        </w:r>
      </w:hyperlink>
    </w:p>
    <w:p w:rsidR="00C84272" w:rsidRDefault="002A5421">
      <w:pPr>
        <w:pStyle w:val="TOC2"/>
        <w:rPr>
          <w:rFonts w:asciiTheme="minorHAnsi" w:eastAsiaTheme="minorEastAsia" w:hAnsiTheme="minorHAnsi" w:cstheme="minorBidi"/>
          <w:noProof/>
          <w:sz w:val="22"/>
          <w:szCs w:val="22"/>
        </w:rPr>
      </w:pPr>
      <w:hyperlink w:anchor="_Toc495931915" w:history="1">
        <w:r w:rsidR="00C84272" w:rsidRPr="000724FB">
          <w:rPr>
            <w:rStyle w:val="Hyperlink"/>
            <w:noProof/>
          </w:rPr>
          <w:t>Main Release Process</w:t>
        </w:r>
        <w:r w:rsidR="00C84272">
          <w:rPr>
            <w:noProof/>
            <w:webHidden/>
          </w:rPr>
          <w:tab/>
        </w:r>
        <w:r w:rsidR="00C84272">
          <w:rPr>
            <w:noProof/>
            <w:webHidden/>
          </w:rPr>
          <w:fldChar w:fldCharType="begin"/>
        </w:r>
        <w:r w:rsidR="00C84272">
          <w:rPr>
            <w:noProof/>
            <w:webHidden/>
          </w:rPr>
          <w:instrText xml:space="preserve"> PAGEREF _Toc495931915 \h </w:instrText>
        </w:r>
        <w:r w:rsidR="00C84272">
          <w:rPr>
            <w:noProof/>
            <w:webHidden/>
          </w:rPr>
        </w:r>
        <w:r w:rsidR="00C84272">
          <w:rPr>
            <w:noProof/>
            <w:webHidden/>
          </w:rPr>
          <w:fldChar w:fldCharType="separate"/>
        </w:r>
        <w:r w:rsidR="00C84272">
          <w:rPr>
            <w:noProof/>
            <w:webHidden/>
          </w:rPr>
          <w:t>6</w:t>
        </w:r>
        <w:r w:rsidR="00C84272">
          <w:rPr>
            <w:noProof/>
            <w:webHidden/>
          </w:rPr>
          <w:fldChar w:fldCharType="end"/>
        </w:r>
      </w:hyperlink>
    </w:p>
    <w:p w:rsidR="00C84272" w:rsidRDefault="002A5421">
      <w:pPr>
        <w:pStyle w:val="TOC2"/>
        <w:rPr>
          <w:rFonts w:asciiTheme="minorHAnsi" w:eastAsiaTheme="minorEastAsia" w:hAnsiTheme="minorHAnsi" w:cstheme="minorBidi"/>
          <w:noProof/>
          <w:sz w:val="22"/>
          <w:szCs w:val="22"/>
        </w:rPr>
      </w:pPr>
      <w:hyperlink w:anchor="_Toc495931916" w:history="1">
        <w:r w:rsidR="00C84272" w:rsidRPr="000724FB">
          <w:rPr>
            <w:rStyle w:val="Hyperlink"/>
            <w:noProof/>
          </w:rPr>
          <w:t>TFS</w:t>
        </w:r>
        <w:r w:rsidR="00C84272">
          <w:rPr>
            <w:noProof/>
            <w:webHidden/>
          </w:rPr>
          <w:tab/>
        </w:r>
        <w:r w:rsidR="00C84272">
          <w:rPr>
            <w:noProof/>
            <w:webHidden/>
          </w:rPr>
          <w:fldChar w:fldCharType="begin"/>
        </w:r>
        <w:r w:rsidR="00C84272">
          <w:rPr>
            <w:noProof/>
            <w:webHidden/>
          </w:rPr>
          <w:instrText xml:space="preserve"> PAGEREF _Toc495931916 \h </w:instrText>
        </w:r>
        <w:r w:rsidR="00C84272">
          <w:rPr>
            <w:noProof/>
            <w:webHidden/>
          </w:rPr>
        </w:r>
        <w:r w:rsidR="00C84272">
          <w:rPr>
            <w:noProof/>
            <w:webHidden/>
          </w:rPr>
          <w:fldChar w:fldCharType="separate"/>
        </w:r>
        <w:r w:rsidR="00C84272">
          <w:rPr>
            <w:noProof/>
            <w:webHidden/>
          </w:rPr>
          <w:t>7</w:t>
        </w:r>
        <w:r w:rsidR="00C84272">
          <w:rPr>
            <w:noProof/>
            <w:webHidden/>
          </w:rPr>
          <w:fldChar w:fldCharType="end"/>
        </w:r>
      </w:hyperlink>
    </w:p>
    <w:p w:rsidR="00C84272" w:rsidRDefault="002A5421">
      <w:pPr>
        <w:pStyle w:val="TOC2"/>
        <w:rPr>
          <w:rFonts w:asciiTheme="minorHAnsi" w:eastAsiaTheme="minorEastAsia" w:hAnsiTheme="minorHAnsi" w:cstheme="minorBidi"/>
          <w:noProof/>
          <w:sz w:val="22"/>
          <w:szCs w:val="22"/>
        </w:rPr>
      </w:pPr>
      <w:hyperlink w:anchor="_Toc495931917" w:history="1">
        <w:r w:rsidR="00C84272" w:rsidRPr="000724FB">
          <w:rPr>
            <w:rStyle w:val="Hyperlink"/>
            <w:noProof/>
          </w:rPr>
          <w:t>Review Process</w:t>
        </w:r>
        <w:r w:rsidR="00C84272">
          <w:rPr>
            <w:noProof/>
            <w:webHidden/>
          </w:rPr>
          <w:tab/>
        </w:r>
        <w:r w:rsidR="00C84272">
          <w:rPr>
            <w:noProof/>
            <w:webHidden/>
          </w:rPr>
          <w:fldChar w:fldCharType="begin"/>
        </w:r>
        <w:r w:rsidR="00C84272">
          <w:rPr>
            <w:noProof/>
            <w:webHidden/>
          </w:rPr>
          <w:instrText xml:space="preserve"> PAGEREF _Toc495931917 \h </w:instrText>
        </w:r>
        <w:r w:rsidR="00C84272">
          <w:rPr>
            <w:noProof/>
            <w:webHidden/>
          </w:rPr>
        </w:r>
        <w:r w:rsidR="00C84272">
          <w:rPr>
            <w:noProof/>
            <w:webHidden/>
          </w:rPr>
          <w:fldChar w:fldCharType="separate"/>
        </w:r>
        <w:r w:rsidR="00C84272">
          <w:rPr>
            <w:noProof/>
            <w:webHidden/>
          </w:rPr>
          <w:t>7</w:t>
        </w:r>
        <w:r w:rsidR="00C84272">
          <w:rPr>
            <w:noProof/>
            <w:webHidden/>
          </w:rPr>
          <w:fldChar w:fldCharType="end"/>
        </w:r>
      </w:hyperlink>
    </w:p>
    <w:p w:rsidR="00C84272" w:rsidRDefault="002A5421">
      <w:pPr>
        <w:pStyle w:val="TOC2"/>
        <w:rPr>
          <w:rFonts w:asciiTheme="minorHAnsi" w:eastAsiaTheme="minorEastAsia" w:hAnsiTheme="minorHAnsi" w:cstheme="minorBidi"/>
          <w:noProof/>
          <w:sz w:val="22"/>
          <w:szCs w:val="22"/>
        </w:rPr>
      </w:pPr>
      <w:hyperlink w:anchor="_Toc495931918" w:history="1">
        <w:r w:rsidR="00C84272" w:rsidRPr="000724FB">
          <w:rPr>
            <w:rStyle w:val="Hyperlink"/>
            <w:noProof/>
            <w:lang w:val="en"/>
          </w:rPr>
          <w:t>SP Releases Process</w:t>
        </w:r>
        <w:r w:rsidR="00C84272">
          <w:rPr>
            <w:noProof/>
            <w:webHidden/>
          </w:rPr>
          <w:tab/>
        </w:r>
        <w:r w:rsidR="00C84272">
          <w:rPr>
            <w:noProof/>
            <w:webHidden/>
          </w:rPr>
          <w:fldChar w:fldCharType="begin"/>
        </w:r>
        <w:r w:rsidR="00C84272">
          <w:rPr>
            <w:noProof/>
            <w:webHidden/>
          </w:rPr>
          <w:instrText xml:space="preserve"> PAGEREF _Toc495931918 \h </w:instrText>
        </w:r>
        <w:r w:rsidR="00C84272">
          <w:rPr>
            <w:noProof/>
            <w:webHidden/>
          </w:rPr>
        </w:r>
        <w:r w:rsidR="00C84272">
          <w:rPr>
            <w:noProof/>
            <w:webHidden/>
          </w:rPr>
          <w:fldChar w:fldCharType="separate"/>
        </w:r>
        <w:r w:rsidR="00C84272">
          <w:rPr>
            <w:noProof/>
            <w:webHidden/>
          </w:rPr>
          <w:t>8</w:t>
        </w:r>
        <w:r w:rsidR="00C84272">
          <w:rPr>
            <w:noProof/>
            <w:webHidden/>
          </w:rPr>
          <w:fldChar w:fldCharType="end"/>
        </w:r>
      </w:hyperlink>
    </w:p>
    <w:p w:rsidR="00C84272" w:rsidRDefault="002A5421">
      <w:pPr>
        <w:pStyle w:val="TOC2"/>
        <w:rPr>
          <w:rFonts w:asciiTheme="minorHAnsi" w:eastAsiaTheme="minorEastAsia" w:hAnsiTheme="minorHAnsi" w:cstheme="minorBidi"/>
          <w:noProof/>
          <w:sz w:val="22"/>
          <w:szCs w:val="22"/>
        </w:rPr>
      </w:pPr>
      <w:hyperlink w:anchor="_Toc495931919" w:history="1">
        <w:r w:rsidR="00C84272" w:rsidRPr="000724FB">
          <w:rPr>
            <w:rStyle w:val="Hyperlink"/>
            <w:noProof/>
            <w:lang w:val="en"/>
          </w:rPr>
          <w:t>SP Documentation</w:t>
        </w:r>
        <w:r w:rsidR="00C84272">
          <w:rPr>
            <w:noProof/>
            <w:webHidden/>
          </w:rPr>
          <w:tab/>
        </w:r>
        <w:r w:rsidR="00C84272">
          <w:rPr>
            <w:noProof/>
            <w:webHidden/>
          </w:rPr>
          <w:fldChar w:fldCharType="begin"/>
        </w:r>
        <w:r w:rsidR="00C84272">
          <w:rPr>
            <w:noProof/>
            <w:webHidden/>
          </w:rPr>
          <w:instrText xml:space="preserve"> PAGEREF _Toc495931919 \h </w:instrText>
        </w:r>
        <w:r w:rsidR="00C84272">
          <w:rPr>
            <w:noProof/>
            <w:webHidden/>
          </w:rPr>
        </w:r>
        <w:r w:rsidR="00C84272">
          <w:rPr>
            <w:noProof/>
            <w:webHidden/>
          </w:rPr>
          <w:fldChar w:fldCharType="separate"/>
        </w:r>
        <w:r w:rsidR="00C84272">
          <w:rPr>
            <w:noProof/>
            <w:webHidden/>
          </w:rPr>
          <w:t>8</w:t>
        </w:r>
        <w:r w:rsidR="00C84272">
          <w:rPr>
            <w:noProof/>
            <w:webHidden/>
          </w:rPr>
          <w:fldChar w:fldCharType="end"/>
        </w:r>
      </w:hyperlink>
    </w:p>
    <w:p w:rsidR="00C84272" w:rsidRDefault="002A5421">
      <w:pPr>
        <w:pStyle w:val="TOC2"/>
        <w:rPr>
          <w:rFonts w:asciiTheme="minorHAnsi" w:eastAsiaTheme="minorEastAsia" w:hAnsiTheme="minorHAnsi" w:cstheme="minorBidi"/>
          <w:noProof/>
          <w:sz w:val="22"/>
          <w:szCs w:val="22"/>
        </w:rPr>
      </w:pPr>
      <w:hyperlink w:anchor="_Toc495931920" w:history="1">
        <w:r w:rsidR="00C84272" w:rsidRPr="000724FB">
          <w:rPr>
            <w:rStyle w:val="Hyperlink"/>
            <w:noProof/>
            <w:lang w:val="en"/>
          </w:rPr>
          <w:t>Doc CR Process</w:t>
        </w:r>
        <w:r w:rsidR="00C84272">
          <w:rPr>
            <w:noProof/>
            <w:webHidden/>
          </w:rPr>
          <w:tab/>
        </w:r>
        <w:r w:rsidR="00C84272">
          <w:rPr>
            <w:noProof/>
            <w:webHidden/>
          </w:rPr>
          <w:fldChar w:fldCharType="begin"/>
        </w:r>
        <w:r w:rsidR="00C84272">
          <w:rPr>
            <w:noProof/>
            <w:webHidden/>
          </w:rPr>
          <w:instrText xml:space="preserve"> PAGEREF _Toc495931920 \h </w:instrText>
        </w:r>
        <w:r w:rsidR="00C84272">
          <w:rPr>
            <w:noProof/>
            <w:webHidden/>
          </w:rPr>
        </w:r>
        <w:r w:rsidR="00C84272">
          <w:rPr>
            <w:noProof/>
            <w:webHidden/>
          </w:rPr>
          <w:fldChar w:fldCharType="separate"/>
        </w:r>
        <w:r w:rsidR="00C84272">
          <w:rPr>
            <w:noProof/>
            <w:webHidden/>
          </w:rPr>
          <w:t>9</w:t>
        </w:r>
        <w:r w:rsidR="00C84272">
          <w:rPr>
            <w:noProof/>
            <w:webHidden/>
          </w:rPr>
          <w:fldChar w:fldCharType="end"/>
        </w:r>
      </w:hyperlink>
    </w:p>
    <w:p w:rsidR="00C84272" w:rsidRDefault="002A5421">
      <w:pPr>
        <w:pStyle w:val="TOC2"/>
        <w:rPr>
          <w:rFonts w:asciiTheme="minorHAnsi" w:eastAsiaTheme="minorEastAsia" w:hAnsiTheme="minorHAnsi" w:cstheme="minorBidi"/>
          <w:noProof/>
          <w:sz w:val="22"/>
          <w:szCs w:val="22"/>
        </w:rPr>
      </w:pPr>
      <w:hyperlink w:anchor="_Toc495931921" w:history="1">
        <w:r w:rsidR="00C84272" w:rsidRPr="000724FB">
          <w:rPr>
            <w:rStyle w:val="Hyperlink"/>
            <w:noProof/>
            <w:lang w:val="en"/>
          </w:rPr>
          <w:t>Context Sensitive Help Process</w:t>
        </w:r>
        <w:r w:rsidR="00C84272">
          <w:rPr>
            <w:noProof/>
            <w:webHidden/>
          </w:rPr>
          <w:tab/>
        </w:r>
        <w:r w:rsidR="00C84272">
          <w:rPr>
            <w:noProof/>
            <w:webHidden/>
          </w:rPr>
          <w:fldChar w:fldCharType="begin"/>
        </w:r>
        <w:r w:rsidR="00C84272">
          <w:rPr>
            <w:noProof/>
            <w:webHidden/>
          </w:rPr>
          <w:instrText xml:space="preserve"> PAGEREF _Toc495931921 \h </w:instrText>
        </w:r>
        <w:r w:rsidR="00C84272">
          <w:rPr>
            <w:noProof/>
            <w:webHidden/>
          </w:rPr>
        </w:r>
        <w:r w:rsidR="00C84272">
          <w:rPr>
            <w:noProof/>
            <w:webHidden/>
          </w:rPr>
          <w:fldChar w:fldCharType="separate"/>
        </w:r>
        <w:r w:rsidR="00C84272">
          <w:rPr>
            <w:noProof/>
            <w:webHidden/>
          </w:rPr>
          <w:t>9</w:t>
        </w:r>
        <w:r w:rsidR="00C84272">
          <w:rPr>
            <w:noProof/>
            <w:webHidden/>
          </w:rPr>
          <w:fldChar w:fldCharType="end"/>
        </w:r>
      </w:hyperlink>
    </w:p>
    <w:p w:rsidR="00C84272" w:rsidRDefault="002A5421">
      <w:pPr>
        <w:pStyle w:val="TOC2"/>
        <w:rPr>
          <w:rFonts w:asciiTheme="minorHAnsi" w:eastAsiaTheme="minorEastAsia" w:hAnsiTheme="minorHAnsi" w:cstheme="minorBidi"/>
          <w:noProof/>
          <w:sz w:val="22"/>
          <w:szCs w:val="22"/>
        </w:rPr>
      </w:pPr>
      <w:hyperlink w:anchor="_Toc495931922" w:history="1">
        <w:r w:rsidR="00C84272" w:rsidRPr="000724FB">
          <w:rPr>
            <w:rStyle w:val="Hyperlink"/>
            <w:noProof/>
          </w:rPr>
          <w:t>Taking Screenshots</w:t>
        </w:r>
        <w:r w:rsidR="00C84272">
          <w:rPr>
            <w:noProof/>
            <w:webHidden/>
          </w:rPr>
          <w:tab/>
        </w:r>
        <w:r w:rsidR="00C84272">
          <w:rPr>
            <w:noProof/>
            <w:webHidden/>
          </w:rPr>
          <w:fldChar w:fldCharType="begin"/>
        </w:r>
        <w:r w:rsidR="00C84272">
          <w:rPr>
            <w:noProof/>
            <w:webHidden/>
          </w:rPr>
          <w:instrText xml:space="preserve"> PAGEREF _Toc495931922 \h </w:instrText>
        </w:r>
        <w:r w:rsidR="00C84272">
          <w:rPr>
            <w:noProof/>
            <w:webHidden/>
          </w:rPr>
        </w:r>
        <w:r w:rsidR="00C84272">
          <w:rPr>
            <w:noProof/>
            <w:webHidden/>
          </w:rPr>
          <w:fldChar w:fldCharType="separate"/>
        </w:r>
        <w:r w:rsidR="00C84272">
          <w:rPr>
            <w:noProof/>
            <w:webHidden/>
          </w:rPr>
          <w:t>10</w:t>
        </w:r>
        <w:r w:rsidR="00C84272">
          <w:rPr>
            <w:noProof/>
            <w:webHidden/>
          </w:rPr>
          <w:fldChar w:fldCharType="end"/>
        </w:r>
      </w:hyperlink>
    </w:p>
    <w:p w:rsidR="008E3019" w:rsidRPr="003475A0" w:rsidRDefault="000B73EB" w:rsidP="00B5523F">
      <w:pPr>
        <w:sectPr w:rsidR="008E3019" w:rsidRPr="003475A0" w:rsidSect="007B0206">
          <w:headerReference w:type="even" r:id="rId17"/>
          <w:headerReference w:type="default" r:id="rId18"/>
          <w:footerReference w:type="even" r:id="rId19"/>
          <w:headerReference w:type="first" r:id="rId20"/>
          <w:footerReference w:type="first" r:id="rId21"/>
          <w:pgSz w:w="12240" w:h="15840" w:code="1"/>
          <w:pgMar w:top="1440" w:right="1440" w:bottom="1080" w:left="1440" w:header="720" w:footer="432" w:gutter="0"/>
          <w:pgNumType w:fmt="lowerRoman" w:start="1"/>
          <w:cols w:space="720"/>
          <w:noEndnote/>
          <w:titlePg/>
          <w:docGrid w:linePitch="272"/>
        </w:sectPr>
      </w:pPr>
      <w:r>
        <w:rPr>
          <w:rFonts w:eastAsia="MS Mincho"/>
          <w:noProof/>
        </w:rPr>
        <w:fldChar w:fldCharType="end"/>
      </w:r>
    </w:p>
    <w:p w:rsidR="00434F05" w:rsidRPr="00434F05" w:rsidRDefault="005F2289" w:rsidP="009470F8">
      <w:pPr>
        <w:pStyle w:val="Heading1"/>
        <w:ind w:firstLine="360"/>
      </w:pPr>
      <w:bookmarkStart w:id="0" w:name="_Toc495931902"/>
      <w:r>
        <w:lastRenderedPageBreak/>
        <w:t xml:space="preserve">Axis </w:t>
      </w:r>
      <w:r w:rsidR="00203ADE">
        <w:t xml:space="preserve">Documentation </w:t>
      </w:r>
      <w:r>
        <w:t>Process Document</w:t>
      </w:r>
      <w:bookmarkEnd w:id="0"/>
      <w:r w:rsidR="006E4BBF">
        <w:t xml:space="preserve"> </w:t>
      </w:r>
    </w:p>
    <w:p w:rsidR="009D0F69" w:rsidRDefault="009E4F62" w:rsidP="00B5523F">
      <w:pPr>
        <w:pStyle w:val="Indent2"/>
      </w:pPr>
      <w:bookmarkStart w:id="1" w:name="Addendum1"/>
      <w:bookmarkEnd w:id="1"/>
      <w:r>
        <w:t>This document provides the information required to create and maintain Axis documentation</w:t>
      </w:r>
      <w:r w:rsidR="002355AB">
        <w:t>.</w:t>
      </w:r>
    </w:p>
    <w:p w:rsidR="005455AB" w:rsidRDefault="005455AB" w:rsidP="00B5523F">
      <w:pPr>
        <w:pStyle w:val="Indent2"/>
      </w:pPr>
      <w:r>
        <w:t>Axis documentation comprises:</w:t>
      </w:r>
    </w:p>
    <w:p w:rsidR="008D7023" w:rsidRDefault="005455AB" w:rsidP="00B5523F">
      <w:pPr>
        <w:pStyle w:val="Heading2"/>
      </w:pPr>
      <w:bookmarkStart w:id="2" w:name="_Toc495931903"/>
      <w:r>
        <w:t>Axis ERP</w:t>
      </w:r>
      <w:bookmarkEnd w:id="2"/>
    </w:p>
    <w:p w:rsidR="001554EE" w:rsidRDefault="008D7023" w:rsidP="00B5523F">
      <w:r>
        <w:t xml:space="preserve">Axis ERP specializes in helping manufacturers and distributors in the metals, wire and cable industries increase revenues, reduce costs, and enable profitable growth. </w:t>
      </w:r>
      <w:r w:rsidR="00CF59C0">
        <w:t xml:space="preserve">Axis </w:t>
      </w:r>
      <w:r>
        <w:t>is an enterprise resource management system designed specifically for the metals, wire, and</w:t>
      </w:r>
      <w:r w:rsidR="00BC56ED">
        <w:t xml:space="preserve"> </w:t>
      </w:r>
      <w:r>
        <w:t>cable industries.</w:t>
      </w:r>
    </w:p>
    <w:p w:rsidR="00B80CF2" w:rsidRDefault="00543419" w:rsidP="00B5523F">
      <w:r>
        <w:t>Last release – Axis ERP 7.1</w:t>
      </w:r>
    </w:p>
    <w:p w:rsidR="005455AB" w:rsidRDefault="005455AB" w:rsidP="00B5523F">
      <w:pPr>
        <w:pStyle w:val="Heading2"/>
      </w:pPr>
      <w:bookmarkStart w:id="3" w:name="_Toc495931904"/>
      <w:r>
        <w:t>Axis Portal</w:t>
      </w:r>
      <w:bookmarkEnd w:id="3"/>
      <w:r w:rsidR="008D7023">
        <w:t xml:space="preserve"> </w:t>
      </w:r>
    </w:p>
    <w:p w:rsidR="00CC64CF" w:rsidRDefault="00CC64CF" w:rsidP="00B5523F">
      <w:r>
        <w:t>Axis Portal provides online access to real-time information to your customers, sales representatives, and administrators.</w:t>
      </w:r>
    </w:p>
    <w:p w:rsidR="00AA62E7" w:rsidRPr="00CC64CF" w:rsidRDefault="00AA62E7" w:rsidP="00B5523F">
      <w:r>
        <w:t>Last release – Axis Portal 1.0</w:t>
      </w:r>
    </w:p>
    <w:p w:rsidR="005455AB" w:rsidRDefault="005455AB" w:rsidP="00B5523F">
      <w:pPr>
        <w:pStyle w:val="Heading2"/>
      </w:pPr>
      <w:bookmarkStart w:id="4" w:name="_Toc495931905"/>
      <w:r>
        <w:t xml:space="preserve">Axis Data </w:t>
      </w:r>
      <w:r w:rsidRPr="00B5266E">
        <w:t>Warehouse</w:t>
      </w:r>
      <w:bookmarkEnd w:id="4"/>
    </w:p>
    <w:p w:rsidR="00B5266E" w:rsidRDefault="003710C5" w:rsidP="00B5523F">
      <w:r>
        <w:t>Axis</w:t>
      </w:r>
      <w:r w:rsidR="00A4022C">
        <w:t xml:space="preserve"> Data warehouse facilitates the export of data from AXIS ERP </w:t>
      </w:r>
      <w:r w:rsidR="00D91627">
        <w:t xml:space="preserve">through a data warehouse queue. </w:t>
      </w:r>
      <w:r w:rsidR="00A4022C">
        <w:t>The data warehouse queue executes a set of pre-determined reports on the queue as a job. The jobs are scheduled to run periodically to produce a CSV in a given location with a pre-defined file name for each export. After an export is written, a process is triggered in EMF to transform and load the data to the SQL database.</w:t>
      </w:r>
    </w:p>
    <w:p w:rsidR="003710C5" w:rsidRPr="00A4022C" w:rsidRDefault="003710C5" w:rsidP="00B5523F">
      <w:r>
        <w:t>Last release – ADW 1.</w:t>
      </w:r>
      <w:r w:rsidR="00543419">
        <w:t>0</w:t>
      </w:r>
    </w:p>
    <w:p w:rsidR="00B5266E" w:rsidRPr="00B5266E" w:rsidRDefault="00B5266E" w:rsidP="00B5523F">
      <w:pPr>
        <w:pStyle w:val="Heading2"/>
      </w:pPr>
      <w:bookmarkStart w:id="5" w:name="_Toc495931906"/>
      <w:r>
        <w:t>Axis TabWare Integration</w:t>
      </w:r>
      <w:bookmarkEnd w:id="5"/>
    </w:p>
    <w:p w:rsidR="003D55B2" w:rsidRDefault="006928AD" w:rsidP="00B5523F">
      <w:r>
        <w:t>The Axis ERP and TabWare integration solution provides fully integrated ERP and maintenance management systems for the metals, wire and cable industries. Axis ERP and TabWare integration solution provides maintenance, repair and operations (MRO)</w:t>
      </w:r>
      <w:r w:rsidR="00740E45">
        <w:t xml:space="preserve"> </w:t>
      </w:r>
      <w:r>
        <w:t>inventory monitoring and tracking activities outside Axis ERP system.</w:t>
      </w:r>
    </w:p>
    <w:p w:rsidR="00543419" w:rsidRPr="003D55B2" w:rsidRDefault="00543419" w:rsidP="00B5523F">
      <w:r>
        <w:t xml:space="preserve">Last release </w:t>
      </w:r>
      <w:r w:rsidR="00B80CF2">
        <w:t>–</w:t>
      </w:r>
      <w:r>
        <w:t xml:space="preserve"> </w:t>
      </w:r>
      <w:r w:rsidR="00B80CF2">
        <w:t>ATI 1.0</w:t>
      </w:r>
    </w:p>
    <w:p w:rsidR="005455AB" w:rsidRDefault="005455AB" w:rsidP="00B5523F">
      <w:pPr>
        <w:pStyle w:val="Heading2"/>
      </w:pPr>
      <w:bookmarkStart w:id="6" w:name="_Toc495931907"/>
      <w:r>
        <w:lastRenderedPageBreak/>
        <w:t>Axis Mobile</w:t>
      </w:r>
      <w:bookmarkEnd w:id="6"/>
    </w:p>
    <w:p w:rsidR="00DF734A" w:rsidRDefault="00DF734A" w:rsidP="00B5523F">
      <w:bookmarkStart w:id="7" w:name="ClientUtility"/>
      <w:bookmarkEnd w:id="7"/>
      <w:r w:rsidRPr="00DF734A">
        <w:t>The Axis Ship Floor Mobile 1.0 would be a new product the replaces t</w:t>
      </w:r>
      <w:r>
        <w:rPr>
          <w:b/>
          <w:bCs/>
        </w:rPr>
        <w:t xml:space="preserve">he former Axis SFDC 3.0 product. </w:t>
      </w:r>
      <w:r w:rsidRPr="00DF734A">
        <w:t>The Axis Shop Floor Mobile 1.0 is a revamp of the Graphical User Interface with a modern and easier to use user interface over the existing traditional SMS Telnet interface with the ability to access the application wirelessly on ruggedized mobile devices and tablets running Android, iOS and Windows Mobile operating systems.</w:t>
      </w:r>
    </w:p>
    <w:p w:rsidR="00832389" w:rsidRDefault="00BC3127" w:rsidP="00B5523F">
      <w:pPr>
        <w:rPr>
          <w:rFonts w:eastAsia="MS Gothic"/>
          <w:sz w:val="32"/>
          <w:szCs w:val="26"/>
        </w:rPr>
      </w:pPr>
      <w:r>
        <w:t>Last release - Ongoing</w:t>
      </w:r>
    </w:p>
    <w:p w:rsidR="009D0F69" w:rsidRDefault="009C5E6D" w:rsidP="00B5523F">
      <w:pPr>
        <w:pStyle w:val="Heading2"/>
      </w:pPr>
      <w:bookmarkStart w:id="8" w:name="_Toc495931908"/>
      <w:r>
        <w:t>Axis Team</w:t>
      </w:r>
      <w:bookmarkEnd w:id="8"/>
    </w:p>
    <w:tbl>
      <w:tblPr>
        <w:tblStyle w:val="TableGrid"/>
        <w:tblW w:w="0" w:type="auto"/>
        <w:tblInd w:w="558" w:type="dxa"/>
        <w:tblLook w:val="04A0" w:firstRow="1" w:lastRow="0" w:firstColumn="1" w:lastColumn="0" w:noHBand="0" w:noVBand="1"/>
      </w:tblPr>
      <w:tblGrid>
        <w:gridCol w:w="2634"/>
        <w:gridCol w:w="3192"/>
      </w:tblGrid>
      <w:tr w:rsidR="00CE0245" w:rsidTr="00B5594B">
        <w:trPr>
          <w:tblHeader/>
        </w:trPr>
        <w:tc>
          <w:tcPr>
            <w:tcW w:w="2634" w:type="dxa"/>
            <w:shd w:val="clear" w:color="auto" w:fill="808080" w:themeFill="background1" w:themeFillShade="80"/>
          </w:tcPr>
          <w:p w:rsidR="00CE0245" w:rsidRDefault="00CE0245" w:rsidP="00B5523F">
            <w:pPr>
              <w:pStyle w:val="TableHead1"/>
            </w:pPr>
            <w:r>
              <w:t>Name</w:t>
            </w:r>
          </w:p>
        </w:tc>
        <w:tc>
          <w:tcPr>
            <w:tcW w:w="3192" w:type="dxa"/>
            <w:shd w:val="clear" w:color="auto" w:fill="808080" w:themeFill="background1" w:themeFillShade="80"/>
          </w:tcPr>
          <w:p w:rsidR="00CE0245" w:rsidRDefault="00CE0245" w:rsidP="00B5523F">
            <w:pPr>
              <w:pStyle w:val="TableHead1"/>
            </w:pPr>
            <w:r>
              <w:t>Designation</w:t>
            </w:r>
          </w:p>
        </w:tc>
      </w:tr>
      <w:tr w:rsidR="00CE0245" w:rsidTr="00B5594B">
        <w:tc>
          <w:tcPr>
            <w:tcW w:w="2634" w:type="dxa"/>
          </w:tcPr>
          <w:p w:rsidR="00CE0245" w:rsidRDefault="00CE0245" w:rsidP="00B5523F">
            <w:r>
              <w:t>Philip Oommen</w:t>
            </w:r>
          </w:p>
        </w:tc>
        <w:tc>
          <w:tcPr>
            <w:tcW w:w="3192" w:type="dxa"/>
          </w:tcPr>
          <w:p w:rsidR="00CE0245" w:rsidRDefault="00CE0245" w:rsidP="00B5523F">
            <w:r>
              <w:t>Manager, R&amp;D</w:t>
            </w:r>
          </w:p>
        </w:tc>
      </w:tr>
      <w:tr w:rsidR="00CE0245" w:rsidTr="00B5594B">
        <w:tc>
          <w:tcPr>
            <w:tcW w:w="2634" w:type="dxa"/>
          </w:tcPr>
          <w:p w:rsidR="00CE0245" w:rsidRDefault="00CE0245" w:rsidP="00B5523F">
            <w:r>
              <w:t>Brijan Iyer</w:t>
            </w:r>
          </w:p>
        </w:tc>
        <w:tc>
          <w:tcPr>
            <w:tcW w:w="3192" w:type="dxa"/>
          </w:tcPr>
          <w:p w:rsidR="00CE0245" w:rsidRDefault="00CE0245" w:rsidP="00B5523F">
            <w:r>
              <w:t>Business Analyst</w:t>
            </w:r>
          </w:p>
        </w:tc>
      </w:tr>
      <w:tr w:rsidR="00CE0245" w:rsidTr="00B5594B">
        <w:tc>
          <w:tcPr>
            <w:tcW w:w="2634" w:type="dxa"/>
          </w:tcPr>
          <w:p w:rsidR="00CE0245" w:rsidRDefault="00CE0245" w:rsidP="00B5523F">
            <w:r>
              <w:t>Jeffrey McDonald</w:t>
            </w:r>
          </w:p>
        </w:tc>
        <w:tc>
          <w:tcPr>
            <w:tcW w:w="3192" w:type="dxa"/>
          </w:tcPr>
          <w:p w:rsidR="00CE0245" w:rsidRDefault="00CE0245" w:rsidP="00B5523F">
            <w:r>
              <w:t>Sr Engg, Dev</w:t>
            </w:r>
          </w:p>
        </w:tc>
      </w:tr>
      <w:tr w:rsidR="00CE0245" w:rsidTr="00B5594B">
        <w:tc>
          <w:tcPr>
            <w:tcW w:w="2634" w:type="dxa"/>
          </w:tcPr>
          <w:p w:rsidR="00CE0245" w:rsidRDefault="00CE0245" w:rsidP="00B5523F">
            <w:r>
              <w:t>Rick Mullen</w:t>
            </w:r>
          </w:p>
        </w:tc>
        <w:tc>
          <w:tcPr>
            <w:tcW w:w="3192" w:type="dxa"/>
          </w:tcPr>
          <w:p w:rsidR="00CE0245" w:rsidRDefault="00CE0245" w:rsidP="00B5523F">
            <w:r>
              <w:t>Sr Engg, Dev</w:t>
            </w:r>
          </w:p>
        </w:tc>
      </w:tr>
      <w:tr w:rsidR="00CE0245" w:rsidTr="00B5594B">
        <w:tc>
          <w:tcPr>
            <w:tcW w:w="2634" w:type="dxa"/>
          </w:tcPr>
          <w:p w:rsidR="00CE0245" w:rsidRDefault="00CE0245" w:rsidP="00B5523F">
            <w:r>
              <w:t>Joseph Regan</w:t>
            </w:r>
          </w:p>
        </w:tc>
        <w:tc>
          <w:tcPr>
            <w:tcW w:w="3192" w:type="dxa"/>
          </w:tcPr>
          <w:p w:rsidR="00CE0245" w:rsidRDefault="00CE0245" w:rsidP="00B5523F">
            <w:r>
              <w:t>Sr Engg, Dev</w:t>
            </w:r>
          </w:p>
        </w:tc>
      </w:tr>
      <w:tr w:rsidR="00CE0245" w:rsidTr="00B5594B">
        <w:tc>
          <w:tcPr>
            <w:tcW w:w="2634" w:type="dxa"/>
          </w:tcPr>
          <w:p w:rsidR="00CE0245" w:rsidRDefault="00CE0245" w:rsidP="00B5523F">
            <w:r>
              <w:t>Ashish Todi</w:t>
            </w:r>
          </w:p>
        </w:tc>
        <w:tc>
          <w:tcPr>
            <w:tcW w:w="3192" w:type="dxa"/>
          </w:tcPr>
          <w:p w:rsidR="00CE0245" w:rsidRDefault="00CE0245" w:rsidP="00B5523F">
            <w:r>
              <w:t>Engg, Dev</w:t>
            </w:r>
          </w:p>
        </w:tc>
      </w:tr>
      <w:tr w:rsidR="00CE0245" w:rsidTr="00B5594B">
        <w:tc>
          <w:tcPr>
            <w:tcW w:w="2634" w:type="dxa"/>
          </w:tcPr>
          <w:p w:rsidR="00CE0245" w:rsidRDefault="00CE0245" w:rsidP="00B5523F">
            <w:r>
              <w:t>Lavanya Munihanumaiah</w:t>
            </w:r>
          </w:p>
        </w:tc>
        <w:tc>
          <w:tcPr>
            <w:tcW w:w="3192" w:type="dxa"/>
          </w:tcPr>
          <w:p w:rsidR="00CE0245" w:rsidRDefault="00CE0245" w:rsidP="00B5523F">
            <w:r>
              <w:t>Sr Engg, QA</w:t>
            </w:r>
          </w:p>
        </w:tc>
      </w:tr>
      <w:tr w:rsidR="00CE0245" w:rsidTr="00B5594B">
        <w:tc>
          <w:tcPr>
            <w:tcW w:w="2634" w:type="dxa"/>
          </w:tcPr>
          <w:p w:rsidR="00CE0245" w:rsidRDefault="00CE0245" w:rsidP="00B5523F">
            <w:r>
              <w:t>Ravi Srivastava</w:t>
            </w:r>
          </w:p>
        </w:tc>
        <w:tc>
          <w:tcPr>
            <w:tcW w:w="3192" w:type="dxa"/>
          </w:tcPr>
          <w:p w:rsidR="00CE0245" w:rsidRDefault="00CE0245" w:rsidP="00B5523F">
            <w:r>
              <w:t>Engg, QA</w:t>
            </w:r>
          </w:p>
        </w:tc>
      </w:tr>
    </w:tbl>
    <w:p w:rsidR="00B5594B" w:rsidRPr="00ED538E" w:rsidRDefault="00B5594B" w:rsidP="00B5523F">
      <w:r>
        <w:br w:type="page"/>
      </w:r>
    </w:p>
    <w:p w:rsidR="009C5E6D" w:rsidRDefault="00830411" w:rsidP="00B5523F">
      <w:pPr>
        <w:pStyle w:val="Heading2"/>
      </w:pPr>
      <w:bookmarkStart w:id="9" w:name="_Toc495931909"/>
      <w:r>
        <w:lastRenderedPageBreak/>
        <w:t>Documentation Set</w:t>
      </w:r>
      <w:bookmarkEnd w:id="9"/>
    </w:p>
    <w:p w:rsidR="00C77233" w:rsidRDefault="00C77233" w:rsidP="00B5523F">
      <w:pPr>
        <w:rPr>
          <w:b/>
          <w:bCs/>
        </w:rPr>
      </w:pPr>
      <w:r w:rsidRPr="00C77233">
        <w:t xml:space="preserve">The following are the standard documentation requirements for every new </w:t>
      </w:r>
      <w:r>
        <w:rPr>
          <w:b/>
          <w:bCs/>
        </w:rPr>
        <w:t xml:space="preserve">Axis </w:t>
      </w:r>
      <w:r w:rsidRPr="00C77233">
        <w:t>release</w:t>
      </w:r>
    </w:p>
    <w:p w:rsidR="008A53E0" w:rsidRDefault="008A53E0" w:rsidP="00B5594B">
      <w:pPr>
        <w:pStyle w:val="Heading3"/>
        <w:ind w:firstLine="360"/>
      </w:pPr>
      <w:bookmarkStart w:id="10" w:name="_Toc495931910"/>
      <w:r>
        <w:t>Axis ERP</w:t>
      </w:r>
      <w:bookmarkEnd w:id="10"/>
    </w:p>
    <w:tbl>
      <w:tblPr>
        <w:tblStyle w:val="TableGrid"/>
        <w:tblW w:w="9000" w:type="dxa"/>
        <w:tblInd w:w="475" w:type="dxa"/>
        <w:tblLayout w:type="fixed"/>
        <w:tblCellMar>
          <w:left w:w="115" w:type="dxa"/>
          <w:right w:w="115" w:type="dxa"/>
        </w:tblCellMar>
        <w:tblLook w:val="04A0" w:firstRow="1" w:lastRow="0" w:firstColumn="1" w:lastColumn="0" w:noHBand="0" w:noVBand="1"/>
      </w:tblPr>
      <w:tblGrid>
        <w:gridCol w:w="1800"/>
        <w:gridCol w:w="2250"/>
        <w:gridCol w:w="4950"/>
      </w:tblGrid>
      <w:tr w:rsidR="00A306E5" w:rsidTr="00A306E5">
        <w:trPr>
          <w:cantSplit/>
          <w:tblHeader/>
        </w:trPr>
        <w:tc>
          <w:tcPr>
            <w:tcW w:w="1800" w:type="dxa"/>
            <w:shd w:val="clear" w:color="auto" w:fill="808080" w:themeFill="background1" w:themeFillShade="80"/>
          </w:tcPr>
          <w:p w:rsidR="00A306E5" w:rsidRDefault="00A306E5" w:rsidP="00B5523F">
            <w:pPr>
              <w:pStyle w:val="TableHead1"/>
            </w:pPr>
            <w:r>
              <w:t>Doc Name</w:t>
            </w:r>
          </w:p>
        </w:tc>
        <w:tc>
          <w:tcPr>
            <w:tcW w:w="2250" w:type="dxa"/>
            <w:shd w:val="clear" w:color="auto" w:fill="808080" w:themeFill="background1" w:themeFillShade="80"/>
          </w:tcPr>
          <w:p w:rsidR="00A306E5" w:rsidRDefault="00A306E5" w:rsidP="00B5523F">
            <w:pPr>
              <w:pStyle w:val="TableHead1"/>
            </w:pPr>
            <w:r>
              <w:t>Source and Output Formats</w:t>
            </w:r>
          </w:p>
        </w:tc>
        <w:tc>
          <w:tcPr>
            <w:tcW w:w="4950" w:type="dxa"/>
            <w:shd w:val="clear" w:color="auto" w:fill="808080" w:themeFill="background1" w:themeFillShade="80"/>
          </w:tcPr>
          <w:p w:rsidR="00A306E5" w:rsidRDefault="00A306E5" w:rsidP="00B5523F">
            <w:pPr>
              <w:pStyle w:val="TableHead1"/>
            </w:pPr>
            <w:r>
              <w:t>Source File Location</w:t>
            </w:r>
          </w:p>
        </w:tc>
      </w:tr>
      <w:tr w:rsidR="00A306E5" w:rsidTr="00A306E5">
        <w:trPr>
          <w:cantSplit/>
        </w:trPr>
        <w:tc>
          <w:tcPr>
            <w:tcW w:w="1800" w:type="dxa"/>
          </w:tcPr>
          <w:p w:rsidR="00A306E5" w:rsidRDefault="00A306E5" w:rsidP="00B5523F">
            <w:r>
              <w:t>Custom Code Modification Guide</w:t>
            </w:r>
          </w:p>
        </w:tc>
        <w:tc>
          <w:tcPr>
            <w:tcW w:w="2250" w:type="dxa"/>
          </w:tcPr>
          <w:p w:rsidR="00A306E5" w:rsidRDefault="00A306E5" w:rsidP="00B5523F">
            <w:r>
              <w:t>Word, PDF</w:t>
            </w:r>
          </w:p>
        </w:tc>
        <w:tc>
          <w:tcPr>
            <w:tcW w:w="4950" w:type="dxa"/>
          </w:tcPr>
          <w:p w:rsidR="00A306E5" w:rsidRDefault="00A306E5" w:rsidP="00B5523F">
            <w:r>
              <w:t>$</w:t>
            </w:r>
            <w:r w:rsidRPr="00436889">
              <w:t>\</w:t>
            </w:r>
            <w:r w:rsidR="00D50406">
              <w:t>Axis\Docs\Axis_ERP\</w:t>
            </w:r>
            <w:r w:rsidRPr="00436889">
              <w:t>Main\Source</w:t>
            </w:r>
            <w:r w:rsidRPr="00C71286">
              <w:t xml:space="preserve"> Axis Custom Code Modification Guide</w:t>
            </w:r>
          </w:p>
        </w:tc>
      </w:tr>
      <w:tr w:rsidR="00A306E5" w:rsidTr="00A306E5">
        <w:trPr>
          <w:cantSplit/>
        </w:trPr>
        <w:tc>
          <w:tcPr>
            <w:tcW w:w="1800" w:type="dxa"/>
          </w:tcPr>
          <w:p w:rsidR="00A306E5" w:rsidRDefault="00A306E5" w:rsidP="00B5523F">
            <w:r>
              <w:t>Axis Web Service Interface</w:t>
            </w:r>
          </w:p>
        </w:tc>
        <w:tc>
          <w:tcPr>
            <w:tcW w:w="2250" w:type="dxa"/>
          </w:tcPr>
          <w:p w:rsidR="00A306E5" w:rsidRDefault="00A306E5" w:rsidP="00B5523F">
            <w:r>
              <w:t>Flare, PDF</w:t>
            </w:r>
          </w:p>
        </w:tc>
        <w:tc>
          <w:tcPr>
            <w:tcW w:w="4950" w:type="dxa"/>
          </w:tcPr>
          <w:p w:rsidR="00A306E5" w:rsidRDefault="000B52FB" w:rsidP="00B5523F">
            <w:r>
              <w:t>$\Axis\Docs\Axis_ERP\Main</w:t>
            </w:r>
            <w:r w:rsidR="00A306E5" w:rsidRPr="00436889">
              <w:t>\Source\Axis Web Service Interface</w:t>
            </w:r>
          </w:p>
        </w:tc>
      </w:tr>
      <w:tr w:rsidR="00A306E5" w:rsidTr="00A306E5">
        <w:trPr>
          <w:cantSplit/>
        </w:trPr>
        <w:tc>
          <w:tcPr>
            <w:tcW w:w="1800" w:type="dxa"/>
          </w:tcPr>
          <w:p w:rsidR="00A306E5" w:rsidRDefault="00A306E5" w:rsidP="00B5523F">
            <w:r>
              <w:t>Axis Hardware Software Requirements</w:t>
            </w:r>
          </w:p>
        </w:tc>
        <w:tc>
          <w:tcPr>
            <w:tcW w:w="2250" w:type="dxa"/>
          </w:tcPr>
          <w:p w:rsidR="00A306E5" w:rsidRDefault="00A306E5" w:rsidP="00B5523F">
            <w:r>
              <w:t>Flare, PDF</w:t>
            </w:r>
          </w:p>
        </w:tc>
        <w:tc>
          <w:tcPr>
            <w:tcW w:w="4950" w:type="dxa"/>
          </w:tcPr>
          <w:p w:rsidR="00A306E5" w:rsidRDefault="000B52FB" w:rsidP="00B5523F">
            <w:r>
              <w:t>$\Axis\Docs\Axis_ERP\Main</w:t>
            </w:r>
            <w:r w:rsidR="00A306E5" w:rsidRPr="00D17672">
              <w:t>\Source\Axis_HwSw_Req</w:t>
            </w:r>
          </w:p>
        </w:tc>
      </w:tr>
      <w:tr w:rsidR="00A306E5" w:rsidTr="00A306E5">
        <w:trPr>
          <w:cantSplit/>
        </w:trPr>
        <w:tc>
          <w:tcPr>
            <w:tcW w:w="1800" w:type="dxa"/>
          </w:tcPr>
          <w:p w:rsidR="00A306E5" w:rsidRDefault="00A306E5" w:rsidP="00B5523F">
            <w:r>
              <w:t>Axis Web Services</w:t>
            </w:r>
          </w:p>
        </w:tc>
        <w:tc>
          <w:tcPr>
            <w:tcW w:w="2250" w:type="dxa"/>
          </w:tcPr>
          <w:p w:rsidR="00A306E5" w:rsidRDefault="00A306E5" w:rsidP="00B5523F">
            <w:r>
              <w:t>Flare, PDF</w:t>
            </w:r>
          </w:p>
        </w:tc>
        <w:tc>
          <w:tcPr>
            <w:tcW w:w="4950" w:type="dxa"/>
          </w:tcPr>
          <w:p w:rsidR="00A306E5" w:rsidRDefault="000B52FB" w:rsidP="00B5523F">
            <w:r>
              <w:t>$\Axis\Docs\Axis_ERP\Main</w:t>
            </w:r>
            <w:r w:rsidR="00A306E5" w:rsidRPr="00784244">
              <w:t>\Source\Axis_Web_Services</w:t>
            </w:r>
          </w:p>
        </w:tc>
      </w:tr>
      <w:tr w:rsidR="00A306E5" w:rsidTr="00A306E5">
        <w:trPr>
          <w:cantSplit/>
        </w:trPr>
        <w:tc>
          <w:tcPr>
            <w:tcW w:w="1800" w:type="dxa"/>
          </w:tcPr>
          <w:p w:rsidR="00A306E5" w:rsidRDefault="00A306E5" w:rsidP="00B5523F">
            <w:r>
              <w:t>Installation Guide</w:t>
            </w:r>
          </w:p>
        </w:tc>
        <w:tc>
          <w:tcPr>
            <w:tcW w:w="2250" w:type="dxa"/>
          </w:tcPr>
          <w:p w:rsidR="00A306E5" w:rsidRDefault="00A306E5" w:rsidP="00B5523F">
            <w:r>
              <w:t>Flare, PDF</w:t>
            </w:r>
          </w:p>
        </w:tc>
        <w:tc>
          <w:tcPr>
            <w:tcW w:w="4950" w:type="dxa"/>
          </w:tcPr>
          <w:p w:rsidR="00A306E5" w:rsidRDefault="000B52FB" w:rsidP="00B5523F">
            <w:r>
              <w:t>$\Axis\Docs\Axis_ERP\Main</w:t>
            </w:r>
            <w:r w:rsidR="00A306E5" w:rsidRPr="003B394D">
              <w:t>\Source\Installation Guide\Axis 7.1 Installation Guide</w:t>
            </w:r>
          </w:p>
        </w:tc>
      </w:tr>
      <w:tr w:rsidR="00A306E5" w:rsidTr="00A306E5">
        <w:trPr>
          <w:cantSplit/>
        </w:trPr>
        <w:tc>
          <w:tcPr>
            <w:tcW w:w="1800" w:type="dxa"/>
          </w:tcPr>
          <w:p w:rsidR="00A306E5" w:rsidRDefault="00A306E5" w:rsidP="00B5523F">
            <w:r>
              <w:t>MS SQL Install Guide</w:t>
            </w:r>
          </w:p>
        </w:tc>
        <w:tc>
          <w:tcPr>
            <w:tcW w:w="2250" w:type="dxa"/>
          </w:tcPr>
          <w:p w:rsidR="00A306E5" w:rsidRDefault="00A306E5" w:rsidP="00B5523F">
            <w:r>
              <w:t>Flare, PDF</w:t>
            </w:r>
          </w:p>
        </w:tc>
        <w:tc>
          <w:tcPr>
            <w:tcW w:w="4950" w:type="dxa"/>
          </w:tcPr>
          <w:p w:rsidR="00A306E5" w:rsidRDefault="000B52FB" w:rsidP="00B5523F">
            <w:r>
              <w:t>$\Axis\Docs\Axis_ERP\Main</w:t>
            </w:r>
            <w:r w:rsidR="00A306E5" w:rsidRPr="002201D5">
              <w:t>\Source\MS_SQL_Install Guide</w:t>
            </w:r>
          </w:p>
        </w:tc>
      </w:tr>
      <w:tr w:rsidR="00A306E5" w:rsidTr="00A306E5">
        <w:trPr>
          <w:cantSplit/>
        </w:trPr>
        <w:tc>
          <w:tcPr>
            <w:tcW w:w="1800" w:type="dxa"/>
          </w:tcPr>
          <w:p w:rsidR="00A306E5" w:rsidRDefault="00A306E5" w:rsidP="00B5523F">
            <w:r>
              <w:t>Online Help Projects</w:t>
            </w:r>
          </w:p>
        </w:tc>
        <w:tc>
          <w:tcPr>
            <w:tcW w:w="2250" w:type="dxa"/>
          </w:tcPr>
          <w:p w:rsidR="00A306E5" w:rsidRDefault="00A306E5" w:rsidP="00B5523F">
            <w:r>
              <w:t>Flare, PDF and CHM</w:t>
            </w:r>
          </w:p>
        </w:tc>
        <w:tc>
          <w:tcPr>
            <w:tcW w:w="4950" w:type="dxa"/>
          </w:tcPr>
          <w:p w:rsidR="00A306E5" w:rsidRDefault="000B52FB" w:rsidP="00B5523F">
            <w:r>
              <w:t>$\Axis\Docs\Axis_ERP\Main</w:t>
            </w:r>
            <w:r w:rsidR="00A306E5" w:rsidRPr="001F6093">
              <w:t>\Source\Online Help Projects</w:t>
            </w:r>
          </w:p>
        </w:tc>
      </w:tr>
      <w:tr w:rsidR="00A306E5" w:rsidTr="00A306E5">
        <w:trPr>
          <w:cantSplit/>
        </w:trPr>
        <w:tc>
          <w:tcPr>
            <w:tcW w:w="1800" w:type="dxa"/>
          </w:tcPr>
          <w:p w:rsidR="00A306E5" w:rsidRDefault="00A306E5" w:rsidP="00B5523F">
            <w:r>
              <w:lastRenderedPageBreak/>
              <w:t>Progress Upgrade Guide</w:t>
            </w:r>
          </w:p>
        </w:tc>
        <w:tc>
          <w:tcPr>
            <w:tcW w:w="2250" w:type="dxa"/>
          </w:tcPr>
          <w:p w:rsidR="00A306E5" w:rsidRDefault="00A306E5" w:rsidP="00B5523F">
            <w:r>
              <w:t>Flare, PDF</w:t>
            </w:r>
          </w:p>
        </w:tc>
        <w:tc>
          <w:tcPr>
            <w:tcW w:w="4950" w:type="dxa"/>
          </w:tcPr>
          <w:p w:rsidR="00A306E5" w:rsidRDefault="000B52FB" w:rsidP="00B5523F">
            <w:r>
              <w:t>$\Axis\Docs\Axis_ERP\Main</w:t>
            </w:r>
            <w:r w:rsidR="00A306E5" w:rsidRPr="002D4229">
              <w:t>\Source\Progress_Upgrade Guide</w:t>
            </w:r>
          </w:p>
        </w:tc>
      </w:tr>
      <w:tr w:rsidR="00A306E5" w:rsidTr="00A306E5">
        <w:trPr>
          <w:cantSplit/>
        </w:trPr>
        <w:tc>
          <w:tcPr>
            <w:tcW w:w="1800" w:type="dxa"/>
          </w:tcPr>
          <w:p w:rsidR="00A306E5" w:rsidRDefault="00A306E5" w:rsidP="00B5523F">
            <w:r>
              <w:t>Release Notes</w:t>
            </w:r>
          </w:p>
        </w:tc>
        <w:tc>
          <w:tcPr>
            <w:tcW w:w="2250" w:type="dxa"/>
          </w:tcPr>
          <w:p w:rsidR="00A306E5" w:rsidRDefault="00A306E5" w:rsidP="00B5523F">
            <w:r>
              <w:t>Flare, PDF</w:t>
            </w:r>
          </w:p>
        </w:tc>
        <w:tc>
          <w:tcPr>
            <w:tcW w:w="4950" w:type="dxa"/>
          </w:tcPr>
          <w:p w:rsidR="00A306E5" w:rsidRDefault="000B52FB" w:rsidP="00B5523F">
            <w:r>
              <w:t>$\Axis\Docs\Axis_ERP\Main</w:t>
            </w:r>
            <w:r w:rsidR="00A306E5" w:rsidRPr="00DE28CF">
              <w:t>\Source\Axis_Release_Notes</w:t>
            </w:r>
          </w:p>
        </w:tc>
      </w:tr>
      <w:tr w:rsidR="00A306E5" w:rsidTr="00A306E5">
        <w:trPr>
          <w:cantSplit/>
        </w:trPr>
        <w:tc>
          <w:tcPr>
            <w:tcW w:w="1800" w:type="dxa"/>
          </w:tcPr>
          <w:p w:rsidR="00A306E5" w:rsidRDefault="00A306E5" w:rsidP="00B5523F">
            <w:r>
              <w:t xml:space="preserve">SFDC Training </w:t>
            </w:r>
          </w:p>
        </w:tc>
        <w:tc>
          <w:tcPr>
            <w:tcW w:w="2250" w:type="dxa"/>
          </w:tcPr>
          <w:p w:rsidR="00A306E5" w:rsidRDefault="00A306E5" w:rsidP="00B5523F">
            <w:r>
              <w:t>Flare, PDF</w:t>
            </w:r>
          </w:p>
        </w:tc>
        <w:tc>
          <w:tcPr>
            <w:tcW w:w="4950" w:type="dxa"/>
          </w:tcPr>
          <w:p w:rsidR="00A306E5" w:rsidRDefault="000B52FB" w:rsidP="00B5523F">
            <w:r>
              <w:t>$\Axis\Docs\Axis_ERP\Main</w:t>
            </w:r>
            <w:r w:rsidR="00A306E5" w:rsidRPr="00FA28EE">
              <w:t>\Source\SFDC Training Projects\WSFDC Training Manual 7.1</w:t>
            </w:r>
          </w:p>
        </w:tc>
      </w:tr>
      <w:tr w:rsidR="00A306E5" w:rsidTr="00A306E5">
        <w:trPr>
          <w:cantSplit/>
        </w:trPr>
        <w:tc>
          <w:tcPr>
            <w:tcW w:w="1800" w:type="dxa"/>
          </w:tcPr>
          <w:p w:rsidR="00A306E5" w:rsidRDefault="00A306E5" w:rsidP="00B5523F">
            <w:r>
              <w:t>Upgrade Instructions</w:t>
            </w:r>
          </w:p>
        </w:tc>
        <w:tc>
          <w:tcPr>
            <w:tcW w:w="2250" w:type="dxa"/>
          </w:tcPr>
          <w:p w:rsidR="00A306E5" w:rsidRDefault="00A306E5" w:rsidP="00B5523F">
            <w:r>
              <w:t>Flare, PDF</w:t>
            </w:r>
          </w:p>
        </w:tc>
        <w:tc>
          <w:tcPr>
            <w:tcW w:w="4950" w:type="dxa"/>
          </w:tcPr>
          <w:p w:rsidR="00A306E5" w:rsidRDefault="000B52FB" w:rsidP="00B5523F">
            <w:r>
              <w:t>$\Axis\Docs\Axis_ERP\Main</w:t>
            </w:r>
            <w:r w:rsidR="00A306E5" w:rsidRPr="004C417A">
              <w:t>\Source\Upgrade Instructions\Axis 7.1_Upgrade Instructions</w:t>
            </w:r>
          </w:p>
        </w:tc>
      </w:tr>
      <w:tr w:rsidR="00A306E5" w:rsidTr="00A306E5">
        <w:trPr>
          <w:cantSplit/>
        </w:trPr>
        <w:tc>
          <w:tcPr>
            <w:tcW w:w="1800" w:type="dxa"/>
          </w:tcPr>
          <w:p w:rsidR="00A306E5" w:rsidRDefault="00A306E5" w:rsidP="00B5523F">
            <w:r>
              <w:t>What’s New</w:t>
            </w:r>
          </w:p>
        </w:tc>
        <w:tc>
          <w:tcPr>
            <w:tcW w:w="2250" w:type="dxa"/>
          </w:tcPr>
          <w:p w:rsidR="00A306E5" w:rsidRDefault="00A306E5" w:rsidP="00B5523F">
            <w:r>
              <w:t>Flare, PDF</w:t>
            </w:r>
          </w:p>
        </w:tc>
        <w:tc>
          <w:tcPr>
            <w:tcW w:w="4950" w:type="dxa"/>
          </w:tcPr>
          <w:p w:rsidR="00A306E5" w:rsidRDefault="000B52FB" w:rsidP="00B5523F">
            <w:r>
              <w:t>$\Axis\Docs\Axis_ERP\Main</w:t>
            </w:r>
            <w:r w:rsidR="00A306E5" w:rsidRPr="00991676">
              <w:t>\Source\Whats New Axis 7.1</w:t>
            </w:r>
          </w:p>
        </w:tc>
      </w:tr>
    </w:tbl>
    <w:p w:rsidR="0094027B" w:rsidRDefault="0094027B" w:rsidP="00B5523F">
      <w:pPr>
        <w:pStyle w:val="Heading4"/>
        <w:rPr>
          <w:lang w:val="en"/>
        </w:rPr>
      </w:pPr>
    </w:p>
    <w:p w:rsidR="008A1243" w:rsidRDefault="008A1243" w:rsidP="00B5523F">
      <w:pPr>
        <w:pStyle w:val="Heading4"/>
        <w:rPr>
          <w:lang w:val="en"/>
        </w:rPr>
      </w:pPr>
      <w:r w:rsidRPr="002A7D7E">
        <w:rPr>
          <w:lang w:val="en"/>
        </w:rPr>
        <w:t xml:space="preserve">Online Help </w:t>
      </w:r>
      <w:r w:rsidR="00535234">
        <w:rPr>
          <w:lang w:val="en"/>
        </w:rPr>
        <w:t>documents</w:t>
      </w:r>
    </w:p>
    <w:tbl>
      <w:tblPr>
        <w:tblStyle w:val="TableGrid"/>
        <w:tblW w:w="9000" w:type="dxa"/>
        <w:tblInd w:w="475" w:type="dxa"/>
        <w:tblLayout w:type="fixed"/>
        <w:tblCellMar>
          <w:left w:w="115" w:type="dxa"/>
          <w:right w:w="115" w:type="dxa"/>
        </w:tblCellMar>
        <w:tblLook w:val="04A0" w:firstRow="1" w:lastRow="0" w:firstColumn="1" w:lastColumn="0" w:noHBand="0" w:noVBand="1"/>
      </w:tblPr>
      <w:tblGrid>
        <w:gridCol w:w="2070"/>
        <w:gridCol w:w="2700"/>
        <w:gridCol w:w="4230"/>
      </w:tblGrid>
      <w:tr w:rsidR="00A306E5" w:rsidTr="00A306E5">
        <w:trPr>
          <w:cantSplit/>
          <w:tblHeader/>
        </w:trPr>
        <w:tc>
          <w:tcPr>
            <w:tcW w:w="2070" w:type="dxa"/>
            <w:shd w:val="clear" w:color="auto" w:fill="808080" w:themeFill="background1" w:themeFillShade="80"/>
          </w:tcPr>
          <w:p w:rsidR="00A306E5" w:rsidRDefault="00A306E5" w:rsidP="00B5523F">
            <w:pPr>
              <w:pStyle w:val="TableHead1"/>
              <w:rPr>
                <w:lang w:val="en"/>
              </w:rPr>
            </w:pPr>
            <w:r>
              <w:rPr>
                <w:lang w:val="en"/>
              </w:rPr>
              <w:t>Doc Name</w:t>
            </w:r>
          </w:p>
        </w:tc>
        <w:tc>
          <w:tcPr>
            <w:tcW w:w="2700" w:type="dxa"/>
            <w:shd w:val="clear" w:color="auto" w:fill="808080" w:themeFill="background1" w:themeFillShade="80"/>
          </w:tcPr>
          <w:p w:rsidR="00A306E5" w:rsidRDefault="00A306E5" w:rsidP="00B5523F">
            <w:pPr>
              <w:pStyle w:val="TableHead1"/>
              <w:rPr>
                <w:lang w:val="en"/>
              </w:rPr>
            </w:pPr>
            <w:r>
              <w:rPr>
                <w:lang w:val="en"/>
              </w:rPr>
              <w:t>Source and Output Formats</w:t>
            </w:r>
          </w:p>
        </w:tc>
        <w:tc>
          <w:tcPr>
            <w:tcW w:w="4230" w:type="dxa"/>
            <w:shd w:val="clear" w:color="auto" w:fill="808080" w:themeFill="background1" w:themeFillShade="80"/>
          </w:tcPr>
          <w:p w:rsidR="00A306E5" w:rsidRDefault="00A306E5" w:rsidP="00B5523F">
            <w:pPr>
              <w:pStyle w:val="TableHead1"/>
              <w:rPr>
                <w:lang w:val="en"/>
              </w:rPr>
            </w:pPr>
            <w:r>
              <w:rPr>
                <w:lang w:val="en"/>
              </w:rPr>
              <w:t>Source File Location</w:t>
            </w:r>
          </w:p>
        </w:tc>
      </w:tr>
      <w:tr w:rsidR="00A306E5" w:rsidTr="00A306E5">
        <w:trPr>
          <w:cantSplit/>
        </w:trPr>
        <w:tc>
          <w:tcPr>
            <w:tcW w:w="2070" w:type="dxa"/>
          </w:tcPr>
          <w:p w:rsidR="00A306E5" w:rsidRPr="007B0164" w:rsidRDefault="00A306E5" w:rsidP="00B5523F">
            <w:r w:rsidRPr="007B0164">
              <w:t>COP – Sales Order Management</w:t>
            </w:r>
          </w:p>
        </w:tc>
        <w:tc>
          <w:tcPr>
            <w:tcW w:w="2700" w:type="dxa"/>
          </w:tcPr>
          <w:p w:rsidR="00A306E5" w:rsidRPr="007B0164" w:rsidRDefault="00A306E5" w:rsidP="00B5523F">
            <w:r w:rsidRPr="007B0164">
              <w:t>Flare, PDF and CHM</w:t>
            </w:r>
          </w:p>
        </w:tc>
        <w:tc>
          <w:tcPr>
            <w:tcW w:w="4230" w:type="dxa"/>
          </w:tcPr>
          <w:p w:rsidR="00A306E5" w:rsidRPr="007B0164" w:rsidRDefault="000B52FB" w:rsidP="00B5523F">
            <w:r>
              <w:t>$\Axis\Docs\Axis_ERP\Main</w:t>
            </w:r>
            <w:r w:rsidR="00A306E5" w:rsidRPr="004121D8">
              <w:t>\Source\Online Help Projects\COP</w:t>
            </w:r>
          </w:p>
        </w:tc>
      </w:tr>
      <w:tr w:rsidR="00A306E5" w:rsidTr="00A306E5">
        <w:trPr>
          <w:cantSplit/>
        </w:trPr>
        <w:tc>
          <w:tcPr>
            <w:tcW w:w="2070" w:type="dxa"/>
          </w:tcPr>
          <w:p w:rsidR="00A306E5" w:rsidRPr="007B0164" w:rsidRDefault="00A306E5" w:rsidP="00B5523F">
            <w:r w:rsidRPr="007B0164">
              <w:t>Cost Accounting</w:t>
            </w:r>
          </w:p>
        </w:tc>
        <w:tc>
          <w:tcPr>
            <w:tcW w:w="2700" w:type="dxa"/>
          </w:tcPr>
          <w:p w:rsidR="00A306E5" w:rsidRPr="007B0164" w:rsidRDefault="00A306E5" w:rsidP="00B5523F">
            <w:r w:rsidRPr="007B0164">
              <w:t>Flare, PDF and CHM</w:t>
            </w:r>
          </w:p>
        </w:tc>
        <w:tc>
          <w:tcPr>
            <w:tcW w:w="4230" w:type="dxa"/>
          </w:tcPr>
          <w:p w:rsidR="00A306E5" w:rsidRPr="007B0164" w:rsidRDefault="000B52FB" w:rsidP="00B5523F">
            <w:r>
              <w:t>$\Axis\Docs\Axis_ERP\Main</w:t>
            </w:r>
            <w:r w:rsidR="00A306E5" w:rsidRPr="004121D8">
              <w:t>\Source\Online Help Projects\Cost Accounting</w:t>
            </w:r>
          </w:p>
        </w:tc>
      </w:tr>
      <w:tr w:rsidR="00A306E5" w:rsidTr="00A306E5">
        <w:trPr>
          <w:cantSplit/>
        </w:trPr>
        <w:tc>
          <w:tcPr>
            <w:tcW w:w="2070" w:type="dxa"/>
          </w:tcPr>
          <w:p w:rsidR="00A306E5" w:rsidRPr="007B0164" w:rsidRDefault="00A306E5" w:rsidP="00B5523F">
            <w:r w:rsidRPr="007B0164">
              <w:t>Cycle Scheduling</w:t>
            </w:r>
          </w:p>
        </w:tc>
        <w:tc>
          <w:tcPr>
            <w:tcW w:w="2700" w:type="dxa"/>
          </w:tcPr>
          <w:p w:rsidR="00A306E5" w:rsidRPr="007B0164" w:rsidRDefault="00A306E5" w:rsidP="00B5523F">
            <w:r w:rsidRPr="007B0164">
              <w:t>Flare, PDF and CHM</w:t>
            </w:r>
          </w:p>
        </w:tc>
        <w:tc>
          <w:tcPr>
            <w:tcW w:w="4230" w:type="dxa"/>
          </w:tcPr>
          <w:p w:rsidR="00A306E5" w:rsidRPr="007B0164" w:rsidRDefault="000B52FB" w:rsidP="00B5523F">
            <w:r>
              <w:t>$\Axis\Docs\Axis_ERP\Main</w:t>
            </w:r>
            <w:r w:rsidR="00A306E5" w:rsidRPr="00724D70">
              <w:t>\Source\Online Help Projects\Cycle Scheduling</w:t>
            </w:r>
          </w:p>
        </w:tc>
      </w:tr>
      <w:tr w:rsidR="00A306E5" w:rsidTr="00A306E5">
        <w:trPr>
          <w:cantSplit/>
        </w:trPr>
        <w:tc>
          <w:tcPr>
            <w:tcW w:w="2070" w:type="dxa"/>
          </w:tcPr>
          <w:p w:rsidR="00A306E5" w:rsidRPr="007B0164" w:rsidRDefault="00A306E5" w:rsidP="00B5523F">
            <w:r w:rsidRPr="007B0164">
              <w:t>IC – Inventory Control</w:t>
            </w:r>
          </w:p>
        </w:tc>
        <w:tc>
          <w:tcPr>
            <w:tcW w:w="2700" w:type="dxa"/>
          </w:tcPr>
          <w:p w:rsidR="00A306E5" w:rsidRPr="007B0164" w:rsidRDefault="00A306E5" w:rsidP="00B5523F">
            <w:r w:rsidRPr="007B0164">
              <w:t>Flare, PDF and CHM</w:t>
            </w:r>
          </w:p>
        </w:tc>
        <w:tc>
          <w:tcPr>
            <w:tcW w:w="4230" w:type="dxa"/>
          </w:tcPr>
          <w:p w:rsidR="00A306E5" w:rsidRPr="007B0164" w:rsidRDefault="000B52FB" w:rsidP="00B5523F">
            <w:r>
              <w:t>$\Axis\Docs\Axis_ERP\Main</w:t>
            </w:r>
            <w:r w:rsidR="00A306E5" w:rsidRPr="00096DDA">
              <w:t>\Source\Online Help Projects\IC</w:t>
            </w:r>
          </w:p>
        </w:tc>
      </w:tr>
      <w:tr w:rsidR="00A306E5" w:rsidTr="00A306E5">
        <w:trPr>
          <w:cantSplit/>
        </w:trPr>
        <w:tc>
          <w:tcPr>
            <w:tcW w:w="2070" w:type="dxa"/>
          </w:tcPr>
          <w:p w:rsidR="00A306E5" w:rsidRPr="007B0164" w:rsidRDefault="00A306E5" w:rsidP="00B5523F">
            <w:r w:rsidRPr="007B0164">
              <w:lastRenderedPageBreak/>
              <w:t>MRP – Material Requirements Planning</w:t>
            </w:r>
          </w:p>
        </w:tc>
        <w:tc>
          <w:tcPr>
            <w:tcW w:w="2700" w:type="dxa"/>
          </w:tcPr>
          <w:p w:rsidR="00A306E5" w:rsidRPr="007B0164" w:rsidRDefault="00A306E5" w:rsidP="00B5523F">
            <w:r w:rsidRPr="007B0164">
              <w:t>Flare, PDF and CHM</w:t>
            </w:r>
          </w:p>
        </w:tc>
        <w:tc>
          <w:tcPr>
            <w:tcW w:w="4230" w:type="dxa"/>
          </w:tcPr>
          <w:p w:rsidR="00A306E5" w:rsidRDefault="000B52FB" w:rsidP="00B5523F">
            <w:r>
              <w:t>$\Axis\Docs\Axis_ERP\Main</w:t>
            </w:r>
            <w:r w:rsidR="00A306E5" w:rsidRPr="00D41A72">
              <w:t>\Source\Online Help Projects\MRP</w:t>
            </w:r>
          </w:p>
          <w:p w:rsidR="00A306E5" w:rsidRPr="007B0164" w:rsidRDefault="00A306E5" w:rsidP="00B5523F">
            <w:r w:rsidRPr="002D2872">
              <w:t>2 folders exist. Check the latest and delete the other.</w:t>
            </w:r>
          </w:p>
        </w:tc>
      </w:tr>
      <w:tr w:rsidR="00A306E5" w:rsidTr="00A306E5">
        <w:trPr>
          <w:cantSplit/>
        </w:trPr>
        <w:tc>
          <w:tcPr>
            <w:tcW w:w="2070" w:type="dxa"/>
          </w:tcPr>
          <w:p w:rsidR="00A306E5" w:rsidRPr="007B0164" w:rsidRDefault="00A306E5" w:rsidP="00B5523F">
            <w:r w:rsidRPr="007B0164">
              <w:t>MTC – Material Tracking and Control</w:t>
            </w:r>
          </w:p>
        </w:tc>
        <w:tc>
          <w:tcPr>
            <w:tcW w:w="2700" w:type="dxa"/>
          </w:tcPr>
          <w:p w:rsidR="00A306E5" w:rsidRPr="007B0164" w:rsidRDefault="00A306E5" w:rsidP="00B5523F">
            <w:r w:rsidRPr="007B0164">
              <w:t>Flare, PDF and CHM</w:t>
            </w:r>
          </w:p>
        </w:tc>
        <w:tc>
          <w:tcPr>
            <w:tcW w:w="4230" w:type="dxa"/>
          </w:tcPr>
          <w:p w:rsidR="00A306E5" w:rsidRPr="007B0164" w:rsidRDefault="000B52FB" w:rsidP="00B5523F">
            <w:r>
              <w:t>$\Axis\Docs\Axis_ERP\Main</w:t>
            </w:r>
            <w:r w:rsidR="00A306E5" w:rsidRPr="006B4ABB">
              <w:t>\Source\Online Help Projects\MTC</w:t>
            </w:r>
          </w:p>
        </w:tc>
      </w:tr>
      <w:tr w:rsidR="00A306E5" w:rsidTr="00A306E5">
        <w:trPr>
          <w:cantSplit/>
        </w:trPr>
        <w:tc>
          <w:tcPr>
            <w:tcW w:w="2070" w:type="dxa"/>
          </w:tcPr>
          <w:p w:rsidR="00A306E5" w:rsidRPr="007B0164" w:rsidRDefault="00A306E5" w:rsidP="00B5523F">
            <w:r w:rsidRPr="007B0164">
              <w:t>Quality Tracking &amp; Control</w:t>
            </w:r>
          </w:p>
        </w:tc>
        <w:tc>
          <w:tcPr>
            <w:tcW w:w="2700" w:type="dxa"/>
          </w:tcPr>
          <w:p w:rsidR="00A306E5" w:rsidRPr="007B0164" w:rsidRDefault="00A306E5" w:rsidP="00B5523F">
            <w:r w:rsidRPr="007B0164">
              <w:t>Flare, PDF and CHM</w:t>
            </w:r>
          </w:p>
        </w:tc>
        <w:tc>
          <w:tcPr>
            <w:tcW w:w="4230" w:type="dxa"/>
          </w:tcPr>
          <w:p w:rsidR="00A306E5" w:rsidRPr="007B0164" w:rsidRDefault="000B52FB" w:rsidP="00B5523F">
            <w:r>
              <w:t>$\Axis\Docs\Axis_ERP\Main</w:t>
            </w:r>
            <w:r w:rsidR="00A306E5" w:rsidRPr="00F23E61">
              <w:t>\Source\Online Help Projects\Quality Tracking &amp; Control</w:t>
            </w:r>
          </w:p>
        </w:tc>
      </w:tr>
      <w:tr w:rsidR="00A306E5" w:rsidTr="00A306E5">
        <w:trPr>
          <w:cantSplit/>
        </w:trPr>
        <w:tc>
          <w:tcPr>
            <w:tcW w:w="2070" w:type="dxa"/>
          </w:tcPr>
          <w:p w:rsidR="00A306E5" w:rsidRPr="007B0164" w:rsidRDefault="00A306E5" w:rsidP="00B5523F">
            <w:r w:rsidRPr="007B0164">
              <w:t>e-Commerce</w:t>
            </w:r>
          </w:p>
        </w:tc>
        <w:tc>
          <w:tcPr>
            <w:tcW w:w="2700" w:type="dxa"/>
          </w:tcPr>
          <w:p w:rsidR="00A306E5" w:rsidRPr="007B0164" w:rsidRDefault="00A306E5" w:rsidP="00B5523F">
            <w:r w:rsidRPr="007B0164">
              <w:t>Flare, PDF and CHM</w:t>
            </w:r>
          </w:p>
        </w:tc>
        <w:tc>
          <w:tcPr>
            <w:tcW w:w="4230" w:type="dxa"/>
          </w:tcPr>
          <w:p w:rsidR="00A306E5" w:rsidRPr="007B0164" w:rsidRDefault="000B52FB" w:rsidP="00B5523F">
            <w:r>
              <w:t>$\Axis\Docs\Axis_ERP\Main</w:t>
            </w:r>
            <w:r w:rsidR="00A306E5" w:rsidRPr="000C28DE">
              <w:t>\Source\Online Help Projects\e-Commerce</w:t>
            </w:r>
          </w:p>
        </w:tc>
      </w:tr>
      <w:tr w:rsidR="00A306E5" w:rsidTr="00A306E5">
        <w:trPr>
          <w:cantSplit/>
        </w:trPr>
        <w:tc>
          <w:tcPr>
            <w:tcW w:w="2070" w:type="dxa"/>
          </w:tcPr>
          <w:p w:rsidR="00A306E5" w:rsidRPr="007B0164" w:rsidRDefault="00A306E5" w:rsidP="00B5523F">
            <w:r w:rsidRPr="007B0164">
              <w:t>FIN - Finance</w:t>
            </w:r>
          </w:p>
        </w:tc>
        <w:tc>
          <w:tcPr>
            <w:tcW w:w="2700" w:type="dxa"/>
          </w:tcPr>
          <w:p w:rsidR="00A306E5" w:rsidRPr="007B0164" w:rsidRDefault="00A306E5" w:rsidP="00B5523F">
            <w:r w:rsidRPr="007B0164">
              <w:t>Flare, PDF and CHM</w:t>
            </w:r>
          </w:p>
        </w:tc>
        <w:tc>
          <w:tcPr>
            <w:tcW w:w="4230" w:type="dxa"/>
          </w:tcPr>
          <w:p w:rsidR="00A306E5" w:rsidRPr="007B0164" w:rsidRDefault="000B52FB" w:rsidP="00B5523F">
            <w:r>
              <w:t>$\Axis\Docs\Axis_ERP\Main</w:t>
            </w:r>
            <w:r w:rsidR="00A306E5" w:rsidRPr="00A207A9">
              <w:t>\Source\Online Help Projects\FIN</w:t>
            </w:r>
          </w:p>
        </w:tc>
      </w:tr>
      <w:tr w:rsidR="00A306E5" w:rsidTr="00A306E5">
        <w:trPr>
          <w:cantSplit/>
        </w:trPr>
        <w:tc>
          <w:tcPr>
            <w:tcW w:w="2070" w:type="dxa"/>
          </w:tcPr>
          <w:p w:rsidR="00A306E5" w:rsidRPr="007B0164" w:rsidRDefault="00A306E5" w:rsidP="00B5523F">
            <w:r w:rsidRPr="007B0164">
              <w:t>GR – General Reference</w:t>
            </w:r>
          </w:p>
        </w:tc>
        <w:tc>
          <w:tcPr>
            <w:tcW w:w="2700" w:type="dxa"/>
          </w:tcPr>
          <w:p w:rsidR="00A306E5" w:rsidRPr="007B0164" w:rsidRDefault="00A306E5" w:rsidP="00B5523F">
            <w:r w:rsidRPr="007B0164">
              <w:t>Flare, PDF and CHM</w:t>
            </w:r>
          </w:p>
        </w:tc>
        <w:tc>
          <w:tcPr>
            <w:tcW w:w="4230" w:type="dxa"/>
          </w:tcPr>
          <w:p w:rsidR="00A306E5" w:rsidRPr="007B0164" w:rsidRDefault="000B52FB" w:rsidP="00B5523F">
            <w:r>
              <w:t>$\Axis\Docs\Axis_ERP\Main</w:t>
            </w:r>
            <w:r w:rsidR="00A306E5" w:rsidRPr="00DD02BD">
              <w:t>\Source\Online Help Projects\GR</w:t>
            </w:r>
          </w:p>
        </w:tc>
      </w:tr>
      <w:tr w:rsidR="00A306E5" w:rsidTr="00A306E5">
        <w:trPr>
          <w:cantSplit/>
        </w:trPr>
        <w:tc>
          <w:tcPr>
            <w:tcW w:w="2070" w:type="dxa"/>
          </w:tcPr>
          <w:p w:rsidR="00A306E5" w:rsidRPr="007B0164" w:rsidRDefault="00A306E5" w:rsidP="00B5523F">
            <w:r w:rsidRPr="007B0164">
              <w:t>Labels</w:t>
            </w:r>
          </w:p>
        </w:tc>
        <w:tc>
          <w:tcPr>
            <w:tcW w:w="2700" w:type="dxa"/>
          </w:tcPr>
          <w:p w:rsidR="00A306E5" w:rsidRPr="007B0164" w:rsidRDefault="00A306E5" w:rsidP="00B5523F">
            <w:r w:rsidRPr="007B0164">
              <w:t>Flare, PDF and CHM</w:t>
            </w:r>
          </w:p>
        </w:tc>
        <w:tc>
          <w:tcPr>
            <w:tcW w:w="4230" w:type="dxa"/>
          </w:tcPr>
          <w:p w:rsidR="00A306E5" w:rsidRPr="007B0164" w:rsidRDefault="000B52FB" w:rsidP="00B5523F">
            <w:r>
              <w:t>$\Axis\Docs\Axis_ERP\Main</w:t>
            </w:r>
            <w:r w:rsidR="00A306E5" w:rsidRPr="007C40E8">
              <w:t>\Source\Online Help Projects\Labels</w:t>
            </w:r>
          </w:p>
        </w:tc>
      </w:tr>
      <w:tr w:rsidR="00A306E5" w:rsidTr="00A306E5">
        <w:trPr>
          <w:cantSplit/>
        </w:trPr>
        <w:tc>
          <w:tcPr>
            <w:tcW w:w="2070" w:type="dxa"/>
          </w:tcPr>
          <w:p w:rsidR="00A306E5" w:rsidRPr="007B0164" w:rsidRDefault="00A306E5" w:rsidP="00B5523F">
            <w:r w:rsidRPr="007B0164">
              <w:t>PR – Purchasing &amp; Receiving</w:t>
            </w:r>
          </w:p>
        </w:tc>
        <w:tc>
          <w:tcPr>
            <w:tcW w:w="2700" w:type="dxa"/>
          </w:tcPr>
          <w:p w:rsidR="00A306E5" w:rsidRPr="007B0164" w:rsidRDefault="00A306E5" w:rsidP="00B5523F">
            <w:r w:rsidRPr="007B0164">
              <w:t>Flare, PDF and CHM</w:t>
            </w:r>
          </w:p>
        </w:tc>
        <w:tc>
          <w:tcPr>
            <w:tcW w:w="4230" w:type="dxa"/>
          </w:tcPr>
          <w:p w:rsidR="00A306E5" w:rsidRPr="007B0164" w:rsidRDefault="000B52FB" w:rsidP="00B5523F">
            <w:r>
              <w:t>$\Axis\Docs\Axis_ERP\Main</w:t>
            </w:r>
            <w:r w:rsidR="00A306E5" w:rsidRPr="00CF12E3">
              <w:t>\Source\Online Help Projects\PR</w:t>
            </w:r>
          </w:p>
        </w:tc>
      </w:tr>
      <w:tr w:rsidR="00A306E5" w:rsidTr="00A306E5">
        <w:trPr>
          <w:cantSplit/>
        </w:trPr>
        <w:tc>
          <w:tcPr>
            <w:tcW w:w="2070" w:type="dxa"/>
          </w:tcPr>
          <w:p w:rsidR="00A306E5" w:rsidRPr="007B0164" w:rsidRDefault="00A306E5" w:rsidP="00B5523F">
            <w:r w:rsidRPr="007B0164">
              <w:t>Process Routings</w:t>
            </w:r>
          </w:p>
        </w:tc>
        <w:tc>
          <w:tcPr>
            <w:tcW w:w="2700" w:type="dxa"/>
          </w:tcPr>
          <w:p w:rsidR="00A306E5" w:rsidRPr="007B0164" w:rsidRDefault="00A306E5" w:rsidP="00B5523F">
            <w:r w:rsidRPr="007B0164">
              <w:t>Flare, PDF and CHM</w:t>
            </w:r>
          </w:p>
        </w:tc>
        <w:tc>
          <w:tcPr>
            <w:tcW w:w="4230" w:type="dxa"/>
          </w:tcPr>
          <w:p w:rsidR="00A306E5" w:rsidRPr="007B0164" w:rsidRDefault="000B52FB" w:rsidP="00B5523F">
            <w:r>
              <w:t>$\Axis\Docs\Axis_ERP\Main</w:t>
            </w:r>
            <w:r w:rsidR="00A306E5" w:rsidRPr="00D475B9">
              <w:t>\Source\Online Help Projects\Process Routings</w:t>
            </w:r>
          </w:p>
        </w:tc>
      </w:tr>
      <w:tr w:rsidR="00A306E5" w:rsidTr="00A306E5">
        <w:trPr>
          <w:cantSplit/>
        </w:trPr>
        <w:tc>
          <w:tcPr>
            <w:tcW w:w="2070" w:type="dxa"/>
          </w:tcPr>
          <w:p w:rsidR="00A306E5" w:rsidRPr="007B0164" w:rsidRDefault="00A306E5" w:rsidP="00B5523F">
            <w:r w:rsidRPr="007B0164">
              <w:lastRenderedPageBreak/>
              <w:t>SA – System Administration</w:t>
            </w:r>
          </w:p>
        </w:tc>
        <w:tc>
          <w:tcPr>
            <w:tcW w:w="2700" w:type="dxa"/>
          </w:tcPr>
          <w:p w:rsidR="00A306E5" w:rsidRPr="007B0164" w:rsidRDefault="00A306E5" w:rsidP="00B5523F">
            <w:r w:rsidRPr="007B0164">
              <w:t>Flare, PDF and CHM</w:t>
            </w:r>
          </w:p>
        </w:tc>
        <w:tc>
          <w:tcPr>
            <w:tcW w:w="4230" w:type="dxa"/>
          </w:tcPr>
          <w:p w:rsidR="00A306E5" w:rsidRPr="007B0164" w:rsidRDefault="000B52FB" w:rsidP="00B5523F">
            <w:r>
              <w:t>$\Axis\Docs\Axis_ERP\Main</w:t>
            </w:r>
            <w:r w:rsidR="00A306E5" w:rsidRPr="00D475B9">
              <w:t>\Source\Online Help Projects\SA</w:t>
            </w:r>
          </w:p>
        </w:tc>
      </w:tr>
    </w:tbl>
    <w:p w:rsidR="00E04507" w:rsidRPr="0048453F" w:rsidRDefault="00B73DAB" w:rsidP="00065DF2">
      <w:pPr>
        <w:pStyle w:val="Heading3"/>
        <w:ind w:firstLine="360"/>
      </w:pPr>
      <w:bookmarkStart w:id="11" w:name="_Toc495931911"/>
      <w:r>
        <w:t>Axis Portal</w:t>
      </w:r>
      <w:bookmarkEnd w:id="11"/>
    </w:p>
    <w:tbl>
      <w:tblPr>
        <w:tblStyle w:val="TableGrid"/>
        <w:tblW w:w="0" w:type="auto"/>
        <w:tblInd w:w="475" w:type="dxa"/>
        <w:tblLayout w:type="fixed"/>
        <w:tblCellMar>
          <w:left w:w="115" w:type="dxa"/>
          <w:right w:w="115" w:type="dxa"/>
        </w:tblCellMar>
        <w:tblLook w:val="04A0" w:firstRow="1" w:lastRow="0" w:firstColumn="1" w:lastColumn="0" w:noHBand="0" w:noVBand="1"/>
      </w:tblPr>
      <w:tblGrid>
        <w:gridCol w:w="2790"/>
        <w:gridCol w:w="2160"/>
        <w:gridCol w:w="4050"/>
      </w:tblGrid>
      <w:tr w:rsidR="00B73DAB" w:rsidTr="002665C9">
        <w:trPr>
          <w:tblHeader/>
        </w:trPr>
        <w:tc>
          <w:tcPr>
            <w:tcW w:w="2790" w:type="dxa"/>
            <w:shd w:val="clear" w:color="auto" w:fill="808080" w:themeFill="background1" w:themeFillShade="80"/>
          </w:tcPr>
          <w:p w:rsidR="00B73DAB" w:rsidRDefault="00B73DAB" w:rsidP="00B5523F">
            <w:pPr>
              <w:pStyle w:val="TableHead1"/>
            </w:pPr>
            <w:r>
              <w:t>Doc Name</w:t>
            </w:r>
          </w:p>
        </w:tc>
        <w:tc>
          <w:tcPr>
            <w:tcW w:w="2160" w:type="dxa"/>
            <w:shd w:val="clear" w:color="auto" w:fill="808080" w:themeFill="background1" w:themeFillShade="80"/>
          </w:tcPr>
          <w:p w:rsidR="00B73DAB" w:rsidRDefault="00B73DAB" w:rsidP="00B5523F">
            <w:pPr>
              <w:pStyle w:val="TableHead1"/>
            </w:pPr>
            <w:r>
              <w:t>Source and Output Formats</w:t>
            </w:r>
          </w:p>
        </w:tc>
        <w:tc>
          <w:tcPr>
            <w:tcW w:w="4050" w:type="dxa"/>
            <w:shd w:val="clear" w:color="auto" w:fill="808080" w:themeFill="background1" w:themeFillShade="80"/>
          </w:tcPr>
          <w:p w:rsidR="00B73DAB" w:rsidRDefault="00B73DAB" w:rsidP="00B5523F">
            <w:pPr>
              <w:pStyle w:val="TableHead1"/>
            </w:pPr>
            <w:r>
              <w:t>Source File</w:t>
            </w:r>
          </w:p>
        </w:tc>
      </w:tr>
      <w:tr w:rsidR="00B73DAB" w:rsidTr="002665C9">
        <w:tc>
          <w:tcPr>
            <w:tcW w:w="2790" w:type="dxa"/>
          </w:tcPr>
          <w:p w:rsidR="00B73DAB" w:rsidRDefault="00B73DAB" w:rsidP="00B5523F">
            <w:r>
              <w:t xml:space="preserve">Axis </w:t>
            </w:r>
            <w:r w:rsidR="00E0593D">
              <w:t>Portal Installation Guide</w:t>
            </w:r>
          </w:p>
        </w:tc>
        <w:tc>
          <w:tcPr>
            <w:tcW w:w="2160" w:type="dxa"/>
          </w:tcPr>
          <w:p w:rsidR="00B73DAB" w:rsidRDefault="00B73DAB" w:rsidP="00B5523F">
            <w:r>
              <w:t>Flare, PDF</w:t>
            </w:r>
          </w:p>
        </w:tc>
        <w:tc>
          <w:tcPr>
            <w:tcW w:w="4050" w:type="dxa"/>
          </w:tcPr>
          <w:p w:rsidR="00B73DAB" w:rsidRDefault="00B73DAB" w:rsidP="00B5523F">
            <w:r>
              <w:t>$</w:t>
            </w:r>
            <w:r w:rsidRPr="00436889">
              <w:t>\</w:t>
            </w:r>
            <w:r w:rsidR="00F14B33" w:rsidRPr="00F14B33">
              <w:t>Axis\Docs\Axis_Portal\Main\Source\InstallationGuide</w:t>
            </w:r>
          </w:p>
        </w:tc>
      </w:tr>
    </w:tbl>
    <w:p w:rsidR="00830411" w:rsidRDefault="00853449" w:rsidP="00065DF2">
      <w:pPr>
        <w:pStyle w:val="Heading3"/>
        <w:ind w:firstLine="360"/>
      </w:pPr>
      <w:bookmarkStart w:id="12" w:name="_Toc495931912"/>
      <w:r>
        <w:t>Axis Data Warehouse</w:t>
      </w:r>
      <w:bookmarkEnd w:id="12"/>
    </w:p>
    <w:tbl>
      <w:tblPr>
        <w:tblStyle w:val="TableGrid"/>
        <w:tblW w:w="0" w:type="auto"/>
        <w:tblInd w:w="475" w:type="dxa"/>
        <w:tblLayout w:type="fixed"/>
        <w:tblCellMar>
          <w:left w:w="115" w:type="dxa"/>
          <w:right w:w="115" w:type="dxa"/>
        </w:tblCellMar>
        <w:tblLook w:val="04A0" w:firstRow="1" w:lastRow="0" w:firstColumn="1" w:lastColumn="0" w:noHBand="0" w:noVBand="1"/>
      </w:tblPr>
      <w:tblGrid>
        <w:gridCol w:w="2790"/>
        <w:gridCol w:w="2160"/>
        <w:gridCol w:w="4050"/>
      </w:tblGrid>
      <w:tr w:rsidR="00853449" w:rsidTr="002665C9">
        <w:trPr>
          <w:tblHeader/>
        </w:trPr>
        <w:tc>
          <w:tcPr>
            <w:tcW w:w="2790" w:type="dxa"/>
            <w:shd w:val="clear" w:color="auto" w:fill="808080" w:themeFill="background1" w:themeFillShade="80"/>
          </w:tcPr>
          <w:p w:rsidR="00853449" w:rsidRDefault="00853449" w:rsidP="00B5523F">
            <w:pPr>
              <w:pStyle w:val="TableHead1"/>
            </w:pPr>
            <w:r>
              <w:t>Doc Name</w:t>
            </w:r>
          </w:p>
        </w:tc>
        <w:tc>
          <w:tcPr>
            <w:tcW w:w="2160" w:type="dxa"/>
            <w:shd w:val="clear" w:color="auto" w:fill="808080" w:themeFill="background1" w:themeFillShade="80"/>
          </w:tcPr>
          <w:p w:rsidR="00853449" w:rsidRDefault="00853449" w:rsidP="00B5523F">
            <w:pPr>
              <w:pStyle w:val="TableHead1"/>
            </w:pPr>
            <w:r>
              <w:t>Source and Output Formats</w:t>
            </w:r>
          </w:p>
        </w:tc>
        <w:tc>
          <w:tcPr>
            <w:tcW w:w="4050" w:type="dxa"/>
            <w:shd w:val="clear" w:color="auto" w:fill="808080" w:themeFill="background1" w:themeFillShade="80"/>
          </w:tcPr>
          <w:p w:rsidR="00853449" w:rsidRDefault="00853449" w:rsidP="00B5523F">
            <w:pPr>
              <w:pStyle w:val="TableHead1"/>
            </w:pPr>
            <w:r>
              <w:t>Source File</w:t>
            </w:r>
          </w:p>
        </w:tc>
      </w:tr>
      <w:tr w:rsidR="00853449" w:rsidTr="002665C9">
        <w:tc>
          <w:tcPr>
            <w:tcW w:w="2790" w:type="dxa"/>
          </w:tcPr>
          <w:p w:rsidR="00853449" w:rsidRDefault="00EC69F2" w:rsidP="00B5523F">
            <w:r>
              <w:t>Axis Data Warehouse Setup Guide</w:t>
            </w:r>
          </w:p>
        </w:tc>
        <w:tc>
          <w:tcPr>
            <w:tcW w:w="2160" w:type="dxa"/>
          </w:tcPr>
          <w:p w:rsidR="00853449" w:rsidRDefault="00EC69F2" w:rsidP="00B5523F">
            <w:r>
              <w:t>Flare</w:t>
            </w:r>
            <w:r w:rsidR="00853449">
              <w:t>, PDF</w:t>
            </w:r>
          </w:p>
        </w:tc>
        <w:tc>
          <w:tcPr>
            <w:tcW w:w="4050" w:type="dxa"/>
          </w:tcPr>
          <w:p w:rsidR="00853449" w:rsidRDefault="00853449" w:rsidP="00B5523F">
            <w:r>
              <w:t>$</w:t>
            </w:r>
            <w:r w:rsidR="003D5547" w:rsidRPr="003D5547">
              <w:t>\Axis\Docs\Axis_DataWarehouse\Main\Source\ADW-SetupGuide</w:t>
            </w:r>
          </w:p>
        </w:tc>
      </w:tr>
      <w:tr w:rsidR="00853449" w:rsidTr="002665C9">
        <w:tc>
          <w:tcPr>
            <w:tcW w:w="2790" w:type="dxa"/>
          </w:tcPr>
          <w:p w:rsidR="00853449" w:rsidRDefault="00853449" w:rsidP="00B5523F">
            <w:r>
              <w:t xml:space="preserve">Axis </w:t>
            </w:r>
            <w:r w:rsidR="00594AFF">
              <w:t>Data Warehouse Release Notes</w:t>
            </w:r>
          </w:p>
        </w:tc>
        <w:tc>
          <w:tcPr>
            <w:tcW w:w="2160" w:type="dxa"/>
          </w:tcPr>
          <w:p w:rsidR="00853449" w:rsidRDefault="00853449" w:rsidP="00B5523F">
            <w:r>
              <w:t>Flare, PDF</w:t>
            </w:r>
          </w:p>
        </w:tc>
        <w:tc>
          <w:tcPr>
            <w:tcW w:w="4050" w:type="dxa"/>
          </w:tcPr>
          <w:p w:rsidR="00853449" w:rsidRDefault="00853449" w:rsidP="00B5523F">
            <w:r>
              <w:t>$</w:t>
            </w:r>
            <w:r w:rsidR="002B4B8D">
              <w:t>\</w:t>
            </w:r>
            <w:r w:rsidR="00921DB2" w:rsidRPr="00921DB2">
              <w:t>Axis\Docs\Axis_DataWarehouse\Main\Source\ADW-ReleaseNotes</w:t>
            </w:r>
          </w:p>
        </w:tc>
      </w:tr>
    </w:tbl>
    <w:p w:rsidR="00D23BA0" w:rsidRDefault="00D23BA0" w:rsidP="00FD18E0">
      <w:pPr>
        <w:pStyle w:val="Heading3"/>
      </w:pPr>
      <w:bookmarkStart w:id="13" w:name="_Toc495931913"/>
      <w:r>
        <w:t>Axis TabWare Integration</w:t>
      </w:r>
      <w:bookmarkEnd w:id="13"/>
    </w:p>
    <w:tbl>
      <w:tblPr>
        <w:tblStyle w:val="TableGrid"/>
        <w:tblW w:w="0" w:type="auto"/>
        <w:tblInd w:w="475" w:type="dxa"/>
        <w:tblLayout w:type="fixed"/>
        <w:tblCellMar>
          <w:left w:w="115" w:type="dxa"/>
          <w:right w:w="115" w:type="dxa"/>
        </w:tblCellMar>
        <w:tblLook w:val="04A0" w:firstRow="1" w:lastRow="0" w:firstColumn="1" w:lastColumn="0" w:noHBand="0" w:noVBand="1"/>
      </w:tblPr>
      <w:tblGrid>
        <w:gridCol w:w="2790"/>
        <w:gridCol w:w="2160"/>
        <w:gridCol w:w="4050"/>
      </w:tblGrid>
      <w:tr w:rsidR="002C21CE" w:rsidTr="002665C9">
        <w:trPr>
          <w:tblHeader/>
        </w:trPr>
        <w:tc>
          <w:tcPr>
            <w:tcW w:w="2790" w:type="dxa"/>
            <w:shd w:val="clear" w:color="auto" w:fill="808080" w:themeFill="background1" w:themeFillShade="80"/>
          </w:tcPr>
          <w:p w:rsidR="002C21CE" w:rsidRDefault="002C21CE" w:rsidP="00B5523F">
            <w:pPr>
              <w:pStyle w:val="TableHead1"/>
            </w:pPr>
            <w:r>
              <w:t>Doc Name</w:t>
            </w:r>
          </w:p>
        </w:tc>
        <w:tc>
          <w:tcPr>
            <w:tcW w:w="2160" w:type="dxa"/>
            <w:shd w:val="clear" w:color="auto" w:fill="808080" w:themeFill="background1" w:themeFillShade="80"/>
          </w:tcPr>
          <w:p w:rsidR="002C21CE" w:rsidRDefault="002C21CE" w:rsidP="00B5523F">
            <w:pPr>
              <w:pStyle w:val="TableHead1"/>
            </w:pPr>
            <w:r>
              <w:t>Source and Output Formats</w:t>
            </w:r>
          </w:p>
        </w:tc>
        <w:tc>
          <w:tcPr>
            <w:tcW w:w="4050" w:type="dxa"/>
            <w:shd w:val="clear" w:color="auto" w:fill="808080" w:themeFill="background1" w:themeFillShade="80"/>
          </w:tcPr>
          <w:p w:rsidR="002C21CE" w:rsidRDefault="002C21CE" w:rsidP="00B5523F">
            <w:pPr>
              <w:pStyle w:val="TableHead1"/>
            </w:pPr>
            <w:r>
              <w:t>Source File</w:t>
            </w:r>
          </w:p>
        </w:tc>
      </w:tr>
      <w:tr w:rsidR="002C21CE" w:rsidTr="002665C9">
        <w:tc>
          <w:tcPr>
            <w:tcW w:w="2790" w:type="dxa"/>
          </w:tcPr>
          <w:p w:rsidR="002C21CE" w:rsidRDefault="00741ABE" w:rsidP="00B5523F">
            <w:r w:rsidRPr="00741ABE">
              <w:t>Axis Tab</w:t>
            </w:r>
            <w:r w:rsidR="006E6084">
              <w:t>ware Integration Setup Guide</w:t>
            </w:r>
          </w:p>
        </w:tc>
        <w:tc>
          <w:tcPr>
            <w:tcW w:w="2160" w:type="dxa"/>
          </w:tcPr>
          <w:p w:rsidR="002C21CE" w:rsidRDefault="002C21CE" w:rsidP="00B5523F">
            <w:r>
              <w:t>Flare, PDF</w:t>
            </w:r>
          </w:p>
        </w:tc>
        <w:tc>
          <w:tcPr>
            <w:tcW w:w="4050" w:type="dxa"/>
          </w:tcPr>
          <w:p w:rsidR="002C21CE" w:rsidRDefault="006E6084" w:rsidP="00B5523F">
            <w:r>
              <w:t>$</w:t>
            </w:r>
            <w:r w:rsidRPr="006E6084">
              <w:t>\Axis\Docs\Axis_Tabware\Main\Source\ATI-SetupGuide</w:t>
            </w:r>
          </w:p>
        </w:tc>
      </w:tr>
    </w:tbl>
    <w:p w:rsidR="00853449" w:rsidRDefault="00FD18E0" w:rsidP="00FD18E0">
      <w:pPr>
        <w:pStyle w:val="Heading3"/>
      </w:pPr>
      <w:bookmarkStart w:id="14" w:name="_Toc495931914"/>
      <w:r>
        <w:lastRenderedPageBreak/>
        <w:t>Axis Mobile</w:t>
      </w:r>
      <w:bookmarkEnd w:id="14"/>
    </w:p>
    <w:tbl>
      <w:tblPr>
        <w:tblStyle w:val="TableGrid"/>
        <w:tblW w:w="0" w:type="auto"/>
        <w:tblInd w:w="475" w:type="dxa"/>
        <w:tblLayout w:type="fixed"/>
        <w:tblCellMar>
          <w:left w:w="115" w:type="dxa"/>
          <w:right w:w="115" w:type="dxa"/>
        </w:tblCellMar>
        <w:tblLook w:val="04A0" w:firstRow="1" w:lastRow="0" w:firstColumn="1" w:lastColumn="0" w:noHBand="0" w:noVBand="1"/>
      </w:tblPr>
      <w:tblGrid>
        <w:gridCol w:w="2790"/>
        <w:gridCol w:w="2160"/>
        <w:gridCol w:w="4050"/>
      </w:tblGrid>
      <w:tr w:rsidR="00FD18E0" w:rsidTr="002665C9">
        <w:trPr>
          <w:tblHeader/>
        </w:trPr>
        <w:tc>
          <w:tcPr>
            <w:tcW w:w="2790" w:type="dxa"/>
            <w:shd w:val="clear" w:color="auto" w:fill="808080" w:themeFill="background1" w:themeFillShade="80"/>
          </w:tcPr>
          <w:p w:rsidR="00FD18E0" w:rsidRDefault="00FD18E0" w:rsidP="00B5523F">
            <w:pPr>
              <w:pStyle w:val="TableHead1"/>
            </w:pPr>
            <w:r>
              <w:t>Doc Name</w:t>
            </w:r>
          </w:p>
        </w:tc>
        <w:tc>
          <w:tcPr>
            <w:tcW w:w="2160" w:type="dxa"/>
            <w:shd w:val="clear" w:color="auto" w:fill="808080" w:themeFill="background1" w:themeFillShade="80"/>
          </w:tcPr>
          <w:p w:rsidR="00FD18E0" w:rsidRDefault="00FD18E0" w:rsidP="00B5523F">
            <w:pPr>
              <w:pStyle w:val="TableHead1"/>
            </w:pPr>
            <w:r>
              <w:t>Source and Output Formats</w:t>
            </w:r>
          </w:p>
        </w:tc>
        <w:tc>
          <w:tcPr>
            <w:tcW w:w="4050" w:type="dxa"/>
            <w:shd w:val="clear" w:color="auto" w:fill="808080" w:themeFill="background1" w:themeFillShade="80"/>
          </w:tcPr>
          <w:p w:rsidR="00FD18E0" w:rsidRDefault="00FD18E0" w:rsidP="00B5523F">
            <w:pPr>
              <w:pStyle w:val="TableHead1"/>
            </w:pPr>
            <w:r>
              <w:t>Source File</w:t>
            </w:r>
          </w:p>
        </w:tc>
      </w:tr>
      <w:tr w:rsidR="00FD18E0" w:rsidTr="002665C9">
        <w:tc>
          <w:tcPr>
            <w:tcW w:w="2790" w:type="dxa"/>
          </w:tcPr>
          <w:p w:rsidR="00FD18E0" w:rsidRDefault="00FD18E0" w:rsidP="00B5523F">
            <w:r>
              <w:t xml:space="preserve">Axis </w:t>
            </w:r>
            <w:r w:rsidR="00A02F09">
              <w:t>Mobile</w:t>
            </w:r>
            <w:r>
              <w:t xml:space="preserve"> Setup Guide</w:t>
            </w:r>
          </w:p>
        </w:tc>
        <w:tc>
          <w:tcPr>
            <w:tcW w:w="2160" w:type="dxa"/>
          </w:tcPr>
          <w:p w:rsidR="00FD18E0" w:rsidRDefault="00FD18E0" w:rsidP="00B5523F">
            <w:r>
              <w:t>Flare, PDF</w:t>
            </w:r>
          </w:p>
        </w:tc>
        <w:tc>
          <w:tcPr>
            <w:tcW w:w="4050" w:type="dxa"/>
          </w:tcPr>
          <w:p w:rsidR="00FD18E0" w:rsidRDefault="0064127F" w:rsidP="00B5523F">
            <w:r>
              <w:t>TBD</w:t>
            </w:r>
          </w:p>
        </w:tc>
      </w:tr>
      <w:tr w:rsidR="00FD18E0" w:rsidTr="002665C9">
        <w:tc>
          <w:tcPr>
            <w:tcW w:w="2790" w:type="dxa"/>
          </w:tcPr>
          <w:p w:rsidR="00FD18E0" w:rsidRDefault="00FD18E0" w:rsidP="00B5523F">
            <w:r>
              <w:t xml:space="preserve">Axis </w:t>
            </w:r>
            <w:r w:rsidR="00A02F09">
              <w:t>Mobile User Guide</w:t>
            </w:r>
          </w:p>
        </w:tc>
        <w:tc>
          <w:tcPr>
            <w:tcW w:w="2160" w:type="dxa"/>
          </w:tcPr>
          <w:p w:rsidR="00FD18E0" w:rsidRDefault="00FD18E0" w:rsidP="00B5523F">
            <w:r>
              <w:t>Flare, PDF</w:t>
            </w:r>
          </w:p>
        </w:tc>
        <w:tc>
          <w:tcPr>
            <w:tcW w:w="4050" w:type="dxa"/>
          </w:tcPr>
          <w:p w:rsidR="00FD18E0" w:rsidRDefault="0064127F" w:rsidP="00B5523F">
            <w:r w:rsidRPr="003502C6">
              <w:t>$/Axis/Docs/Axis_Mobile/Main/Source/AM_UserGuide</w:t>
            </w:r>
          </w:p>
        </w:tc>
      </w:tr>
      <w:tr w:rsidR="00A02F09" w:rsidTr="002665C9">
        <w:tc>
          <w:tcPr>
            <w:tcW w:w="2790" w:type="dxa"/>
          </w:tcPr>
          <w:p w:rsidR="00A02F09" w:rsidRDefault="00A02F09" w:rsidP="00B5523F">
            <w:r>
              <w:t>Release Notes (Check with PM)</w:t>
            </w:r>
          </w:p>
        </w:tc>
        <w:tc>
          <w:tcPr>
            <w:tcW w:w="2160" w:type="dxa"/>
          </w:tcPr>
          <w:p w:rsidR="00A02F09" w:rsidRDefault="00FB7967" w:rsidP="00B5523F">
            <w:r>
              <w:t>Flare, PDF</w:t>
            </w:r>
          </w:p>
        </w:tc>
        <w:tc>
          <w:tcPr>
            <w:tcW w:w="4050" w:type="dxa"/>
          </w:tcPr>
          <w:p w:rsidR="00A02F09" w:rsidRDefault="0064127F" w:rsidP="00B5523F">
            <w:r>
              <w:t>TBD</w:t>
            </w:r>
          </w:p>
        </w:tc>
      </w:tr>
    </w:tbl>
    <w:p w:rsidR="00FD18E0" w:rsidRDefault="00C80F4D" w:rsidP="00B5523F">
      <w:pPr>
        <w:pStyle w:val="Heading2"/>
      </w:pPr>
      <w:bookmarkStart w:id="15" w:name="_Toc495931915"/>
      <w:r>
        <w:t xml:space="preserve">Main </w:t>
      </w:r>
      <w:r w:rsidR="00523387">
        <w:t>Release Process</w:t>
      </w:r>
      <w:bookmarkEnd w:id="15"/>
    </w:p>
    <w:p w:rsidR="00523387" w:rsidRPr="002A7D7E" w:rsidRDefault="00523387" w:rsidP="00B5523F">
      <w:pPr>
        <w:rPr>
          <w:lang w:val="en"/>
        </w:rPr>
      </w:pPr>
      <w:r w:rsidRPr="002A7D7E">
        <w:rPr>
          <w:lang w:val="en"/>
        </w:rPr>
        <w:t>Main Release Checklist:</w:t>
      </w:r>
    </w:p>
    <w:p w:rsidR="00523387" w:rsidRPr="00AF681F" w:rsidRDefault="00523387" w:rsidP="00B5523F">
      <w:pPr>
        <w:pStyle w:val="ListParagraph"/>
        <w:numPr>
          <w:ilvl w:val="0"/>
          <w:numId w:val="46"/>
        </w:numPr>
      </w:pPr>
      <w:r w:rsidRPr="00AF681F">
        <w:t xml:space="preserve">Installation guide </w:t>
      </w:r>
    </w:p>
    <w:p w:rsidR="00523387" w:rsidRPr="00AF681F" w:rsidRDefault="00523387" w:rsidP="00B5523F">
      <w:pPr>
        <w:pStyle w:val="ListParagraph"/>
        <w:numPr>
          <w:ilvl w:val="0"/>
          <w:numId w:val="46"/>
        </w:numPr>
      </w:pPr>
      <w:r w:rsidRPr="00AF681F">
        <w:t>MS SQL Install guide</w:t>
      </w:r>
    </w:p>
    <w:p w:rsidR="00523387" w:rsidRPr="00AF681F" w:rsidRDefault="00523387" w:rsidP="00B5523F">
      <w:pPr>
        <w:pStyle w:val="ListParagraph"/>
        <w:numPr>
          <w:ilvl w:val="0"/>
          <w:numId w:val="46"/>
        </w:numPr>
      </w:pPr>
      <w:r w:rsidRPr="00AF681F">
        <w:t>Release notes</w:t>
      </w:r>
    </w:p>
    <w:p w:rsidR="00523387" w:rsidRPr="00AF681F" w:rsidRDefault="00523387" w:rsidP="00B5523F">
      <w:pPr>
        <w:pStyle w:val="ListParagraph"/>
        <w:numPr>
          <w:ilvl w:val="0"/>
          <w:numId w:val="46"/>
        </w:numPr>
      </w:pPr>
      <w:r w:rsidRPr="00AF681F">
        <w:t>Online Help Projects</w:t>
      </w:r>
      <w:r w:rsidR="004D3ED8" w:rsidRPr="00AF681F">
        <w:t xml:space="preserve"> (14)</w:t>
      </w:r>
    </w:p>
    <w:p w:rsidR="00523387" w:rsidRPr="00AF681F" w:rsidRDefault="00523387" w:rsidP="00B5523F">
      <w:pPr>
        <w:pStyle w:val="ListParagraph"/>
        <w:numPr>
          <w:ilvl w:val="0"/>
          <w:numId w:val="46"/>
        </w:numPr>
      </w:pPr>
      <w:r w:rsidRPr="00AF681F">
        <w:t>SFDC training projects</w:t>
      </w:r>
    </w:p>
    <w:p w:rsidR="00523387" w:rsidRPr="00AF681F" w:rsidRDefault="00523387" w:rsidP="00B5523F">
      <w:pPr>
        <w:pStyle w:val="ListParagraph"/>
        <w:numPr>
          <w:ilvl w:val="0"/>
          <w:numId w:val="46"/>
        </w:numPr>
      </w:pPr>
      <w:r w:rsidRPr="00AF681F">
        <w:t>Upgrade Instructions</w:t>
      </w:r>
    </w:p>
    <w:p w:rsidR="00523387" w:rsidRPr="00AF681F" w:rsidRDefault="00523387" w:rsidP="00B5523F">
      <w:pPr>
        <w:pStyle w:val="ListParagraph"/>
        <w:numPr>
          <w:ilvl w:val="0"/>
          <w:numId w:val="46"/>
        </w:numPr>
      </w:pPr>
      <w:r w:rsidRPr="00AF681F">
        <w:t>What’s new</w:t>
      </w:r>
    </w:p>
    <w:p w:rsidR="00523387" w:rsidRPr="00AF681F" w:rsidRDefault="00523387" w:rsidP="00B5523F">
      <w:pPr>
        <w:pStyle w:val="ListParagraph"/>
        <w:numPr>
          <w:ilvl w:val="0"/>
          <w:numId w:val="46"/>
        </w:numPr>
      </w:pPr>
      <w:r w:rsidRPr="00AF681F">
        <w:t>Custom code modification guide</w:t>
      </w:r>
    </w:p>
    <w:p w:rsidR="00523387" w:rsidRPr="00AF681F" w:rsidRDefault="00523387" w:rsidP="00B5523F">
      <w:pPr>
        <w:pStyle w:val="ListParagraph"/>
        <w:numPr>
          <w:ilvl w:val="0"/>
          <w:numId w:val="46"/>
        </w:numPr>
      </w:pPr>
      <w:r w:rsidRPr="00AF681F">
        <w:t>Progress Upgrade guide</w:t>
      </w:r>
    </w:p>
    <w:p w:rsidR="00523387" w:rsidRPr="00AF681F" w:rsidRDefault="00523387" w:rsidP="00B5523F">
      <w:pPr>
        <w:pStyle w:val="ListParagraph"/>
        <w:numPr>
          <w:ilvl w:val="0"/>
          <w:numId w:val="46"/>
        </w:numPr>
      </w:pPr>
      <w:r w:rsidRPr="00AF681F">
        <w:t>Axis hardware software requirements</w:t>
      </w:r>
    </w:p>
    <w:p w:rsidR="00523387" w:rsidRPr="00AF681F" w:rsidRDefault="00523387" w:rsidP="00B5523F">
      <w:pPr>
        <w:pStyle w:val="ListParagraph"/>
        <w:numPr>
          <w:ilvl w:val="0"/>
          <w:numId w:val="46"/>
        </w:numPr>
        <w:rPr>
          <w:lang w:val="en"/>
        </w:rPr>
      </w:pPr>
      <w:r w:rsidRPr="00AF681F">
        <w:t>Axis web service interface</w:t>
      </w:r>
    </w:p>
    <w:p w:rsidR="00523387" w:rsidRPr="00AF681F" w:rsidRDefault="00523387" w:rsidP="00B5523F">
      <w:pPr>
        <w:pStyle w:val="ListParagraph"/>
        <w:numPr>
          <w:ilvl w:val="0"/>
          <w:numId w:val="46"/>
        </w:numPr>
        <w:rPr>
          <w:lang w:val="en"/>
        </w:rPr>
      </w:pPr>
      <w:r w:rsidRPr="00AF681F">
        <w:t xml:space="preserve"> Axis web services</w:t>
      </w:r>
    </w:p>
    <w:p w:rsidR="00523387" w:rsidRDefault="00523387" w:rsidP="00B5523F">
      <w:pPr>
        <w:rPr>
          <w:lang w:val="en"/>
        </w:rPr>
      </w:pPr>
      <w:r>
        <w:rPr>
          <w:lang w:val="en"/>
        </w:rPr>
        <w:t>**Update all the documentation (Online Help projects) as per the enhancements and bug fixes for specific iteration / release by coordinating with the team.</w:t>
      </w:r>
    </w:p>
    <w:p w:rsidR="0035120F" w:rsidRDefault="0035120F" w:rsidP="00B5523F">
      <w:pPr>
        <w:pStyle w:val="Heading2"/>
      </w:pPr>
      <w:bookmarkStart w:id="16" w:name="_Toc495931916"/>
      <w:r>
        <w:t>TFS</w:t>
      </w:r>
      <w:bookmarkEnd w:id="16"/>
    </w:p>
    <w:p w:rsidR="0035120F" w:rsidRDefault="0035120F" w:rsidP="00B5523F">
      <w:r>
        <w:t xml:space="preserve">Axis documents are available in TFS under the </w:t>
      </w:r>
      <w:r>
        <w:rPr>
          <w:b/>
        </w:rPr>
        <w:t>Back</w:t>
      </w:r>
      <w:r w:rsidRPr="003E2E8C">
        <w:rPr>
          <w:b/>
        </w:rPr>
        <w:t xml:space="preserve"> Office</w:t>
      </w:r>
      <w:r>
        <w:t xml:space="preserve"> collection.</w:t>
      </w:r>
    </w:p>
    <w:p w:rsidR="0035120F" w:rsidRDefault="0035120F" w:rsidP="00B5523F">
      <w:r>
        <w:t>$</w:t>
      </w:r>
      <w:r w:rsidRPr="00436889">
        <w:t>\BackOffice\Axis\Docs</w:t>
      </w:r>
    </w:p>
    <w:p w:rsidR="0035120F" w:rsidRDefault="0035120F" w:rsidP="00B5523F">
      <w:r>
        <w:t>The folder structure is as follows:</w:t>
      </w:r>
    </w:p>
    <w:p w:rsidR="0035120F" w:rsidRDefault="0035120F" w:rsidP="00B5523F">
      <w:r>
        <w:lastRenderedPageBreak/>
        <w:t>Doc&gt;Axis_ERP&gt;Main&gt;Source/Release</w:t>
      </w:r>
    </w:p>
    <w:p w:rsidR="0035120F" w:rsidRDefault="0035120F" w:rsidP="00B5523F">
      <w:r>
        <w:t>Doc&gt;</w:t>
      </w:r>
      <w:r w:rsidRPr="001B6F27">
        <w:t xml:space="preserve"> </w:t>
      </w:r>
      <w:r>
        <w:t>Axis_ERP&gt;Service&gt;Source/Release</w:t>
      </w:r>
    </w:p>
    <w:p w:rsidR="0035120F" w:rsidRDefault="0035120F" w:rsidP="00B5523F">
      <w:r>
        <w:t>Doc&gt;</w:t>
      </w:r>
      <w:r w:rsidRPr="001B6F27">
        <w:t xml:space="preserve"> </w:t>
      </w:r>
      <w:r>
        <w:t>Axis_ERP&gt;Release&gt;Source/Release</w:t>
      </w:r>
    </w:p>
    <w:p w:rsidR="0035120F" w:rsidRDefault="0035120F" w:rsidP="00B5523F">
      <w:r>
        <w:t>The content creation for a release is always done in Main&gt;Source.</w:t>
      </w:r>
    </w:p>
    <w:p w:rsidR="0035120F" w:rsidRDefault="0035120F" w:rsidP="00B5523F">
      <w:r>
        <w:t>After the release, the Main folder is branched out to Release. If there are any updated in the previous release, and there is a need for the doc to be re-released, then the update should be done in the Main/Releases folder.</w:t>
      </w:r>
    </w:p>
    <w:p w:rsidR="0035120F" w:rsidRPr="001750F3" w:rsidRDefault="0035120F" w:rsidP="00B5523F">
      <w:pPr>
        <w:pStyle w:val="Note"/>
      </w:pPr>
      <w:r w:rsidRPr="001750F3">
        <w:t>Note: Branching and merging concepts are followed for structuring the documents in TFS.</w:t>
      </w:r>
    </w:p>
    <w:p w:rsidR="0035120F" w:rsidRDefault="0035120F" w:rsidP="00B5523F">
      <w:pPr>
        <w:pStyle w:val="Heading2"/>
      </w:pPr>
      <w:bookmarkStart w:id="17" w:name="_Toc490057244"/>
      <w:bookmarkStart w:id="18" w:name="_Toc495931917"/>
      <w:r>
        <w:t>Review Process</w:t>
      </w:r>
      <w:bookmarkEnd w:id="17"/>
      <w:bookmarkEnd w:id="18"/>
    </w:p>
    <w:p w:rsidR="0035120F" w:rsidRDefault="0035120F" w:rsidP="00B5523F">
      <w:r>
        <w:t xml:space="preserve">Follow the documentation review process for peer review. </w:t>
      </w:r>
    </w:p>
    <w:p w:rsidR="0035120F" w:rsidRDefault="0035120F" w:rsidP="00B5523F">
      <w:r>
        <w:t>Use the following path to send docs for shared review to QA and BA:</w:t>
      </w:r>
    </w:p>
    <w:p w:rsidR="0035120F" w:rsidRDefault="0035120F" w:rsidP="00B5523F">
      <w:r w:rsidRPr="00C40F90">
        <w:t>\\banfs01\rddoc\ApteanDocs\Reviews\Techni</w:t>
      </w:r>
      <w:r>
        <w:t>calReview\Axis\</w:t>
      </w:r>
    </w:p>
    <w:p w:rsidR="0035120F" w:rsidRDefault="0035120F" w:rsidP="00B5523F">
      <w:r>
        <w:t>Get sign off from the QA team, BA and Support team for each of the docs before the release. The Release Notes should be reviewed and signed off by the entire team.</w:t>
      </w:r>
    </w:p>
    <w:p w:rsidR="0035120F" w:rsidRPr="008D5993" w:rsidRDefault="0035120F" w:rsidP="00B5523F">
      <w:pPr>
        <w:rPr>
          <w:rStyle w:val="Strong"/>
        </w:rPr>
      </w:pPr>
      <w:r w:rsidRPr="008D5993">
        <w:rPr>
          <w:rStyle w:val="Strong"/>
        </w:rPr>
        <w:t>For Doc Plans</w:t>
      </w:r>
    </w:p>
    <w:p w:rsidR="0035120F" w:rsidRDefault="0035120F" w:rsidP="00B5523F">
      <w:r>
        <w:t>Use the following location to share doc plans`:</w:t>
      </w:r>
    </w:p>
    <w:p w:rsidR="0035120F" w:rsidRDefault="0035120F" w:rsidP="00B5523F">
      <w:pPr>
        <w:rPr>
          <w:lang w:val="en"/>
        </w:rPr>
      </w:pPr>
      <w:r>
        <w:t>\\banfs01\RDDoc\ApteanDocs\Axis\</w:t>
      </w:r>
    </w:p>
    <w:p w:rsidR="00C80F4D" w:rsidRDefault="00C80F4D" w:rsidP="00B5523F">
      <w:pPr>
        <w:pStyle w:val="Heading2"/>
        <w:rPr>
          <w:lang w:val="en"/>
        </w:rPr>
      </w:pPr>
      <w:bookmarkStart w:id="19" w:name="_Toc495931918"/>
      <w:r>
        <w:rPr>
          <w:lang w:val="en"/>
        </w:rPr>
        <w:t>SP Releases Process</w:t>
      </w:r>
      <w:bookmarkEnd w:id="19"/>
    </w:p>
    <w:p w:rsidR="00B755E4" w:rsidRDefault="002F6B3B" w:rsidP="00B5523F">
      <w:pPr>
        <w:rPr>
          <w:lang w:val="en"/>
        </w:rPr>
      </w:pPr>
      <w:r>
        <w:rPr>
          <w:lang w:val="en"/>
        </w:rPr>
        <w:t>SP release is scheduled for the end of every quarter.</w:t>
      </w:r>
      <w:r w:rsidR="004B5910">
        <w:rPr>
          <w:lang w:val="en"/>
        </w:rPr>
        <w:t xml:space="preserve"> Documentation includes cumulative release notes for Axis 6.2, Axis </w:t>
      </w:r>
      <w:r w:rsidR="00FB41A2">
        <w:rPr>
          <w:lang w:val="en"/>
        </w:rPr>
        <w:t>7.0, and Axis 7.1 versions.</w:t>
      </w:r>
    </w:p>
    <w:p w:rsidR="00E32862" w:rsidRPr="005B66FE" w:rsidRDefault="007F0B60" w:rsidP="00B5523F">
      <w:pPr>
        <w:pStyle w:val="ListParagraph"/>
        <w:numPr>
          <w:ilvl w:val="0"/>
          <w:numId w:val="47"/>
        </w:numPr>
        <w:rPr>
          <w:lang w:val="en"/>
        </w:rPr>
      </w:pPr>
      <w:r w:rsidRPr="005B66FE">
        <w:rPr>
          <w:lang w:val="en"/>
        </w:rPr>
        <w:t xml:space="preserve">Doc Resource will collate the Release notes from “preptrls.txt” file generated by </w:t>
      </w:r>
      <w:r w:rsidR="001E005E" w:rsidRPr="005B66FE">
        <w:rPr>
          <w:lang w:val="en"/>
        </w:rPr>
        <w:t>engg team</w:t>
      </w:r>
      <w:r w:rsidRPr="005B66FE">
        <w:rPr>
          <w:lang w:val="en"/>
        </w:rPr>
        <w:t>.</w:t>
      </w:r>
    </w:p>
    <w:p w:rsidR="00E32862" w:rsidRPr="00E32862" w:rsidRDefault="00E32862" w:rsidP="00B5523F">
      <w:pPr>
        <w:pStyle w:val="Note"/>
        <w:rPr>
          <w:lang w:val="en"/>
        </w:rPr>
      </w:pPr>
      <w:r>
        <w:rPr>
          <w:lang w:val="en"/>
        </w:rPr>
        <w:t>Brijan has shared an email describing the process to generate preptrls files.</w:t>
      </w:r>
      <w:r w:rsidR="00A13165">
        <w:rPr>
          <w:lang w:val="en"/>
        </w:rPr>
        <w:t xml:space="preserve"> </w:t>
      </w:r>
    </w:p>
    <w:p w:rsidR="00C01A64" w:rsidRDefault="00C01A64" w:rsidP="00B5523F">
      <w:pPr>
        <w:pStyle w:val="ListParagraph"/>
        <w:numPr>
          <w:ilvl w:val="0"/>
          <w:numId w:val="47"/>
        </w:numPr>
        <w:rPr>
          <w:lang w:val="en"/>
        </w:rPr>
      </w:pPr>
      <w:r w:rsidRPr="005B66FE">
        <w:rPr>
          <w:lang w:val="en"/>
        </w:rPr>
        <w:t>Look up the CR number</w:t>
      </w:r>
      <w:r w:rsidR="00F63EB0">
        <w:rPr>
          <w:lang w:val="en"/>
        </w:rPr>
        <w:t xml:space="preserve"> </w:t>
      </w:r>
      <w:r w:rsidRPr="005B66FE">
        <w:rPr>
          <w:lang w:val="en"/>
        </w:rPr>
        <w:t xml:space="preserve">and </w:t>
      </w:r>
      <w:r w:rsidR="00255B2D" w:rsidRPr="005B66FE">
        <w:rPr>
          <w:lang w:val="en"/>
        </w:rPr>
        <w:t>write</w:t>
      </w:r>
      <w:r w:rsidRPr="005B66FE">
        <w:rPr>
          <w:lang w:val="en"/>
        </w:rPr>
        <w:t xml:space="preserve"> a description of the issue in the release notes</w:t>
      </w:r>
      <w:r w:rsidR="00255B2D" w:rsidRPr="005B66FE">
        <w:rPr>
          <w:lang w:val="en"/>
        </w:rPr>
        <w:t>. If the CR number is not included in the pr</w:t>
      </w:r>
      <w:r w:rsidR="002665C9">
        <w:rPr>
          <w:lang w:val="en"/>
        </w:rPr>
        <w:t>e</w:t>
      </w:r>
      <w:r w:rsidR="00255B2D" w:rsidRPr="005B66FE">
        <w:rPr>
          <w:lang w:val="en"/>
        </w:rPr>
        <w:t>ptrls, look up the CR number from the changeset ID.</w:t>
      </w:r>
    </w:p>
    <w:p w:rsidR="00C23F95" w:rsidRDefault="00C23F95" w:rsidP="00B5523F">
      <w:pPr>
        <w:rPr>
          <w:lang w:val="en"/>
        </w:rPr>
      </w:pPr>
      <w:r>
        <w:rPr>
          <w:lang w:val="en"/>
        </w:rPr>
        <w:lastRenderedPageBreak/>
        <w:tab/>
      </w:r>
      <w:r w:rsidRPr="00C23F95">
        <w:rPr>
          <w:lang w:val="en"/>
        </w:rPr>
        <w:t>In Source C</w:t>
      </w:r>
      <w:r>
        <w:rPr>
          <w:lang w:val="en"/>
        </w:rPr>
        <w:t>ontrol Explorer, press Ctrl + G to open t</w:t>
      </w:r>
      <w:r w:rsidRPr="00C23F95">
        <w:rPr>
          <w:lang w:val="en"/>
        </w:rPr>
        <w:t xml:space="preserve">he </w:t>
      </w:r>
      <w:r w:rsidRPr="00C23F95">
        <w:rPr>
          <w:b/>
          <w:lang w:val="en"/>
        </w:rPr>
        <w:t>Go to Changeset dialog box</w:t>
      </w:r>
      <w:r w:rsidRPr="00C23F95">
        <w:rPr>
          <w:lang w:val="en"/>
        </w:rPr>
        <w:t>.</w:t>
      </w:r>
      <w:r w:rsidR="00F63EB0">
        <w:rPr>
          <w:lang w:val="en"/>
        </w:rPr>
        <w:t xml:space="preserve"> If you are using the browser version, go to Code, Explorer and type the changeset ID in the search box at the top right corner.</w:t>
      </w:r>
    </w:p>
    <w:p w:rsidR="00F63EB0" w:rsidRDefault="00F63EB0" w:rsidP="00B5523F">
      <w:pPr>
        <w:rPr>
          <w:lang w:val="en"/>
        </w:rPr>
      </w:pPr>
      <w:r>
        <w:rPr>
          <w:lang w:val="en"/>
        </w:rPr>
        <w:t>CR numbers are specified in the Incident ID field.</w:t>
      </w:r>
    </w:p>
    <w:p w:rsidR="00EE5FA4" w:rsidRDefault="00CE45EF" w:rsidP="00B5523F">
      <w:pPr>
        <w:rPr>
          <w:lang w:val="en"/>
        </w:rPr>
      </w:pPr>
      <w:r>
        <w:rPr>
          <w:lang w:val="en"/>
        </w:rPr>
        <w:t xml:space="preserve">For more information about accessing Pivotal, see </w:t>
      </w:r>
      <w:hyperlink w:anchor="_Using_Pivotal" w:history="1">
        <w:r w:rsidR="003B4FC4" w:rsidRPr="003B4FC4">
          <w:rPr>
            <w:rStyle w:val="Hyperlink"/>
            <w:lang w:val="en"/>
          </w:rPr>
          <w:t>Using Pivotal</w:t>
        </w:r>
      </w:hyperlink>
      <w:r w:rsidR="003B4FC4">
        <w:rPr>
          <w:lang w:val="en"/>
        </w:rPr>
        <w:t>.</w:t>
      </w:r>
      <w:bookmarkStart w:id="20" w:name="_GoBack"/>
      <w:bookmarkEnd w:id="20"/>
    </w:p>
    <w:p w:rsidR="007F0B60" w:rsidRPr="005B66FE" w:rsidRDefault="007F0B60" w:rsidP="00B5523F">
      <w:pPr>
        <w:pStyle w:val="ListParagraph"/>
        <w:numPr>
          <w:ilvl w:val="0"/>
          <w:numId w:val="47"/>
        </w:numPr>
        <w:rPr>
          <w:lang w:val="en"/>
        </w:rPr>
      </w:pPr>
      <w:r w:rsidRPr="005B66FE">
        <w:rPr>
          <w:lang w:val="en"/>
        </w:rPr>
        <w:t>Doc Resource will send the completed Release notes for review.</w:t>
      </w:r>
    </w:p>
    <w:p w:rsidR="007F0B60" w:rsidRPr="005B66FE" w:rsidRDefault="007F0B60" w:rsidP="00B5523F">
      <w:pPr>
        <w:pStyle w:val="ListParagraph"/>
        <w:numPr>
          <w:ilvl w:val="0"/>
          <w:numId w:val="47"/>
        </w:numPr>
        <w:rPr>
          <w:lang w:val="en"/>
        </w:rPr>
      </w:pPr>
      <w:r w:rsidRPr="005B66FE">
        <w:rPr>
          <w:lang w:val="en"/>
        </w:rPr>
        <w:t>Doc Resource will fix the comments (if any) and send out the final Release Notes.</w:t>
      </w:r>
    </w:p>
    <w:p w:rsidR="00CD4E93" w:rsidRDefault="00CD4E93" w:rsidP="00B5523F">
      <w:pPr>
        <w:pStyle w:val="ListParagraph"/>
        <w:numPr>
          <w:ilvl w:val="0"/>
          <w:numId w:val="47"/>
        </w:numPr>
        <w:rPr>
          <w:lang w:val="en"/>
        </w:rPr>
      </w:pPr>
      <w:r w:rsidRPr="005B66FE">
        <w:rPr>
          <w:lang w:val="en"/>
        </w:rPr>
        <w:t>Create a folder for the outputs in the Release folder under Services in the format &lt;MMMYYYY&gt;</w:t>
      </w:r>
      <w:r w:rsidR="001071F3">
        <w:rPr>
          <w:lang w:val="en"/>
        </w:rPr>
        <w:t>.</w:t>
      </w:r>
    </w:p>
    <w:p w:rsidR="00075544" w:rsidRDefault="001071F3" w:rsidP="00B5523F">
      <w:pPr>
        <w:pStyle w:val="Heading2"/>
        <w:rPr>
          <w:lang w:val="en"/>
        </w:rPr>
      </w:pPr>
      <w:bookmarkStart w:id="21" w:name="_Toc495931919"/>
      <w:r>
        <w:rPr>
          <w:lang w:val="en"/>
        </w:rPr>
        <w:t>SP Documentation</w:t>
      </w:r>
      <w:bookmarkEnd w:id="21"/>
    </w:p>
    <w:tbl>
      <w:tblPr>
        <w:tblStyle w:val="TableGrid"/>
        <w:tblW w:w="9090" w:type="dxa"/>
        <w:tblInd w:w="475" w:type="dxa"/>
        <w:tblLayout w:type="fixed"/>
        <w:tblCellMar>
          <w:left w:w="115" w:type="dxa"/>
          <w:right w:w="115" w:type="dxa"/>
        </w:tblCellMar>
        <w:tblLook w:val="04A0" w:firstRow="1" w:lastRow="0" w:firstColumn="1" w:lastColumn="0" w:noHBand="0" w:noVBand="1"/>
      </w:tblPr>
      <w:tblGrid>
        <w:gridCol w:w="1800"/>
        <w:gridCol w:w="1440"/>
        <w:gridCol w:w="3240"/>
        <w:gridCol w:w="2610"/>
      </w:tblGrid>
      <w:tr w:rsidR="00293A66" w:rsidTr="00050A36">
        <w:trPr>
          <w:cantSplit/>
          <w:tblHeader/>
        </w:trPr>
        <w:tc>
          <w:tcPr>
            <w:tcW w:w="1800" w:type="dxa"/>
            <w:shd w:val="clear" w:color="auto" w:fill="808080" w:themeFill="background1" w:themeFillShade="80"/>
          </w:tcPr>
          <w:p w:rsidR="00293A66" w:rsidRDefault="00293A66" w:rsidP="00B5523F">
            <w:pPr>
              <w:pStyle w:val="TableHead1"/>
            </w:pPr>
            <w:r>
              <w:t>Doc Name</w:t>
            </w:r>
          </w:p>
        </w:tc>
        <w:tc>
          <w:tcPr>
            <w:tcW w:w="1440" w:type="dxa"/>
            <w:shd w:val="clear" w:color="auto" w:fill="808080" w:themeFill="background1" w:themeFillShade="80"/>
          </w:tcPr>
          <w:p w:rsidR="00293A66" w:rsidRDefault="00293A66" w:rsidP="00B5523F">
            <w:pPr>
              <w:pStyle w:val="TableHead1"/>
            </w:pPr>
            <w:r>
              <w:t>Source and Output Formats</w:t>
            </w:r>
          </w:p>
        </w:tc>
        <w:tc>
          <w:tcPr>
            <w:tcW w:w="3240" w:type="dxa"/>
            <w:shd w:val="clear" w:color="auto" w:fill="808080" w:themeFill="background1" w:themeFillShade="80"/>
          </w:tcPr>
          <w:p w:rsidR="00293A66" w:rsidRDefault="00293A66" w:rsidP="00B5523F">
            <w:pPr>
              <w:pStyle w:val="TableHead1"/>
            </w:pPr>
            <w:r>
              <w:t>Scope</w:t>
            </w:r>
          </w:p>
        </w:tc>
        <w:tc>
          <w:tcPr>
            <w:tcW w:w="2610" w:type="dxa"/>
            <w:shd w:val="clear" w:color="auto" w:fill="808080" w:themeFill="background1" w:themeFillShade="80"/>
          </w:tcPr>
          <w:p w:rsidR="00293A66" w:rsidRDefault="00293A66" w:rsidP="00B5523F">
            <w:pPr>
              <w:pStyle w:val="TableHead1"/>
            </w:pPr>
            <w:r>
              <w:t>Source File Location</w:t>
            </w:r>
          </w:p>
        </w:tc>
      </w:tr>
      <w:tr w:rsidR="00293A66" w:rsidTr="00050A36">
        <w:trPr>
          <w:cantSplit/>
        </w:trPr>
        <w:tc>
          <w:tcPr>
            <w:tcW w:w="1800" w:type="dxa"/>
          </w:tcPr>
          <w:p w:rsidR="00293A66" w:rsidRDefault="00293A66" w:rsidP="00B5523F">
            <w:r>
              <w:t>AXIS7.1_SP&lt;xx&gt;</w:t>
            </w:r>
            <w:r w:rsidRPr="00293A66">
              <w:t>_ReleaseNotes</w:t>
            </w:r>
          </w:p>
        </w:tc>
        <w:tc>
          <w:tcPr>
            <w:tcW w:w="1440" w:type="dxa"/>
          </w:tcPr>
          <w:p w:rsidR="00293A66" w:rsidRDefault="00E87AEC" w:rsidP="00B5523F">
            <w:r>
              <w:t>Flare, PDF</w:t>
            </w:r>
          </w:p>
        </w:tc>
        <w:tc>
          <w:tcPr>
            <w:tcW w:w="3240" w:type="dxa"/>
          </w:tcPr>
          <w:p w:rsidR="00293A66" w:rsidRDefault="00CC3645" w:rsidP="00B5523F">
            <w:r>
              <w:t>Cumulative release notes for Axis 7.1 SP releases</w:t>
            </w:r>
          </w:p>
        </w:tc>
        <w:tc>
          <w:tcPr>
            <w:tcW w:w="2610" w:type="dxa"/>
          </w:tcPr>
          <w:p w:rsidR="00293A66" w:rsidRDefault="000B52FB" w:rsidP="00B5523F">
            <w:r>
              <w:t>$\Axis\Docs\Axis_ERP\Main</w:t>
            </w:r>
            <w:r w:rsidR="00293A66" w:rsidRPr="00436889">
              <w:t>\Source</w:t>
            </w:r>
            <w:r w:rsidR="00293A66" w:rsidRPr="00C71286">
              <w:t xml:space="preserve"> Axis Custom Code Modification Guide</w:t>
            </w:r>
          </w:p>
        </w:tc>
      </w:tr>
      <w:tr w:rsidR="00293A66" w:rsidTr="00050A36">
        <w:trPr>
          <w:cantSplit/>
        </w:trPr>
        <w:tc>
          <w:tcPr>
            <w:tcW w:w="1800" w:type="dxa"/>
          </w:tcPr>
          <w:p w:rsidR="00293A66" w:rsidRDefault="00581A5E" w:rsidP="00B5523F">
            <w:r w:rsidRPr="00581A5E">
              <w:t>AXIS7.0_SP</w:t>
            </w:r>
            <w:r>
              <w:t>&lt;xx&gt;</w:t>
            </w:r>
            <w:r w:rsidRPr="00581A5E">
              <w:t>_ReleaseNotes</w:t>
            </w:r>
          </w:p>
        </w:tc>
        <w:tc>
          <w:tcPr>
            <w:tcW w:w="1440" w:type="dxa"/>
          </w:tcPr>
          <w:p w:rsidR="00293A66" w:rsidRDefault="00293A66" w:rsidP="00B5523F">
            <w:r>
              <w:t>Flare, PDF</w:t>
            </w:r>
          </w:p>
        </w:tc>
        <w:tc>
          <w:tcPr>
            <w:tcW w:w="3240" w:type="dxa"/>
          </w:tcPr>
          <w:p w:rsidR="00293A66" w:rsidRDefault="00CC3645" w:rsidP="00B5523F">
            <w:r>
              <w:t>Cumulative release notes for Axis 7.0 SP releases</w:t>
            </w:r>
          </w:p>
        </w:tc>
        <w:tc>
          <w:tcPr>
            <w:tcW w:w="2610" w:type="dxa"/>
          </w:tcPr>
          <w:p w:rsidR="00293A66" w:rsidRDefault="00293A66" w:rsidP="00B5523F">
            <w:r>
              <w:t>$</w:t>
            </w:r>
            <w:r w:rsidRPr="00436889">
              <w:t>\</w:t>
            </w:r>
            <w:r w:rsidR="00E3345A" w:rsidRPr="00E3345A">
              <w:t>Axis\Docs\Services\Source\AXIS7.0_SP_ReleaseNotes</w:t>
            </w:r>
          </w:p>
        </w:tc>
      </w:tr>
      <w:tr w:rsidR="006F5737" w:rsidTr="00050A36">
        <w:trPr>
          <w:cantSplit/>
        </w:trPr>
        <w:tc>
          <w:tcPr>
            <w:tcW w:w="1800" w:type="dxa"/>
          </w:tcPr>
          <w:p w:rsidR="006F5737" w:rsidRPr="00581A5E" w:rsidRDefault="006F5737" w:rsidP="00B5523F">
            <w:r w:rsidRPr="006F5737">
              <w:t>AXIS6.2_SP</w:t>
            </w:r>
            <w:r>
              <w:t>&lt;xx&gt;</w:t>
            </w:r>
            <w:r w:rsidRPr="006F5737">
              <w:t>_ReleaseNotes</w:t>
            </w:r>
          </w:p>
        </w:tc>
        <w:tc>
          <w:tcPr>
            <w:tcW w:w="1440" w:type="dxa"/>
          </w:tcPr>
          <w:p w:rsidR="006F5737" w:rsidRDefault="00E87AEC" w:rsidP="00B5523F">
            <w:r>
              <w:t>Flare, PDF</w:t>
            </w:r>
          </w:p>
        </w:tc>
        <w:tc>
          <w:tcPr>
            <w:tcW w:w="3240" w:type="dxa"/>
          </w:tcPr>
          <w:p w:rsidR="006F5737" w:rsidRDefault="00DB439C" w:rsidP="00B5523F">
            <w:r>
              <w:t>Cumulative release notes for Axis 6.2 SP releases</w:t>
            </w:r>
          </w:p>
        </w:tc>
        <w:tc>
          <w:tcPr>
            <w:tcW w:w="2610" w:type="dxa"/>
          </w:tcPr>
          <w:p w:rsidR="006F5737" w:rsidRDefault="00DB439C" w:rsidP="00B5523F">
            <w:r>
              <w:t>$</w:t>
            </w:r>
            <w:r w:rsidRPr="00DB439C">
              <w:t>Axis\Docs\Services\Source\AXIS6.2_SP_ReleaseNotes</w:t>
            </w:r>
          </w:p>
        </w:tc>
      </w:tr>
    </w:tbl>
    <w:p w:rsidR="008F5F51" w:rsidRDefault="008F5F51" w:rsidP="00B5523F">
      <w:pPr>
        <w:pStyle w:val="Heading2"/>
        <w:rPr>
          <w:lang w:val="en"/>
        </w:rPr>
      </w:pPr>
      <w:bookmarkStart w:id="22" w:name="_Toc495931920"/>
      <w:r>
        <w:rPr>
          <w:lang w:val="en"/>
        </w:rPr>
        <w:t>Doc CR Process</w:t>
      </w:r>
      <w:bookmarkEnd w:id="22"/>
    </w:p>
    <w:p w:rsidR="0072227B" w:rsidRDefault="00A60365" w:rsidP="00B5523F">
      <w:pPr>
        <w:rPr>
          <w:lang w:val="en"/>
        </w:rPr>
      </w:pPr>
      <w:r>
        <w:rPr>
          <w:lang w:val="en"/>
        </w:rPr>
        <w:t xml:space="preserve">Update the </w:t>
      </w:r>
      <w:r w:rsidR="000772BA">
        <w:rPr>
          <w:lang w:val="en"/>
        </w:rPr>
        <w:t>documents for bugs, either product fix or documentation bugs.</w:t>
      </w:r>
    </w:p>
    <w:p w:rsidR="0072227B" w:rsidRDefault="002F0EF1" w:rsidP="00B5523F">
      <w:pPr>
        <w:rPr>
          <w:lang w:val="en"/>
        </w:rPr>
      </w:pPr>
      <w:r>
        <w:rPr>
          <w:lang w:val="en"/>
        </w:rPr>
        <w:t>After you update the update the document</w:t>
      </w:r>
      <w:r w:rsidR="00AB34B6">
        <w:rPr>
          <w:lang w:val="en"/>
        </w:rPr>
        <w:t xml:space="preserve"> for a doc bug</w:t>
      </w:r>
      <w:r>
        <w:rPr>
          <w:lang w:val="en"/>
        </w:rPr>
        <w:t>, ensure you update the bug with the changes made to the documents along with the TFS path to the updated documents. Also, add the overview of the changes and the TFS paths of the updated documents in the Resolution tab of the corresponding CR.</w:t>
      </w:r>
    </w:p>
    <w:p w:rsidR="003E7D50" w:rsidRDefault="003E7D50" w:rsidP="00B5523F">
      <w:pPr>
        <w:rPr>
          <w:lang w:val="en"/>
        </w:rPr>
      </w:pPr>
      <w:r>
        <w:rPr>
          <w:lang w:val="en"/>
        </w:rPr>
        <w:lastRenderedPageBreak/>
        <w:t>Add the details of the documentation updates for each SP release under the Documentation Changes section in the SP release notes.</w:t>
      </w:r>
    </w:p>
    <w:p w:rsidR="002F0EF1" w:rsidRPr="00344190" w:rsidRDefault="002F0EF1" w:rsidP="00B5523F">
      <w:pPr>
        <w:rPr>
          <w:lang w:val="en"/>
        </w:rPr>
      </w:pPr>
      <w:r>
        <w:rPr>
          <w:lang w:val="en"/>
        </w:rPr>
        <w:t>Attached is Peter’s email</w:t>
      </w:r>
      <w:r w:rsidR="00042F28">
        <w:rPr>
          <w:lang w:val="en"/>
        </w:rPr>
        <w:t xml:space="preserve"> requesting for the process.</w:t>
      </w:r>
    </w:p>
    <w:p w:rsidR="008F5F51" w:rsidRDefault="00D7697C" w:rsidP="00B5523F">
      <w:pPr>
        <w:rPr>
          <w:lang w:val="en"/>
        </w:rPr>
      </w:pPr>
      <w:r>
        <w:rPr>
          <w:lang w:val="en"/>
        </w:rPr>
        <w:object w:dxaOrig="7590" w:dyaOrig="810">
          <v:shape id="_x0000_i1026" type="#_x0000_t75" style="width:379.6pt;height:40.3pt" o:ole="">
            <v:imagedata r:id="rId22" o:title=""/>
          </v:shape>
          <o:OLEObject Type="Embed" ProgID="Package" ShapeID="_x0000_i1026" DrawAspect="Content" ObjectID="_1572097763" r:id="rId23"/>
        </w:object>
      </w:r>
      <w:bookmarkStart w:id="23" w:name="_MON_1569673085"/>
      <w:bookmarkEnd w:id="23"/>
      <w:r w:rsidR="00042F28">
        <w:rPr>
          <w:lang w:val="en"/>
        </w:rPr>
        <w:object w:dxaOrig="7023" w:dyaOrig="337">
          <v:shape id="_x0000_i1025" type="#_x0000_t75" style="width:351.35pt;height:16.7pt" o:ole="">
            <v:imagedata r:id="rId24" o:title=""/>
          </v:shape>
          <o:OLEObject Type="Embed" ProgID="Word.Document.12" ShapeID="_x0000_i1025" DrawAspect="Content" ObjectID="_1572097764" r:id="rId25">
            <o:FieldCodes>\s</o:FieldCodes>
          </o:OLEObject>
        </w:object>
      </w:r>
    </w:p>
    <w:p w:rsidR="00EE5FA4" w:rsidRDefault="00EE5FA4" w:rsidP="00B5523F">
      <w:pPr>
        <w:pStyle w:val="Heading2"/>
        <w:rPr>
          <w:lang w:val="en"/>
        </w:rPr>
      </w:pPr>
      <w:bookmarkStart w:id="24" w:name="_Using_Pivotal"/>
      <w:bookmarkEnd w:id="24"/>
      <w:r>
        <w:rPr>
          <w:lang w:val="en"/>
        </w:rPr>
        <w:t>Using Pivotal</w:t>
      </w:r>
    </w:p>
    <w:p w:rsidR="005851AA" w:rsidRDefault="00350393" w:rsidP="00B5523F">
      <w:pPr>
        <w:rPr>
          <w:lang w:val="en"/>
        </w:rPr>
      </w:pPr>
      <w:r>
        <w:rPr>
          <w:lang w:val="en"/>
        </w:rPr>
        <w:t>You do not need Pivotal installed locally on the PC. You can use remote desktop to connect to the terminal server and start Pivotal from there.</w:t>
      </w:r>
    </w:p>
    <w:p w:rsidR="00350393" w:rsidRPr="00705FFB" w:rsidRDefault="00350393" w:rsidP="00B5523F">
      <w:pPr>
        <w:pStyle w:val="ListParagraph"/>
        <w:numPr>
          <w:ilvl w:val="0"/>
          <w:numId w:val="49"/>
        </w:numPr>
        <w:rPr>
          <w:lang w:val="en"/>
        </w:rPr>
      </w:pPr>
      <w:r w:rsidRPr="00705FFB">
        <w:rPr>
          <w:lang w:val="en"/>
        </w:rPr>
        <w:t xml:space="preserve">Click Start </w:t>
      </w:r>
      <w:r w:rsidRPr="00350393">
        <w:rPr>
          <w:lang w:val="en"/>
        </w:rPr>
        <w:sym w:font="Wingdings" w:char="F0E0"/>
      </w:r>
      <w:r w:rsidRPr="00705FFB">
        <w:rPr>
          <w:lang w:val="en"/>
        </w:rPr>
        <w:t xml:space="preserve"> All Programs </w:t>
      </w:r>
      <w:r w:rsidRPr="00350393">
        <w:rPr>
          <w:lang w:val="en"/>
        </w:rPr>
        <w:sym w:font="Wingdings" w:char="F0E0"/>
      </w:r>
      <w:r w:rsidRPr="00705FFB">
        <w:rPr>
          <w:lang w:val="en"/>
        </w:rPr>
        <w:t xml:space="preserve"> Accessories </w:t>
      </w:r>
      <w:r w:rsidRPr="00350393">
        <w:rPr>
          <w:lang w:val="en"/>
        </w:rPr>
        <w:sym w:font="Wingdings" w:char="F0E0"/>
      </w:r>
      <w:r w:rsidRPr="00705FFB">
        <w:rPr>
          <w:lang w:val="en"/>
        </w:rPr>
        <w:t xml:space="preserve"> Remote Desktop.</w:t>
      </w:r>
    </w:p>
    <w:p w:rsidR="00350393" w:rsidRPr="00705FFB" w:rsidRDefault="00350393" w:rsidP="00B5523F">
      <w:pPr>
        <w:pStyle w:val="ListParagraph"/>
        <w:numPr>
          <w:ilvl w:val="0"/>
          <w:numId w:val="49"/>
        </w:numPr>
        <w:rPr>
          <w:lang w:val="en"/>
        </w:rPr>
      </w:pPr>
      <w:r w:rsidRPr="00705FFB">
        <w:rPr>
          <w:lang w:val="en"/>
        </w:rPr>
        <w:t>Enter ‘PivotalCRMTS.aptean.com’ in</w:t>
      </w:r>
      <w:r w:rsidR="00705FFB" w:rsidRPr="00705FFB">
        <w:rPr>
          <w:lang w:val="en"/>
        </w:rPr>
        <w:t xml:space="preserve"> the Computer field as shown.</w:t>
      </w:r>
    </w:p>
    <w:p w:rsidR="00705FFB" w:rsidRDefault="00705FFB" w:rsidP="00B5523F">
      <w:pPr>
        <w:pStyle w:val="ListParagraph"/>
        <w:rPr>
          <w:lang w:val="en"/>
        </w:rPr>
      </w:pPr>
      <w:r>
        <w:rPr>
          <w:noProof/>
        </w:rPr>
        <w:drawing>
          <wp:inline distT="0" distB="0" distL="0" distR="0" wp14:anchorId="71479447" wp14:editId="2B050CDD">
            <wp:extent cx="4009524" cy="246666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09524" cy="2466667"/>
                    </a:xfrm>
                    <a:prstGeom prst="rect">
                      <a:avLst/>
                    </a:prstGeom>
                  </pic:spPr>
                </pic:pic>
              </a:graphicData>
            </a:graphic>
          </wp:inline>
        </w:drawing>
      </w:r>
    </w:p>
    <w:p w:rsidR="00350393" w:rsidRDefault="00937781" w:rsidP="00B5523F">
      <w:pPr>
        <w:pStyle w:val="ListParagraph"/>
        <w:numPr>
          <w:ilvl w:val="0"/>
          <w:numId w:val="49"/>
        </w:numPr>
        <w:rPr>
          <w:lang w:val="en"/>
        </w:rPr>
      </w:pPr>
      <w:r w:rsidRPr="00E5681C">
        <w:rPr>
          <w:lang w:val="en"/>
        </w:rPr>
        <w:t>Click Connect and use your SSO credentials to log in to the remote desktop.</w:t>
      </w:r>
    </w:p>
    <w:p w:rsidR="00B5523F" w:rsidRPr="00B5523F" w:rsidRDefault="00D7697C" w:rsidP="00B5523F">
      <w:pPr>
        <w:rPr>
          <w:lang w:val="en"/>
        </w:rPr>
      </w:pPr>
      <w:r>
        <w:rPr>
          <w:lang w:val="en"/>
        </w:rPr>
        <w:t>After the documents are updated with the CR changes for a doc CR, update the Resolution tab with the TFS path of the updated documents and include brief description of the changes made so that Support team is aware of the fix provided for the issue.</w:t>
      </w:r>
    </w:p>
    <w:p w:rsidR="007A2B89" w:rsidRDefault="00A761CC" w:rsidP="00B5523F">
      <w:pPr>
        <w:pStyle w:val="Heading2"/>
        <w:rPr>
          <w:lang w:val="en"/>
        </w:rPr>
      </w:pPr>
      <w:bookmarkStart w:id="25" w:name="_Toc495931921"/>
      <w:r>
        <w:rPr>
          <w:lang w:val="en"/>
        </w:rPr>
        <w:lastRenderedPageBreak/>
        <w:t>Context Sensitive Help Process</w:t>
      </w:r>
      <w:bookmarkEnd w:id="25"/>
    </w:p>
    <w:p w:rsidR="004808DF" w:rsidRDefault="00CD4E93" w:rsidP="00B5523F">
      <w:pPr>
        <w:rPr>
          <w:lang w:val="en"/>
        </w:rPr>
      </w:pPr>
      <w:r w:rsidRPr="00CD4E93">
        <w:rPr>
          <w:lang w:val="en"/>
        </w:rPr>
        <w:t>A header file is a simple text file that contains basic information about connecting the dialogs or windows in a software application to the corresponding topics in the Help syste</w:t>
      </w:r>
      <w:r>
        <w:rPr>
          <w:lang w:val="en"/>
        </w:rPr>
        <w:t xml:space="preserve">m. </w:t>
      </w:r>
      <w:r w:rsidRPr="00CD4E93">
        <w:rPr>
          <w:lang w:val="en"/>
        </w:rPr>
        <w:t xml:space="preserve">A header file has an </w:t>
      </w:r>
      <w:r w:rsidRPr="00862FA1">
        <w:rPr>
          <w:i/>
          <w:lang w:val="en"/>
        </w:rPr>
        <w:t>.h</w:t>
      </w:r>
      <w:r w:rsidRPr="00CD4E93">
        <w:rPr>
          <w:lang w:val="en"/>
        </w:rPr>
        <w:t xml:space="preserve"> extension and is stored in the </w:t>
      </w:r>
      <w:r w:rsidRPr="00E8265E">
        <w:rPr>
          <w:i/>
          <w:lang w:val="en"/>
        </w:rPr>
        <w:t>Project Organ</w:t>
      </w:r>
      <w:r w:rsidR="00862FA1" w:rsidRPr="00E8265E">
        <w:rPr>
          <w:i/>
          <w:lang w:val="en"/>
        </w:rPr>
        <w:t>izer</w:t>
      </w:r>
      <w:r w:rsidR="00862FA1">
        <w:rPr>
          <w:lang w:val="en"/>
        </w:rPr>
        <w:t xml:space="preserve"> under the </w:t>
      </w:r>
      <w:r w:rsidR="00862FA1" w:rsidRPr="00E8265E">
        <w:rPr>
          <w:i/>
          <w:lang w:val="en"/>
        </w:rPr>
        <w:t>Advanced</w:t>
      </w:r>
      <w:r w:rsidR="00862FA1">
        <w:rPr>
          <w:lang w:val="en"/>
        </w:rPr>
        <w:t xml:space="preserve"> folder.</w:t>
      </w:r>
    </w:p>
    <w:p w:rsidR="002E6BD0" w:rsidRDefault="002E6BD0" w:rsidP="00B5523F">
      <w:pPr>
        <w:rPr>
          <w:lang w:val="en"/>
        </w:rPr>
      </w:pPr>
      <w:r w:rsidRPr="002E6BD0">
        <w:rPr>
          <w:lang w:val="en"/>
        </w:rPr>
        <w:t>An alias file is used to populate a header file with the information necessary for producing context-sensitive Help (CSH). In Flare, you can open an alias file and use the Alias Editor to create and assign identifiers for the header file. You can use a single alias file in a project for multiple header files, or you can create a separate alias file to go with each header file.</w:t>
      </w:r>
      <w:r>
        <w:rPr>
          <w:lang w:val="en"/>
        </w:rPr>
        <w:t xml:space="preserve"> </w:t>
      </w:r>
      <w:r w:rsidRPr="002E6BD0">
        <w:rPr>
          <w:lang w:val="en"/>
        </w:rPr>
        <w:t>An alias file has a .</w:t>
      </w:r>
      <w:r w:rsidRPr="00050A36">
        <w:rPr>
          <w:i/>
          <w:lang w:val="en"/>
        </w:rPr>
        <w:t>flali</w:t>
      </w:r>
      <w:r w:rsidRPr="002E6BD0">
        <w:rPr>
          <w:lang w:val="en"/>
        </w:rPr>
        <w:t xml:space="preserve"> extension and is stored in the Project Organizer under the Advanced folder.</w:t>
      </w:r>
    </w:p>
    <w:p w:rsidR="006705ED" w:rsidRDefault="006705ED" w:rsidP="00B5523F">
      <w:pPr>
        <w:pStyle w:val="Subtitle"/>
        <w:rPr>
          <w:rStyle w:val="Strong"/>
        </w:rPr>
      </w:pPr>
      <w:r w:rsidRPr="006705ED">
        <w:rPr>
          <w:rStyle w:val="Strong"/>
        </w:rPr>
        <w:t>Procedure</w:t>
      </w:r>
    </w:p>
    <w:p w:rsidR="006705ED" w:rsidRDefault="006705ED" w:rsidP="00B5523F">
      <w:pPr>
        <w:pStyle w:val="ListParagraph"/>
        <w:numPr>
          <w:ilvl w:val="0"/>
          <w:numId w:val="48"/>
        </w:numPr>
      </w:pPr>
      <w:r>
        <w:t>Open the desired Flare project.</w:t>
      </w:r>
    </w:p>
    <w:p w:rsidR="006705ED" w:rsidRDefault="006705ED" w:rsidP="00B5523F">
      <w:pPr>
        <w:pStyle w:val="ListParagraph"/>
        <w:numPr>
          <w:ilvl w:val="0"/>
          <w:numId w:val="48"/>
        </w:numPr>
      </w:pPr>
      <w:r>
        <w:t xml:space="preserve">Choose </w:t>
      </w:r>
      <w:r w:rsidRPr="009416EE">
        <w:t>Project</w:t>
      </w:r>
      <w:r>
        <w:t xml:space="preserve"> </w:t>
      </w:r>
      <w:r w:rsidRPr="009416EE">
        <w:t>Organiser</w:t>
      </w:r>
      <w:r>
        <w:t xml:space="preserve"> -&gt;</w:t>
      </w:r>
      <w:r w:rsidRPr="009416EE">
        <w:t>Advanced</w:t>
      </w:r>
      <w:r>
        <w:t xml:space="preserve">-&gt; </w:t>
      </w:r>
      <w:r w:rsidRPr="009416EE">
        <w:t>Alias file</w:t>
      </w:r>
      <w:r>
        <w:t>.</w:t>
      </w:r>
    </w:p>
    <w:p w:rsidR="006705ED" w:rsidRDefault="006705ED" w:rsidP="00B5523F">
      <w:pPr>
        <w:pStyle w:val="ListParagraph"/>
        <w:numPr>
          <w:ilvl w:val="0"/>
          <w:numId w:val="48"/>
        </w:numPr>
      </w:pPr>
      <w:r>
        <w:t>Change the Alias Editor from all files to the “.h” files.</w:t>
      </w:r>
    </w:p>
    <w:p w:rsidR="006705ED" w:rsidRDefault="006705ED" w:rsidP="00B5523F">
      <w:pPr>
        <w:pStyle w:val="ListParagraph"/>
        <w:numPr>
          <w:ilvl w:val="0"/>
          <w:numId w:val="48"/>
        </w:numPr>
      </w:pPr>
      <w:r>
        <w:t>Select the identifier for linking by comparing the program</w:t>
      </w:r>
      <w:r w:rsidR="009416EE">
        <w:t xml:space="preserve"> </w:t>
      </w:r>
      <w:r>
        <w:t>name which is mentioned, for our own reference, under the respective topic heading.</w:t>
      </w:r>
      <w:r w:rsidR="00C23F95">
        <w:t xml:space="preserve"> </w:t>
      </w:r>
    </w:p>
    <w:p w:rsidR="006705ED" w:rsidRDefault="006705ED" w:rsidP="00B5523F">
      <w:pPr>
        <w:pStyle w:val="ListParagraph"/>
        <w:numPr>
          <w:ilvl w:val="0"/>
          <w:numId w:val="48"/>
        </w:numPr>
      </w:pPr>
      <w:r>
        <w:t>Assign topic to its respective identifier and assign the identifier with a unique number (follow the numbering pattern as followed in the file).</w:t>
      </w:r>
    </w:p>
    <w:p w:rsidR="006705ED" w:rsidRDefault="006705ED" w:rsidP="00B5523F">
      <w:pPr>
        <w:pStyle w:val="ListParagraph"/>
        <w:numPr>
          <w:ilvl w:val="0"/>
          <w:numId w:val="48"/>
        </w:numPr>
      </w:pPr>
      <w:r>
        <w:t>Once every file is linked, provide the product developer with the identifier name and the unique number in a note file.</w:t>
      </w:r>
    </w:p>
    <w:p w:rsidR="006705ED" w:rsidRDefault="006705ED" w:rsidP="00B5523F">
      <w:pPr>
        <w:pStyle w:val="ListParagraph"/>
        <w:numPr>
          <w:ilvl w:val="0"/>
          <w:numId w:val="48"/>
        </w:numPr>
      </w:pPr>
      <w:r>
        <w:t>One can follow the previous note files to see what format the identifiers are provided in.</w:t>
      </w:r>
    </w:p>
    <w:p w:rsidR="00156BE2" w:rsidRDefault="00156BE2" w:rsidP="00B5523F">
      <w:pPr>
        <w:pStyle w:val="Heading2"/>
      </w:pPr>
      <w:bookmarkStart w:id="26" w:name="_Toc495931922"/>
      <w:r>
        <w:t>Taking Screenshots</w:t>
      </w:r>
      <w:bookmarkEnd w:id="26"/>
    </w:p>
    <w:p w:rsidR="001A0558" w:rsidRDefault="009F4043" w:rsidP="00B5523F">
      <w:r>
        <w:t>Screenshots must be in PNG format with a dpi of 300 px.</w:t>
      </w:r>
    </w:p>
    <w:p w:rsidR="009F4043" w:rsidRDefault="009F4043" w:rsidP="00B5523F">
      <w:r>
        <w:t>While taking screenshots for Axis ERP documentation, set the background color to blue as shown in the following illustration.</w:t>
      </w:r>
    </w:p>
    <w:p w:rsidR="009F4043" w:rsidRDefault="009F4043" w:rsidP="00B5523F">
      <w:r>
        <w:t xml:space="preserve">From the menu, go to Settings </w:t>
      </w:r>
      <w:r>
        <w:sym w:font="Wingdings" w:char="F0E0"/>
      </w:r>
      <w:r>
        <w:t xml:space="preserve"> Colors.</w:t>
      </w:r>
    </w:p>
    <w:p w:rsidR="009F4043" w:rsidRDefault="009F4043" w:rsidP="00B5523F">
      <w:r>
        <w:t xml:space="preserve">Select the </w:t>
      </w:r>
      <w:r w:rsidRPr="009F4043">
        <w:rPr>
          <w:i/>
        </w:rPr>
        <w:t>Background</w:t>
      </w:r>
      <w:r>
        <w:t xml:space="preserve"> color shown here:</w:t>
      </w:r>
    </w:p>
    <w:p w:rsidR="009F4043" w:rsidRPr="001A0558" w:rsidRDefault="009F4043" w:rsidP="00B5523F">
      <w:r>
        <w:rPr>
          <w:noProof/>
        </w:rPr>
        <w:lastRenderedPageBreak/>
        <w:drawing>
          <wp:inline distT="0" distB="0" distL="0" distR="0" wp14:anchorId="53AE102F" wp14:editId="5DCD6AD4">
            <wp:extent cx="5304762" cy="4476190"/>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04762" cy="4476190"/>
                    </a:xfrm>
                    <a:prstGeom prst="rect">
                      <a:avLst/>
                    </a:prstGeom>
                  </pic:spPr>
                </pic:pic>
              </a:graphicData>
            </a:graphic>
          </wp:inline>
        </w:drawing>
      </w:r>
    </w:p>
    <w:sectPr w:rsidR="009F4043" w:rsidRPr="001A0558" w:rsidSect="009D0F69">
      <w:headerReference w:type="default" r:id="rId28"/>
      <w:headerReference w:type="first" r:id="rId29"/>
      <w:pgSz w:w="12240" w:h="15840" w:code="1"/>
      <w:pgMar w:top="1440" w:right="1440" w:bottom="1080" w:left="1440" w:header="720" w:footer="432" w:gutter="0"/>
      <w:pgNumType w:start="1"/>
      <w:cols w:space="720"/>
      <w:noEndnote/>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A5421" w:rsidRDefault="002A5421" w:rsidP="00B5523F">
      <w:r>
        <w:separator/>
      </w:r>
    </w:p>
    <w:p w:rsidR="002A5421" w:rsidRDefault="002A5421" w:rsidP="00B5523F"/>
    <w:p w:rsidR="002A5421" w:rsidRDefault="002A5421" w:rsidP="00B5523F"/>
    <w:p w:rsidR="002A5421" w:rsidRDefault="002A5421" w:rsidP="00B5523F"/>
    <w:p w:rsidR="002A5421" w:rsidRDefault="002A5421" w:rsidP="00B5523F"/>
    <w:p w:rsidR="002A5421" w:rsidRDefault="002A5421" w:rsidP="00B5523F"/>
    <w:p w:rsidR="002A5421" w:rsidRDefault="002A5421" w:rsidP="00B5523F"/>
    <w:p w:rsidR="002A5421" w:rsidRDefault="002A5421" w:rsidP="00B5523F"/>
    <w:p w:rsidR="002A5421" w:rsidRDefault="002A5421" w:rsidP="00B5523F"/>
    <w:p w:rsidR="002A5421" w:rsidRDefault="002A5421" w:rsidP="00B5523F"/>
  </w:endnote>
  <w:endnote w:type="continuationSeparator" w:id="0">
    <w:p w:rsidR="002A5421" w:rsidRDefault="002A5421" w:rsidP="00B5523F">
      <w:r>
        <w:continuationSeparator/>
      </w:r>
    </w:p>
    <w:p w:rsidR="002A5421" w:rsidRDefault="002A5421" w:rsidP="00B5523F"/>
    <w:p w:rsidR="002A5421" w:rsidRDefault="002A5421" w:rsidP="00B5523F"/>
    <w:p w:rsidR="002A5421" w:rsidRDefault="002A5421" w:rsidP="00B5523F"/>
    <w:p w:rsidR="002A5421" w:rsidRDefault="002A5421" w:rsidP="00B5523F"/>
    <w:p w:rsidR="002A5421" w:rsidRDefault="002A5421" w:rsidP="00B5523F"/>
    <w:p w:rsidR="002A5421" w:rsidRDefault="002A5421" w:rsidP="00B5523F"/>
    <w:p w:rsidR="002A5421" w:rsidRDefault="002A5421" w:rsidP="00B5523F"/>
    <w:p w:rsidR="002A5421" w:rsidRDefault="002A5421" w:rsidP="00B5523F"/>
    <w:p w:rsidR="002A5421" w:rsidRDefault="002A5421" w:rsidP="00B552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Myriad Pro Cond">
    <w:altName w:val="Arial"/>
    <w:panose1 w:val="00000000000000000000"/>
    <w:charset w:val="00"/>
    <w:family w:val="swiss"/>
    <w:notTrueType/>
    <w:pitch w:val="variable"/>
    <w:sig w:usb0="20000287" w:usb1="00000001"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yriad Pro">
    <w:altName w:val="Corbel"/>
    <w:panose1 w:val="00000000000000000000"/>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0A36" w:rsidRDefault="00050A36" w:rsidP="00B5523F">
    <w:pPr>
      <w:pStyle w:val="Footer"/>
    </w:pPr>
    <w:r>
      <mc:AlternateContent>
        <mc:Choice Requires="wpg">
          <w:drawing>
            <wp:anchor distT="0" distB="0" distL="114300" distR="114300" simplePos="0" relativeHeight="251657216" behindDoc="0" locked="0" layoutInCell="1" allowOverlap="1" wp14:anchorId="0774E3FC" wp14:editId="2A5AE269">
              <wp:simplePos x="0" y="0"/>
              <wp:positionH relativeFrom="column">
                <wp:posOffset>299085</wp:posOffset>
              </wp:positionH>
              <wp:positionV relativeFrom="paragraph">
                <wp:posOffset>-2537460</wp:posOffset>
              </wp:positionV>
              <wp:extent cx="6071235" cy="2687955"/>
              <wp:effectExtent l="3810" t="0" r="1905" b="1905"/>
              <wp:wrapNone/>
              <wp:docPr id="1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1235" cy="2687955"/>
                        <a:chOff x="1479" y="10627"/>
                        <a:chExt cx="9561" cy="4233"/>
                      </a:xfrm>
                    </wpg:grpSpPr>
                    <wps:wsp>
                      <wps:cNvPr id="15" name="Text Box 6"/>
                      <wps:cNvSpPr txBox="1">
                        <a:spLocks noChangeArrowheads="1"/>
                      </wps:cNvSpPr>
                      <wps:spPr bwMode="auto">
                        <a:xfrm>
                          <a:off x="1479" y="10627"/>
                          <a:ext cx="9561" cy="42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0A36" w:rsidRPr="00345FFC" w:rsidRDefault="00050A36" w:rsidP="00B5523F">
                            <w:pPr>
                              <w:pStyle w:val="ApteanCopyright"/>
                            </w:pPr>
                            <w:r w:rsidRPr="00345FFC">
                              <w:t>Copyright © 2013 Aptean. All Rights Reserved. These materials are provided by Aptean for informational purposes only, without representation or warranty of any kind, and Aptean shall not be liable for errors or omissions with respect to the materials. The only warranties for Aptean products and services are those set forth in the express warranty statements accompanying such products and services, if any, and nothing herein shall be construed as constituting an additional warranty. No part of this publication may be reproduced or transmitted in any form or for any purpose without the express written permission of Aptean. The information contained herein may be changed without prior notice. Some products marketed by Aptean contain proprietary software components of other software vendors. Aptean and other Aptean products and services referenced herein as well as their respective logos are registered trademarks or trademarks of Aptean or its affiliated companies.</w:t>
                            </w:r>
                          </w:p>
                        </w:txbxContent>
                      </wps:txbx>
                      <wps:bodyPr rot="0" vert="horz" wrap="square" lIns="91440" tIns="91440" rIns="91440" bIns="9144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74E3FC" id="Group 2" o:spid="_x0000_s1032" style="position:absolute;left:0;text-align:left;margin-left:23.55pt;margin-top:-199.8pt;width:478.05pt;height:211.65pt;z-index:251657216" coordorigin="1479,10627" coordsize="9561,4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">
              <v:shapetype id="_x0000_t202" coordsize="21600,21600" o:spt="202" path="m,l,21600r21600,l21600,xe">
                <v:stroke joinstyle="miter"/>
                <v:path gradientshapeok="t" o:connecttype="rect"/>
              </v:shapetype>
              <v:shape id="Text Box 6" o:spid="_x0000_s1033" type="#_x0000_t202" style="position:absolute;left:1479;top:10627;width:9561;height:42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2zj78A&#10;AADbAAAADwAAAGRycy9kb3ducmV2LnhtbERPS4vCMBC+L/gfwgje1lTBVapRRFnw6gO8js3YFJNJ&#10;aWLb9debhYW9zcf3nNWmd1a01ITKs4LJOANBXHhdcangcv7+XIAIEVmj9UwKfijAZj34WGGufcdH&#10;ak+xFCmEQ44KTIx1LmUoDDkMY18TJ+7uG4cxwaaUusEuhTsrp1n2JR1WnBoM1rQzVDxOT6egeD33&#10;i111a7vX/Dq/9cbO7myVGg377RJEpD7+i//cB53mz+D3l3SAXL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DnbOPvwAAANsAAAAPAAAAAAAAAAAAAAAAAJgCAABkcnMvZG93bnJl&#10;di54bWxQSwUGAAAAAAQABAD1AAAAhAMAAAAA&#10;" filled="f" stroked="f">
                <v:textbox inset=",7.2pt,,7.2pt">
                  <w:txbxContent>
                    <w:p w:rsidR="00050A36" w:rsidRPr="00345FFC" w:rsidRDefault="00050A36" w:rsidP="00B5523F">
                      <w:pPr>
                        <w:pStyle w:val="ApteanCopyright"/>
                      </w:pPr>
                      <w:r w:rsidRPr="00345FFC">
                        <w:t>Copyright © 2013 Aptean. All Rights Reserved. These materials are provided by Aptean for informational purposes only, without representation or warranty of any kind, and Aptean shall not be liable for errors or omissions with respect to the materials. The only warranties for Aptean products and services are those set forth in the express warranty statements accompanying such products and services, if any, and nothing herein shall be construed as constituting an additional warranty. No part of this publication may be reproduced or transmitted in any form or for any purpose without the express written permission of Aptean. The information contained herein may be changed without prior notice. Some products marketed by Aptean contain proprietary software components of other software vendors. Aptean and other Aptean products and services referenced herein as well as their respective logos are registered trademarks or trademarks of Aptean or its affiliated companies.</w:t>
                      </w:r>
                    </w:p>
                  </w:txbxContent>
                </v:textbox>
              </v:shape>
            </v:group>
          </w:pict>
        </mc:Fallback>
      </mc:AlternateContent>
    </w:r>
    <w:r>
      <mc:AlternateContent>
        <mc:Choice Requires="wps">
          <w:drawing>
            <wp:anchor distT="0" distB="0" distL="114300" distR="114300" simplePos="0" relativeHeight="251659264" behindDoc="0" locked="0" layoutInCell="1" allowOverlap="1" wp14:anchorId="7BACA1E5" wp14:editId="28CBC089">
              <wp:simplePos x="0" y="0"/>
              <wp:positionH relativeFrom="column">
                <wp:posOffset>-638175</wp:posOffset>
              </wp:positionH>
              <wp:positionV relativeFrom="paragraph">
                <wp:posOffset>-3455670</wp:posOffset>
              </wp:positionV>
              <wp:extent cx="7772400" cy="4229100"/>
              <wp:effectExtent l="0" t="1905" r="0" b="26670"/>
              <wp:wrapNone/>
              <wp:docPr id="1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4229100"/>
                      </a:xfrm>
                      <a:prstGeom prst="rect">
                        <a:avLst/>
                      </a:prstGeom>
                      <a:solidFill>
                        <a:srgbClr val="404040"/>
                      </a:solidFill>
                      <a:ln>
                        <a:noFill/>
                      </a:ln>
                      <a:effectLst>
                        <a:outerShdw dist="23000" dir="5400000" rotWithShape="0">
                          <a:srgbClr val="808080">
                            <a:alpha val="34999"/>
                          </a:srgbClr>
                        </a:outerShdw>
                      </a:effectLst>
                      <a:extLst>
                        <a:ext uri="{91240B29-F687-4F45-9708-019B960494DF}">
                          <a14:hiddenLine xmlns:a14="http://schemas.microsoft.com/office/drawing/2010/main" w="9525">
                            <a:solidFill>
                              <a:srgbClr val="4A7EBB"/>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210B98B" id="Rectangle 1" o:spid="_x0000_s1026" style="position:absolute;margin-left:-50.25pt;margin-top:-272.1pt;width:612pt;height:3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" fillcolor="#404040" stroked="f" strokecolor="#4a7ebb">
              <v:shadow on="t" opacity="22936f" origin=",.5" offset="0,.63889mm"/>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insideH w:val="single" w:sz="4" w:space="0" w:color="auto"/>
      </w:tblBorders>
      <w:tblLook w:val="01E0" w:firstRow="1" w:lastRow="1" w:firstColumn="1" w:lastColumn="1" w:noHBand="0" w:noVBand="0"/>
    </w:tblPr>
    <w:tblGrid>
      <w:gridCol w:w="5211"/>
      <w:gridCol w:w="3645"/>
    </w:tblGrid>
    <w:tr w:rsidR="00050A36" w:rsidTr="00C022FE">
      <w:tc>
        <w:tcPr>
          <w:tcW w:w="5211" w:type="dxa"/>
        </w:tcPr>
        <w:p w:rsidR="00050A36" w:rsidRDefault="00050A36" w:rsidP="00B5523F">
          <w:pPr>
            <w:pStyle w:val="Header"/>
          </w:pPr>
          <w:r>
            <w:rPr>
              <w:rStyle w:val="PageNumber"/>
            </w:rPr>
            <w:fldChar w:fldCharType="begin"/>
          </w:r>
          <w:r>
            <w:rPr>
              <w:rStyle w:val="PageNumber"/>
            </w:rPr>
            <w:instrText xml:space="preserve"> PAGE </w:instrText>
          </w:r>
          <w:r>
            <w:rPr>
              <w:rStyle w:val="PageNumber"/>
            </w:rPr>
            <w:fldChar w:fldCharType="separate"/>
          </w:r>
          <w:r>
            <w:rPr>
              <w:rStyle w:val="PageNumber"/>
            </w:rPr>
            <w:t>ii</w:t>
          </w:r>
          <w:r>
            <w:rPr>
              <w:rStyle w:val="PageNumber"/>
            </w:rPr>
            <w:fldChar w:fldCharType="end"/>
          </w:r>
        </w:p>
      </w:tc>
      <w:tc>
        <w:tcPr>
          <w:tcW w:w="3645" w:type="dxa"/>
        </w:tcPr>
        <w:p w:rsidR="00050A36" w:rsidRDefault="00050A36" w:rsidP="00B5523F">
          <w:pPr>
            <w:pStyle w:val="Header"/>
          </w:pPr>
        </w:p>
      </w:tc>
    </w:tr>
  </w:tbl>
  <w:p w:rsidR="00050A36" w:rsidRDefault="00050A36" w:rsidP="00B5523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sz="4" w:space="0" w:color="A6A6A6" w:themeColor="background1" w:themeShade="A6"/>
      </w:tblBorders>
      <w:tblCellMar>
        <w:top w:w="72" w:type="dxa"/>
        <w:left w:w="72" w:type="dxa"/>
        <w:right w:w="72" w:type="dxa"/>
      </w:tblCellMar>
      <w:tblLook w:val="04A0" w:firstRow="1" w:lastRow="0" w:firstColumn="1" w:lastColumn="0" w:noHBand="0" w:noVBand="1"/>
    </w:tblPr>
    <w:tblGrid>
      <w:gridCol w:w="4753"/>
      <w:gridCol w:w="4751"/>
    </w:tblGrid>
    <w:tr w:rsidR="00050A36" w:rsidTr="00C022FE">
      <w:tc>
        <w:tcPr>
          <w:tcW w:w="4788" w:type="dxa"/>
        </w:tcPr>
        <w:p w:rsidR="00050A36" w:rsidRDefault="00050A36" w:rsidP="00B5523F">
          <w:pPr>
            <w:pStyle w:val="Footer"/>
          </w:pPr>
        </w:p>
      </w:tc>
      <w:tc>
        <w:tcPr>
          <w:tcW w:w="4788" w:type="dxa"/>
        </w:tcPr>
        <w:p w:rsidR="00050A36" w:rsidRDefault="00050A36" w:rsidP="00B5523F">
          <w:pPr>
            <w:pStyle w:val="Footer"/>
          </w:pPr>
        </w:p>
      </w:tc>
    </w:tr>
    <w:tr w:rsidR="00050A36" w:rsidTr="00C022FE">
      <w:tc>
        <w:tcPr>
          <w:tcW w:w="4788" w:type="dxa"/>
        </w:tcPr>
        <w:p w:rsidR="00050A36" w:rsidRDefault="00050A36" w:rsidP="00B5523F">
          <w:pPr>
            <w:pStyle w:val="Footer"/>
          </w:pPr>
          <w:r>
            <w:t>Axis Process Document</w:t>
          </w:r>
        </w:p>
      </w:tc>
      <w:tc>
        <w:tcPr>
          <w:tcW w:w="4788" w:type="dxa"/>
        </w:tcPr>
        <w:p w:rsidR="00050A36" w:rsidRDefault="00050A36" w:rsidP="00B5523F">
          <w:pPr>
            <w:pStyle w:val="FooterRight"/>
          </w:pPr>
          <w:r w:rsidRPr="005C0E00">
            <w:rPr>
              <w:color w:val="7F7F7F"/>
              <w:spacing w:val="60"/>
            </w:rPr>
            <w:t>Page</w:t>
          </w:r>
          <w:r w:rsidRPr="006F1450">
            <w:t xml:space="preserve">| </w:t>
          </w:r>
          <w:r>
            <w:fldChar w:fldCharType="begin"/>
          </w:r>
          <w:r>
            <w:instrText xml:space="preserve"> PAGE   \* MERGEFORMAT </w:instrText>
          </w:r>
          <w:r>
            <w:fldChar w:fldCharType="separate"/>
          </w:r>
          <w:r w:rsidR="003B4FC4">
            <w:t>12</w:t>
          </w:r>
          <w:r>
            <w:fldChar w:fldCharType="end"/>
          </w:r>
        </w:p>
      </w:tc>
    </w:tr>
  </w:tbl>
  <w:p w:rsidR="00050A36" w:rsidRPr="007B0206" w:rsidRDefault="00050A36" w:rsidP="00B5523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0A36" w:rsidRPr="006F1450" w:rsidRDefault="00050A36" w:rsidP="00B5523F">
    <w:pPr>
      <w:pStyle w:val="Footer"/>
    </w:pPr>
    <w:r w:rsidRPr="006F1450">
      <w:t>Made2Manage</w:t>
    </w:r>
    <w:r>
      <w:t xml:space="preserve"> ERP 7.0</w:t>
    </w:r>
  </w:p>
  <w:p w:rsidR="00050A36" w:rsidRPr="00D44488" w:rsidRDefault="00050A36" w:rsidP="00B5523F">
    <w:pPr>
      <w:pStyle w:val="Footer"/>
    </w:pPr>
    <w:r>
      <w:t>Purchasing_Reference</w:t>
    </w:r>
    <w:r w:rsidRPr="006F1450">
      <w:t>Manual</w:t>
    </w:r>
    <w:r w:rsidRPr="006F1450">
      <w:tab/>
    </w:r>
    <w:r w:rsidRPr="006F1450">
      <w:rPr>
        <w:color w:val="7F7F7F"/>
        <w:spacing w:val="60"/>
      </w:rPr>
      <w:t>Page</w:t>
    </w:r>
    <w:r w:rsidRPr="006F1450">
      <w:t xml:space="preserve">| </w:t>
    </w:r>
    <w:r>
      <w:fldChar w:fldCharType="begin"/>
    </w:r>
    <w:r>
      <w:instrText xml:space="preserve"> PAGE   \* MERGEFORMAT </w:instrText>
    </w:r>
    <w:r>
      <w:fldChar w:fldCharType="separate"/>
    </w:r>
    <w:r w:rsidR="003B4FC4">
      <w:t>i</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1E0" w:firstRow="1" w:lastRow="1" w:firstColumn="1" w:lastColumn="1" w:noHBand="0" w:noVBand="0"/>
    </w:tblPr>
    <w:tblGrid>
      <w:gridCol w:w="4788"/>
      <w:gridCol w:w="4788"/>
    </w:tblGrid>
    <w:tr w:rsidR="00050A36" w:rsidTr="0027298D">
      <w:trPr>
        <w:trHeight w:val="710"/>
      </w:trPr>
      <w:tc>
        <w:tcPr>
          <w:tcW w:w="4788" w:type="dxa"/>
          <w:vAlign w:val="bottom"/>
        </w:tcPr>
        <w:p w:rsidR="00050A36" w:rsidRDefault="00050A36" w:rsidP="00B5523F">
          <w:pPr>
            <w:pStyle w:val="FooterLeft"/>
          </w:pPr>
          <w:r>
            <w:drawing>
              <wp:inline distT="0" distB="0" distL="0" distR="0" wp14:anchorId="6D43403F" wp14:editId="4804A1A7">
                <wp:extent cx="914400" cy="371475"/>
                <wp:effectExtent l="19050" t="0" r="0" b="0"/>
                <wp:docPr id="35" name="Picture 35" descr="Intuitive Logo_space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tuitive Logo_space above"/>
                        <pic:cNvPicPr>
                          <a:picLocks noChangeAspect="1" noChangeArrowheads="1"/>
                        </pic:cNvPicPr>
                      </pic:nvPicPr>
                      <pic:blipFill>
                        <a:blip r:embed="rId1"/>
                        <a:srcRect/>
                        <a:stretch>
                          <a:fillRect/>
                        </a:stretch>
                      </pic:blipFill>
                      <pic:spPr bwMode="auto">
                        <a:xfrm>
                          <a:off x="0" y="0"/>
                          <a:ext cx="914400" cy="371475"/>
                        </a:xfrm>
                        <a:prstGeom prst="rect">
                          <a:avLst/>
                        </a:prstGeom>
                        <a:noFill/>
                        <a:ln w="9525">
                          <a:noFill/>
                          <a:miter lim="800000"/>
                          <a:headEnd/>
                          <a:tailEnd/>
                        </a:ln>
                      </pic:spPr>
                    </pic:pic>
                  </a:graphicData>
                </a:graphic>
              </wp:inline>
            </w:drawing>
          </w:r>
          <w:r>
            <w:t xml:space="preserve"> </w:t>
          </w:r>
        </w:p>
      </w:tc>
      <w:tc>
        <w:tcPr>
          <w:tcW w:w="4788" w:type="dxa"/>
          <w:vAlign w:val="bottom"/>
        </w:tcPr>
        <w:p w:rsidR="00050A36" w:rsidRDefault="00050A36" w:rsidP="00B5523F">
          <w:pPr>
            <w:pStyle w:val="Footer"/>
          </w:pPr>
          <w:r w:rsidRPr="001467E8">
            <w:t xml:space="preserve">Page </w:t>
          </w:r>
          <w:r>
            <w:fldChar w:fldCharType="begin"/>
          </w:r>
          <w:r>
            <w:instrText xml:space="preserve"> PAGE </w:instrText>
          </w:r>
          <w:r>
            <w:fldChar w:fldCharType="separate"/>
          </w:r>
          <w:r>
            <w:t>16</w:t>
          </w:r>
          <w:r>
            <w:fldChar w:fldCharType="end"/>
          </w:r>
          <w:r>
            <w:t xml:space="preserve"> </w:t>
          </w:r>
        </w:p>
      </w:tc>
    </w:tr>
  </w:tbl>
  <w:p w:rsidR="00050A36" w:rsidRPr="005C6D29" w:rsidRDefault="00050A36" w:rsidP="00B5523F">
    <w:pPr>
      <w:pStyle w:val="Legal"/>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sz="4" w:space="0" w:color="A6A6A6" w:themeColor="background1" w:themeShade="A6"/>
      </w:tblBorders>
      <w:tblCellMar>
        <w:top w:w="72" w:type="dxa"/>
        <w:left w:w="72" w:type="dxa"/>
        <w:right w:w="72" w:type="dxa"/>
      </w:tblCellMar>
      <w:tblLook w:val="04A0" w:firstRow="1" w:lastRow="0" w:firstColumn="1" w:lastColumn="0" w:noHBand="0" w:noVBand="1"/>
    </w:tblPr>
    <w:tblGrid>
      <w:gridCol w:w="4753"/>
      <w:gridCol w:w="4751"/>
    </w:tblGrid>
    <w:tr w:rsidR="00050A36" w:rsidTr="00C022FE">
      <w:tc>
        <w:tcPr>
          <w:tcW w:w="4788" w:type="dxa"/>
        </w:tcPr>
        <w:p w:rsidR="00050A36" w:rsidRDefault="00050A36" w:rsidP="00B5523F">
          <w:pPr>
            <w:pStyle w:val="Footer"/>
          </w:pPr>
        </w:p>
      </w:tc>
      <w:tc>
        <w:tcPr>
          <w:tcW w:w="4788" w:type="dxa"/>
        </w:tcPr>
        <w:p w:rsidR="00050A36" w:rsidRDefault="00050A36" w:rsidP="00B5523F">
          <w:pPr>
            <w:pStyle w:val="Footer"/>
          </w:pPr>
        </w:p>
      </w:tc>
    </w:tr>
    <w:tr w:rsidR="00050A36" w:rsidTr="00C022FE">
      <w:tc>
        <w:tcPr>
          <w:tcW w:w="4788" w:type="dxa"/>
        </w:tcPr>
        <w:p w:rsidR="00050A36" w:rsidRDefault="00050A36" w:rsidP="00B5523F">
          <w:pPr>
            <w:pStyle w:val="Footer"/>
          </w:pPr>
          <w:r>
            <w:t>Axis Process Document</w:t>
          </w:r>
        </w:p>
      </w:tc>
      <w:tc>
        <w:tcPr>
          <w:tcW w:w="4788" w:type="dxa"/>
        </w:tcPr>
        <w:p w:rsidR="00050A36" w:rsidRDefault="00050A36" w:rsidP="00B5523F">
          <w:pPr>
            <w:pStyle w:val="FooterRight"/>
          </w:pPr>
          <w:r w:rsidRPr="005C0E00">
            <w:rPr>
              <w:color w:val="7F7F7F"/>
              <w:spacing w:val="60"/>
            </w:rPr>
            <w:t>Page</w:t>
          </w:r>
          <w:r w:rsidRPr="006F1450">
            <w:t xml:space="preserve">| </w:t>
          </w:r>
          <w:r>
            <w:fldChar w:fldCharType="begin"/>
          </w:r>
          <w:r>
            <w:instrText xml:space="preserve"> PAGE   \* MERGEFORMAT </w:instrText>
          </w:r>
          <w:r>
            <w:fldChar w:fldCharType="separate"/>
          </w:r>
          <w:r w:rsidR="003B4FC4">
            <w:t>1</w:t>
          </w:r>
          <w:r>
            <w:fldChar w:fldCharType="end"/>
          </w:r>
        </w:p>
      </w:tc>
    </w:tr>
  </w:tbl>
  <w:p w:rsidR="00050A36" w:rsidRPr="00446527" w:rsidRDefault="00050A36" w:rsidP="00B5523F">
    <w:pPr>
      <w:pStyle w:val="Legal"/>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A5421" w:rsidRDefault="002A5421" w:rsidP="00B5523F">
      <w:r>
        <w:separator/>
      </w:r>
    </w:p>
    <w:p w:rsidR="002A5421" w:rsidRDefault="002A5421" w:rsidP="00B5523F"/>
    <w:p w:rsidR="002A5421" w:rsidRDefault="002A5421" w:rsidP="00B5523F"/>
    <w:p w:rsidR="002A5421" w:rsidRDefault="002A5421" w:rsidP="00B5523F"/>
    <w:p w:rsidR="002A5421" w:rsidRDefault="002A5421" w:rsidP="00B5523F"/>
    <w:p w:rsidR="002A5421" w:rsidRDefault="002A5421" w:rsidP="00B5523F"/>
    <w:p w:rsidR="002A5421" w:rsidRDefault="002A5421" w:rsidP="00B5523F"/>
    <w:p w:rsidR="002A5421" w:rsidRDefault="002A5421" w:rsidP="00B5523F"/>
    <w:p w:rsidR="002A5421" w:rsidRDefault="002A5421" w:rsidP="00B5523F"/>
    <w:p w:rsidR="002A5421" w:rsidRDefault="002A5421" w:rsidP="00B5523F"/>
  </w:footnote>
  <w:footnote w:type="continuationSeparator" w:id="0">
    <w:p w:rsidR="002A5421" w:rsidRDefault="002A5421" w:rsidP="00B5523F">
      <w:r>
        <w:continuationSeparator/>
      </w:r>
    </w:p>
    <w:p w:rsidR="002A5421" w:rsidRDefault="002A5421" w:rsidP="00B5523F"/>
    <w:p w:rsidR="002A5421" w:rsidRDefault="002A5421" w:rsidP="00B5523F"/>
    <w:p w:rsidR="002A5421" w:rsidRDefault="002A5421" w:rsidP="00B5523F"/>
    <w:p w:rsidR="002A5421" w:rsidRDefault="002A5421" w:rsidP="00B5523F"/>
    <w:p w:rsidR="002A5421" w:rsidRDefault="002A5421" w:rsidP="00B5523F"/>
    <w:p w:rsidR="002A5421" w:rsidRDefault="002A5421" w:rsidP="00B5523F"/>
    <w:p w:rsidR="002A5421" w:rsidRDefault="002A5421" w:rsidP="00B5523F"/>
    <w:p w:rsidR="002A5421" w:rsidRDefault="002A5421" w:rsidP="00B5523F"/>
    <w:p w:rsidR="002A5421" w:rsidRDefault="002A5421" w:rsidP="00B5523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0A36" w:rsidRDefault="00050A36" w:rsidP="00B5523F">
    <w:pPr>
      <w:pStyle w:val="Header"/>
    </w:pPr>
    <w:r>
      <w:drawing>
        <wp:anchor distT="0" distB="0" distL="114300" distR="114300" simplePos="0" relativeHeight="251654144" behindDoc="1" locked="0" layoutInCell="1" allowOverlap="1" wp14:anchorId="7BDD038A" wp14:editId="68DDC46F">
          <wp:simplePos x="0" y="0"/>
          <wp:positionH relativeFrom="page">
            <wp:posOffset>-1270</wp:posOffset>
          </wp:positionH>
          <wp:positionV relativeFrom="page">
            <wp:posOffset>545465</wp:posOffset>
          </wp:positionV>
          <wp:extent cx="7200265" cy="422910"/>
          <wp:effectExtent l="0" t="0" r="0" b="0"/>
          <wp:wrapThrough wrapText="bothSides">
            <wp:wrapPolygon edited="0">
              <wp:start x="2972" y="0"/>
              <wp:lineTo x="2915" y="15568"/>
              <wp:lineTo x="4172" y="15568"/>
              <wp:lineTo x="4172" y="15568"/>
              <wp:lineTo x="8686" y="13622"/>
              <wp:lineTo x="8686" y="2919"/>
              <wp:lineTo x="4115" y="0"/>
              <wp:lineTo x="2972" y="0"/>
            </wp:wrapPolygon>
          </wp:wrapThrough>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b="15068"/>
                  <a:stretch>
                    <a:fillRect/>
                  </a:stretch>
                </pic:blipFill>
                <pic:spPr bwMode="auto">
                  <a:xfrm>
                    <a:off x="0" y="0"/>
                    <a:ext cx="7200265" cy="422910"/>
                  </a:xfrm>
                  <a:prstGeom prst="rect">
                    <a:avLst/>
                  </a:prstGeom>
                  <a:noFill/>
                  <a:ln w="9525">
                    <a:noFill/>
                    <a:miter lim="800000"/>
                    <a:headEnd/>
                    <a:tailEnd/>
                  </a:ln>
                </pic:spPr>
              </pic:pic>
            </a:graphicData>
          </a:graphic>
        </wp:anchor>
      </w:drawing>
    </w:r>
  </w:p>
  <w:p w:rsidR="00050A36" w:rsidRDefault="00050A36" w:rsidP="00B5523F">
    <w:pPr>
      <w:pStyle w:val="Header"/>
    </w:pPr>
    <w:r>
      <mc:AlternateContent>
        <mc:Choice Requires="wps">
          <w:drawing>
            <wp:anchor distT="0" distB="0" distL="114300" distR="114300" simplePos="0" relativeHeight="251656192" behindDoc="0" locked="0" layoutInCell="1" allowOverlap="1" wp14:anchorId="2484E495" wp14:editId="1941EDBD">
              <wp:simplePos x="0" y="0"/>
              <wp:positionH relativeFrom="column">
                <wp:posOffset>-621030</wp:posOffset>
              </wp:positionH>
              <wp:positionV relativeFrom="paragraph">
                <wp:posOffset>170180</wp:posOffset>
              </wp:positionV>
              <wp:extent cx="7105650" cy="0"/>
              <wp:effectExtent l="7620" t="8255" r="11430" b="10795"/>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05650" cy="0"/>
                      </a:xfrm>
                      <a:prstGeom prst="straightConnector1">
                        <a:avLst/>
                      </a:prstGeom>
                      <a:noFill/>
                      <a:ln w="12700">
                        <a:solidFill>
                          <a:srgbClr val="DC0535"/>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8099" dir="2700000" algn="ctr" rotWithShape="0">
                                <a:srgbClr val="000000">
                                  <a:alpha val="74998"/>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shapetype w14:anchorId="5F50BB37" id="_x0000_t32" coordsize="21600,21600" o:spt="32" o:oned="t" path="m,l21600,21600e" filled="f">
              <v:path arrowok="t" fillok="f" o:connecttype="none"/>
              <o:lock v:ext="edit" shapetype="t"/>
            </v:shapetype>
            <v:shape id="AutoShape 1" o:spid="_x0000_s1026" type="#_x0000_t32" style="position:absolute;margin-left:-48.9pt;margin-top:13.4pt;width:559.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" strokecolor="#dc0535" strokeweight="1pt">
              <v:shadow color="black" opacity="49150f" offset=".74833mm,.74833mm"/>
            </v:shape>
          </w:pict>
        </mc:Fallback>
      </mc:AlternateContent>
    </w:r>
  </w:p>
  <w:p w:rsidR="00050A36" w:rsidRPr="00931286" w:rsidRDefault="00050A36" w:rsidP="00C022FE">
    <w:pPr>
      <w:pStyle w:val="HeaderAddress"/>
    </w:pPr>
    <w:r>
      <w:t xml:space="preserve">     </w:t>
    </w:r>
    <w:r w:rsidRPr="00931286">
      <w:t>1155 Perimeter Center West, Suite 700 • Atlanta, GA 30338 • www.aptean.com • info@aptean.com</w:t>
    </w:r>
  </w:p>
  <w:p w:rsidR="00050A36" w:rsidRDefault="00050A36" w:rsidP="00B5523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0A36" w:rsidRDefault="00050A36" w:rsidP="00B5523F">
    <w:pPr>
      <w:pStyle w:val="Header"/>
    </w:pPr>
    <w:r>
      <w:drawing>
        <wp:anchor distT="0" distB="0" distL="114300" distR="114300" simplePos="0" relativeHeight="251653120" behindDoc="0" locked="0" layoutInCell="1" allowOverlap="1" wp14:anchorId="223F6F4C" wp14:editId="769D898D">
          <wp:simplePos x="0" y="0"/>
          <wp:positionH relativeFrom="column">
            <wp:posOffset>-642295</wp:posOffset>
          </wp:positionH>
          <wp:positionV relativeFrom="paragraph">
            <wp:posOffset>-456789</wp:posOffset>
          </wp:positionV>
          <wp:extent cx="7771765" cy="10057578"/>
          <wp:effectExtent l="19050" t="0" r="635" b="0"/>
          <wp:wrapNone/>
          <wp:docPr id="31" name="Picture 1" descr="Tech-Doc-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h-Doc-Cover"/>
                  <pic:cNvPicPr>
                    <a:picLocks noChangeAspect="1" noChangeArrowheads="1"/>
                  </pic:cNvPicPr>
                </pic:nvPicPr>
                <pic:blipFill>
                  <a:blip r:embed="rId1"/>
                  <a:stretch>
                    <a:fillRect/>
                  </a:stretch>
                </pic:blipFill>
                <pic:spPr bwMode="auto">
                  <a:xfrm>
                    <a:off x="0" y="0"/>
                    <a:ext cx="7771765" cy="10057578"/>
                  </a:xfrm>
                  <a:prstGeom prst="rect">
                    <a:avLst/>
                  </a:prstGeom>
                  <a:noFill/>
                  <a:ln w="9525">
                    <a:noFill/>
                    <a:miter lim="800000"/>
                    <a:headEnd/>
                    <a:tailEnd/>
                  </a:ln>
                </pic:spPr>
              </pic:pic>
            </a:graphicData>
          </a:graphic>
        </wp:anchor>
      </w:drawing>
    </w:r>
  </w:p>
  <w:p w:rsidR="00050A36" w:rsidRDefault="00050A36" w:rsidP="00B5523F">
    <w:pPr>
      <w:pStyle w:val="Header"/>
    </w:pPr>
  </w:p>
  <w:p w:rsidR="00050A36" w:rsidRDefault="00050A36" w:rsidP="00B5523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1E0" w:firstRow="1" w:lastRow="1" w:firstColumn="1" w:lastColumn="1" w:noHBand="0" w:noVBand="0"/>
    </w:tblPr>
    <w:tblGrid>
      <w:gridCol w:w="4428"/>
      <w:gridCol w:w="4428"/>
    </w:tblGrid>
    <w:tr w:rsidR="00050A36" w:rsidTr="00C022FE">
      <w:tc>
        <w:tcPr>
          <w:tcW w:w="4428" w:type="dxa"/>
        </w:tcPr>
        <w:p w:rsidR="00050A36" w:rsidRDefault="00050A36" w:rsidP="00B5523F">
          <w:pPr>
            <w:pStyle w:val="Header"/>
          </w:pPr>
          <w:r>
            <w:fldChar w:fldCharType="begin"/>
          </w:r>
          <w:r>
            <w:instrText xml:space="preserve"> STYLEREF  "Book Title1" </w:instrText>
          </w:r>
          <w:r>
            <w:fldChar w:fldCharType="separate"/>
          </w:r>
          <w:r>
            <w:t>Error! Use the Home tab to apply Book Title1 to the text that you want to appear here.</w:t>
          </w:r>
          <w:r>
            <w:fldChar w:fldCharType="end"/>
          </w:r>
        </w:p>
      </w:tc>
      <w:tc>
        <w:tcPr>
          <w:tcW w:w="4428" w:type="dxa"/>
        </w:tcPr>
        <w:p w:rsidR="00050A36" w:rsidRDefault="00050A36" w:rsidP="00B5523F">
          <w:pPr>
            <w:pStyle w:val="Header"/>
          </w:pPr>
          <w:r>
            <w:fldChar w:fldCharType="begin"/>
          </w:r>
          <w:r>
            <w:instrText xml:space="preserve"> STYLEREF  "Heading 1 No TOC" </w:instrText>
          </w:r>
          <w:r>
            <w:fldChar w:fldCharType="separate"/>
          </w:r>
          <w:r>
            <w:t>Error! Use the Home tab to apply Heading 1 No TOC to the text that you want to appear here.</w:t>
          </w:r>
          <w:r>
            <w:fldChar w:fldCharType="end"/>
          </w:r>
        </w:p>
      </w:tc>
    </w:tr>
  </w:tbl>
  <w:p w:rsidR="00050A36" w:rsidRDefault="00050A36" w:rsidP="00B5523F">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0A36" w:rsidRPr="003C2D4A" w:rsidRDefault="00050A36" w:rsidP="00B5523F">
    <w:pPr>
      <w:pStyle w:val="Header"/>
    </w:pPr>
    <w:r w:rsidRPr="003C2D4A">
      <w:drawing>
        <wp:anchor distT="0" distB="0" distL="114300" distR="114300" simplePos="0" relativeHeight="251655168" behindDoc="1" locked="0" layoutInCell="1" allowOverlap="1" wp14:anchorId="33479C15" wp14:editId="5D3B90F1">
          <wp:simplePos x="0" y="0"/>
          <wp:positionH relativeFrom="column">
            <wp:posOffset>-1162050</wp:posOffset>
          </wp:positionH>
          <wp:positionV relativeFrom="paragraph">
            <wp:posOffset>-457200</wp:posOffset>
          </wp:positionV>
          <wp:extent cx="8242935" cy="819150"/>
          <wp:effectExtent l="19050" t="0" r="5715" b="0"/>
          <wp:wrapNone/>
          <wp:docPr id="32" name="Picture 2" descr="headerAPT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APTEAN.png"/>
                  <pic:cNvPicPr/>
                </pic:nvPicPr>
                <pic:blipFill>
                  <a:blip r:embed="rId1"/>
                  <a:stretch>
                    <a:fillRect/>
                  </a:stretch>
                </pic:blipFill>
                <pic:spPr>
                  <a:xfrm>
                    <a:off x="0" y="0"/>
                    <a:ext cx="8242935" cy="819150"/>
                  </a:xfrm>
                  <a:prstGeom prst="rect">
                    <a:avLst/>
                  </a:prstGeom>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4A0" w:firstRow="1" w:lastRow="0" w:firstColumn="1" w:lastColumn="0" w:noHBand="0" w:noVBand="1"/>
    </w:tblPr>
    <w:tblGrid>
      <w:gridCol w:w="4496"/>
      <w:gridCol w:w="4346"/>
    </w:tblGrid>
    <w:tr w:rsidR="00050A36" w:rsidTr="00C022FE">
      <w:trPr>
        <w:trHeight w:val="607"/>
      </w:trPr>
      <w:tc>
        <w:tcPr>
          <w:tcW w:w="4496" w:type="dxa"/>
        </w:tcPr>
        <w:p w:rsidR="00050A36" w:rsidRDefault="00050A36" w:rsidP="00B5523F">
          <w:pPr>
            <w:pStyle w:val="Header"/>
          </w:pPr>
          <w:r>
            <mc:AlternateContent>
              <mc:Choice Requires="wps">
                <w:drawing>
                  <wp:anchor distT="0" distB="0" distL="114300" distR="114300" simplePos="0" relativeHeight="251662336" behindDoc="0" locked="0" layoutInCell="1" allowOverlap="1" wp14:anchorId="44DB7560" wp14:editId="3232AE0E">
                    <wp:simplePos x="0" y="0"/>
                    <wp:positionH relativeFrom="column">
                      <wp:posOffset>-1258570</wp:posOffset>
                    </wp:positionH>
                    <wp:positionV relativeFrom="paragraph">
                      <wp:posOffset>457200</wp:posOffset>
                    </wp:positionV>
                    <wp:extent cx="7105650" cy="0"/>
                    <wp:effectExtent l="8255" t="9525" r="10795" b="9525"/>
                    <wp:wrapNone/>
                    <wp:docPr id="1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05650" cy="0"/>
                            </a:xfrm>
                            <a:prstGeom prst="straightConnector1">
                              <a:avLst/>
                            </a:prstGeom>
                            <a:noFill/>
                            <a:ln w="12700">
                              <a:solidFill>
                                <a:srgbClr val="DC0535"/>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8099" dir="2700000" algn="ctr" rotWithShape="0">
                                      <a:srgbClr val="000000">
                                        <a:alpha val="74998"/>
                                      </a:srgbClr>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shapetype w14:anchorId="0224B2A4" id="_x0000_t32" coordsize="21600,21600" o:spt="32" o:oned="t" path="m,l21600,21600e" filled="f">
                    <v:path arrowok="t" fillok="f" o:connecttype="none"/>
                    <o:lock v:ext="edit" shapetype="t"/>
                  </v:shapetype>
                  <v:shape id="AutoShape 6" o:spid="_x0000_s1026" type="#_x0000_t32" style="position:absolute;margin-left:-99.1pt;margin-top:36pt;width:559.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" strokecolor="#dc0535" strokeweight="1pt">
                    <v:shadow color="black" opacity="49150f" offset=".74833mm,.74833mm"/>
                  </v:shape>
                </w:pict>
              </mc:Fallback>
            </mc:AlternateContent>
          </w:r>
        </w:p>
      </w:tc>
      <w:tc>
        <w:tcPr>
          <w:tcW w:w="4346" w:type="dxa"/>
        </w:tcPr>
        <w:p w:rsidR="00050A36" w:rsidRDefault="00050A36" w:rsidP="00B5523F">
          <w:pPr>
            <w:pStyle w:val="Header"/>
          </w:pPr>
        </w:p>
      </w:tc>
    </w:tr>
  </w:tbl>
  <w:p w:rsidR="00050A36" w:rsidRDefault="00050A36" w:rsidP="00C022FE">
    <w:pPr>
      <w:pStyle w:val="HeaderAddress"/>
      <w:ind w:left="-720" w:right="-720"/>
      <w:jc w:val="left"/>
    </w:pPr>
  </w:p>
  <w:p w:rsidR="00050A36" w:rsidRDefault="00050A36" w:rsidP="00C022FE">
    <w:pPr>
      <w:pStyle w:val="HeaderAddress"/>
      <w:ind w:left="-720" w:right="-720"/>
      <w:jc w:val="left"/>
    </w:pPr>
    <w:r>
      <w:t xml:space="preserve">        432</w:t>
    </w:r>
    <w:r w:rsidRPr="00931286">
      <w:t xml:space="preserve">5 </w:t>
    </w:r>
    <w:r>
      <w:t>Alexander Drive</w:t>
    </w:r>
    <w:r w:rsidRPr="00931286">
      <w:t xml:space="preserve">, Suite </w:t>
    </w:r>
    <w:r>
      <w:t>1</w:t>
    </w:r>
    <w:r w:rsidRPr="00931286">
      <w:t>00 • Al</w:t>
    </w:r>
    <w:r>
      <w:t>ph</w:t>
    </w:r>
    <w:r w:rsidRPr="00931286">
      <w:t>a</w:t>
    </w:r>
    <w:r>
      <w:t>ret</w:t>
    </w:r>
    <w:r w:rsidRPr="00931286">
      <w:t>ta, GA 30</w:t>
    </w:r>
    <w:r>
      <w:t>022-3740</w:t>
    </w:r>
    <w:r w:rsidRPr="00931286">
      <w:t xml:space="preserve"> • www.aptean.com • info@aptean.com</w:t>
    </w:r>
    <w:r>
      <w:rPr>
        <w:rFonts w:ascii="Myriad Pro" w:eastAsia="Times New Roman" w:hAnsi="Myriad Pro"/>
        <w:bCs/>
        <w:iCs/>
        <w:noProof/>
        <w:sz w:val="20"/>
        <w:szCs w:val="24"/>
      </w:rPr>
      <w:drawing>
        <wp:anchor distT="0" distB="0" distL="114300" distR="114300" simplePos="0" relativeHeight="251661312" behindDoc="1" locked="0" layoutInCell="1" allowOverlap="1" wp14:anchorId="350E5ED6" wp14:editId="0359097E">
          <wp:simplePos x="0" y="0"/>
          <wp:positionH relativeFrom="page">
            <wp:posOffset>-1270</wp:posOffset>
          </wp:positionH>
          <wp:positionV relativeFrom="page">
            <wp:posOffset>545465</wp:posOffset>
          </wp:positionV>
          <wp:extent cx="7200265" cy="422910"/>
          <wp:effectExtent l="0" t="0" r="0" b="0"/>
          <wp:wrapThrough wrapText="bothSides">
            <wp:wrapPolygon edited="0">
              <wp:start x="2915" y="0"/>
              <wp:lineTo x="2915" y="17514"/>
              <wp:lineTo x="4058" y="17514"/>
              <wp:lineTo x="8686" y="12649"/>
              <wp:lineTo x="8686" y="1946"/>
              <wp:lineTo x="4115" y="0"/>
              <wp:lineTo x="2915" y="0"/>
            </wp:wrapPolygon>
          </wp:wrapThrough>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b="15068"/>
                  <a:stretch>
                    <a:fillRect/>
                  </a:stretch>
                </pic:blipFill>
                <pic:spPr bwMode="auto">
                  <a:xfrm>
                    <a:off x="0" y="0"/>
                    <a:ext cx="7200265" cy="42291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Look w:val="01E0" w:firstRow="1" w:lastRow="1" w:firstColumn="1" w:lastColumn="1" w:noHBand="0" w:noVBand="0"/>
    </w:tblPr>
    <w:tblGrid>
      <w:gridCol w:w="4680"/>
      <w:gridCol w:w="4680"/>
    </w:tblGrid>
    <w:tr w:rsidR="00050A36" w:rsidTr="0027298D">
      <w:tc>
        <w:tcPr>
          <w:tcW w:w="4680" w:type="dxa"/>
        </w:tcPr>
        <w:p w:rsidR="00050A36" w:rsidRDefault="00050A36" w:rsidP="00B5523F">
          <w:pPr>
            <w:pStyle w:val="HeaderEven"/>
          </w:pPr>
          <w:r>
            <w:fldChar w:fldCharType="begin"/>
          </w:r>
          <w:r>
            <w:instrText xml:space="preserve"> FILENAME </w:instrText>
          </w:r>
          <w:r>
            <w:fldChar w:fldCharType="separate"/>
          </w:r>
          <w:r>
            <w:t>Document2</w:t>
          </w:r>
          <w:r>
            <w:fldChar w:fldCharType="end"/>
          </w:r>
        </w:p>
      </w:tc>
      <w:tc>
        <w:tcPr>
          <w:tcW w:w="4680" w:type="dxa"/>
        </w:tcPr>
        <w:p w:rsidR="00050A36" w:rsidRDefault="002A5421" w:rsidP="00B5523F">
          <w:pPr>
            <w:pStyle w:val="Header"/>
          </w:pPr>
          <w:r>
            <w:fldChar w:fldCharType="begin"/>
          </w:r>
          <w:r>
            <w:instrText xml:space="preserve"> STYLEREF  TOC_Title  \* MERGEFORMAT </w:instrText>
          </w:r>
          <w:r>
            <w:fldChar w:fldCharType="separate"/>
          </w:r>
          <w:r w:rsidR="00050A36">
            <w:t>Contents</w:t>
          </w:r>
          <w:r>
            <w:fldChar w:fldCharType="end"/>
          </w:r>
        </w:p>
      </w:tc>
    </w:tr>
  </w:tbl>
  <w:p w:rsidR="00050A36" w:rsidRDefault="00050A36" w:rsidP="00B5523F">
    <w:pPr>
      <w:pStyle w:val="Legal"/>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0A36" w:rsidRDefault="00050A36" w:rsidP="00B5523F">
    <w:pPr>
      <w:pStyle w:val="Legal"/>
    </w:pPr>
    <w:r>
      <w:rPr>
        <w:noProof/>
      </w:rPr>
      <w:drawing>
        <wp:anchor distT="0" distB="0" distL="114300" distR="114300" simplePos="0" relativeHeight="251660288" behindDoc="1" locked="0" layoutInCell="1" allowOverlap="1" wp14:anchorId="5FE780D4" wp14:editId="4F463628">
          <wp:simplePos x="0" y="0"/>
          <wp:positionH relativeFrom="column">
            <wp:posOffset>-949779</wp:posOffset>
          </wp:positionH>
          <wp:positionV relativeFrom="paragraph">
            <wp:posOffset>-457200</wp:posOffset>
          </wp:positionV>
          <wp:extent cx="8232322" cy="816429"/>
          <wp:effectExtent l="19050" t="0" r="0" b="0"/>
          <wp:wrapNone/>
          <wp:docPr id="34" name="Picture 2" descr="headerAPT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aderAPTEAN.png"/>
                  <pic:cNvPicPr>
                    <a:picLocks noChangeAspect="1" noChangeArrowheads="1"/>
                  </pic:cNvPicPr>
                </pic:nvPicPr>
                <pic:blipFill>
                  <a:blip r:embed="rId1"/>
                  <a:srcRect/>
                  <a:stretch>
                    <a:fillRect/>
                  </a:stretch>
                </pic:blipFill>
                <pic:spPr bwMode="auto">
                  <a:xfrm>
                    <a:off x="0" y="0"/>
                    <a:ext cx="8232322" cy="816429"/>
                  </a:xfrm>
                  <a:prstGeom prst="rect">
                    <a:avLst/>
                  </a:prstGeom>
                  <a:noFill/>
                  <a:ln w="9525">
                    <a:noFill/>
                    <a:miter lim="800000"/>
                    <a:headEnd/>
                    <a:tailEnd/>
                  </a:ln>
                </pic:spPr>
              </pic:pic>
            </a:graphicData>
          </a:graphic>
        </wp:anchor>
      </w:drawing>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0A36" w:rsidRDefault="00050A36" w:rsidP="00B5523F">
    <w:pPr>
      <w:pStyle w:val="Copyright"/>
    </w:pPr>
    <w:r w:rsidRPr="00F0418E">
      <w:rPr>
        <w:noProof/>
      </w:rPr>
      <w:drawing>
        <wp:anchor distT="0" distB="0" distL="114300" distR="114300" simplePos="0" relativeHeight="251658240" behindDoc="1" locked="0" layoutInCell="1" allowOverlap="1" wp14:anchorId="03F0674B" wp14:editId="38B74E76">
          <wp:simplePos x="0" y="0"/>
          <wp:positionH relativeFrom="column">
            <wp:posOffset>-1376198</wp:posOffset>
          </wp:positionH>
          <wp:positionV relativeFrom="paragraph">
            <wp:posOffset>-457200</wp:posOffset>
          </wp:positionV>
          <wp:extent cx="8238906" cy="819807"/>
          <wp:effectExtent l="19050" t="0" r="3175" b="0"/>
          <wp:wrapNone/>
          <wp:docPr id="36" name="Picture 36" descr="headerAPT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aderAPTEAN.png"/>
                  <pic:cNvPicPr>
                    <a:picLocks noChangeAspect="1" noChangeArrowheads="1"/>
                  </pic:cNvPicPr>
                </pic:nvPicPr>
                <pic:blipFill>
                  <a:blip r:embed="rId1"/>
                  <a:srcRect/>
                  <a:stretch>
                    <a:fillRect/>
                  </a:stretch>
                </pic:blipFill>
                <pic:spPr bwMode="auto">
                  <a:xfrm>
                    <a:off x="0" y="0"/>
                    <a:ext cx="8245475" cy="817245"/>
                  </a:xfrm>
                  <a:prstGeom prst="rect">
                    <a:avLst/>
                  </a:prstGeom>
                  <a:noFill/>
                  <a:ln w="9525">
                    <a:noFill/>
                    <a:miter lim="800000"/>
                    <a:headEnd/>
                    <a:tailEnd/>
                  </a:ln>
                </pic:spPr>
              </pic:pic>
            </a:graphicData>
          </a:graphic>
        </wp:anchor>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72" w:type="dxa"/>
      <w:tblBorders>
        <w:bottom w:val="single" w:sz="4" w:space="0" w:color="CD0035"/>
      </w:tblBorders>
      <w:tblCellMar>
        <w:left w:w="72" w:type="dxa"/>
        <w:right w:w="115" w:type="dxa"/>
      </w:tblCellMar>
      <w:tblLook w:val="01E0" w:firstRow="1" w:lastRow="1" w:firstColumn="1" w:lastColumn="1" w:noHBand="0" w:noVBand="0"/>
    </w:tblPr>
    <w:tblGrid>
      <w:gridCol w:w="9360"/>
    </w:tblGrid>
    <w:tr w:rsidR="00050A36" w:rsidTr="00C022FE">
      <w:trPr>
        <w:trHeight w:val="360"/>
      </w:trPr>
      <w:tc>
        <w:tcPr>
          <w:tcW w:w="9360" w:type="dxa"/>
        </w:tcPr>
        <w:p w:rsidR="00050A36" w:rsidRDefault="00050A36" w:rsidP="00B5523F">
          <w:pPr>
            <w:pStyle w:val="Header"/>
          </w:pPr>
          <w:r>
            <w:fldChar w:fldCharType="begin"/>
          </w:r>
          <w:r>
            <w:instrText xml:space="preserve"> STYLEREF  "Heading 1" </w:instrText>
          </w:r>
          <w:r>
            <w:fldChar w:fldCharType="separate"/>
          </w:r>
          <w:r w:rsidR="003B4FC4">
            <w:t>Axis Documentation Process Document</w:t>
          </w:r>
          <w:r>
            <w:fldChar w:fldCharType="end"/>
          </w:r>
        </w:p>
      </w:tc>
    </w:tr>
  </w:tbl>
  <w:p w:rsidR="00050A36" w:rsidRPr="00783605" w:rsidRDefault="00050A36" w:rsidP="00832AB2">
    <w:pPr>
      <w:pStyle w:val="NoSpacing1"/>
    </w:pPr>
  </w:p>
  <w:p w:rsidR="00000000" w:rsidRDefault="002A5421" w:rsidP="00B5523F"/>
  <w:p w:rsidR="00000000" w:rsidRDefault="002A5421" w:rsidP="00B5523F"/>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72" w:type="dxa"/>
      <w:tblBorders>
        <w:bottom w:val="single" w:sz="4" w:space="0" w:color="CD0035"/>
      </w:tblBorders>
      <w:tblCellMar>
        <w:left w:w="72" w:type="dxa"/>
        <w:right w:w="115" w:type="dxa"/>
      </w:tblCellMar>
      <w:tblLook w:val="01E0" w:firstRow="1" w:lastRow="1" w:firstColumn="1" w:lastColumn="1" w:noHBand="0" w:noVBand="0"/>
    </w:tblPr>
    <w:tblGrid>
      <w:gridCol w:w="9360"/>
    </w:tblGrid>
    <w:tr w:rsidR="00050A36" w:rsidTr="00C022FE">
      <w:trPr>
        <w:trHeight w:val="360"/>
      </w:trPr>
      <w:tc>
        <w:tcPr>
          <w:tcW w:w="9360" w:type="dxa"/>
        </w:tcPr>
        <w:p w:rsidR="00050A36" w:rsidRDefault="00050A36" w:rsidP="00B5523F">
          <w:pPr>
            <w:pStyle w:val="Header"/>
          </w:pPr>
          <w:r>
            <w:fldChar w:fldCharType="begin"/>
          </w:r>
          <w:r>
            <w:instrText xml:space="preserve"> STYLEREF  "Heading 1" </w:instrText>
          </w:r>
          <w:r>
            <w:fldChar w:fldCharType="separate"/>
          </w:r>
          <w:r w:rsidR="003B4FC4">
            <w:t>Axis Documentation Process Document</w:t>
          </w:r>
          <w:r>
            <w:fldChar w:fldCharType="end"/>
          </w:r>
        </w:p>
      </w:tc>
    </w:tr>
  </w:tbl>
  <w:p w:rsidR="00050A36" w:rsidRPr="00783605" w:rsidRDefault="00050A36" w:rsidP="006D1285">
    <w:pPr>
      <w:pStyle w:val="NoSpacing1"/>
    </w:pPr>
  </w:p>
  <w:p w:rsidR="00000000" w:rsidRDefault="002A5421" w:rsidP="00B5523F"/>
  <w:p w:rsidR="00000000" w:rsidRDefault="002A5421" w:rsidP="00B5523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7" type="#_x0000_t75" style="width:153pt;height:153pt" o:bullet="t">
        <v:imagedata r:id="rId1" o:title="Pencil_Note"/>
      </v:shape>
    </w:pict>
  </w:numPicBullet>
  <w:numPicBullet w:numPicBulletId="1">
    <w:pict>
      <v:shape id="_x0000_i1228" type="#_x0000_t75" style="width:90pt;height:79.5pt" o:bullet="t">
        <v:imagedata r:id="rId2" o:title="warning_1"/>
      </v:shape>
    </w:pict>
  </w:numPicBullet>
  <w:numPicBullet w:numPicBulletId="2">
    <w:pict>
      <v:shape id="_x0000_i1229" type="#_x0000_t75" style="width:153pt;height:153pt" o:bullet="t">
        <v:imagedata r:id="rId3" o:title="tip_4"/>
      </v:shape>
    </w:pict>
  </w:numPicBullet>
  <w:numPicBullet w:numPicBulletId="3">
    <w:pict>
      <v:shape id="_x0000_i1230" type="#_x0000_t75" style="width:16.5pt;height:14.25pt" o:bullet="t">
        <v:imagedata r:id="rId4" o:title="Caution"/>
      </v:shape>
    </w:pict>
  </w:numPicBullet>
  <w:numPicBullet w:numPicBulletId="4">
    <w:pict>
      <v:shape id="_x0000_i1231" type="#_x0000_t75" style="width:24.75pt;height:23.25pt" o:bullet="t">
        <v:imagedata r:id="rId5" o:title="Note"/>
      </v:shape>
    </w:pict>
  </w:numPicBullet>
  <w:abstractNum w:abstractNumId="0" w15:restartNumberingAfterBreak="0">
    <w:nsid w:val="093E3816"/>
    <w:multiLevelType w:val="hybridMultilevel"/>
    <w:tmpl w:val="85C67302"/>
    <w:lvl w:ilvl="0" w:tplc="29CA6F3A">
      <w:start w:val="1"/>
      <w:numFmt w:val="bullet"/>
      <w:pStyle w:val="Tip"/>
      <w:lvlText w:val=""/>
      <w:lvlPicBulletId w:val="2"/>
      <w:lvlJc w:val="left"/>
      <w:pPr>
        <w:ind w:left="1800" w:hanging="360"/>
      </w:pPr>
      <w:rPr>
        <w:rFonts w:ascii="Symbol" w:hAnsi="Symbol" w:hint="default"/>
        <w:color w:val="auto"/>
        <w:sz w:val="28"/>
        <w:szCs w:val="28"/>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C48646B"/>
    <w:multiLevelType w:val="hybridMultilevel"/>
    <w:tmpl w:val="3F564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ED2C06"/>
    <w:multiLevelType w:val="hybridMultilevel"/>
    <w:tmpl w:val="2522E930"/>
    <w:lvl w:ilvl="0" w:tplc="75D29724">
      <w:start w:val="1"/>
      <w:numFmt w:val="bullet"/>
      <w:pStyle w:val="BulletList1"/>
      <w:lvlText w:val=""/>
      <w:lvlJc w:val="left"/>
      <w:pPr>
        <w:tabs>
          <w:tab w:val="num" w:pos="1080"/>
        </w:tabs>
        <w:ind w:left="1080" w:hanging="360"/>
      </w:pPr>
      <w:rPr>
        <w:rFonts w:ascii="Symbol" w:hAnsi="Symbol" w:hint="default"/>
        <w:color w:val="auto"/>
        <w:sz w:val="20"/>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10ED16E3"/>
    <w:multiLevelType w:val="hybridMultilevel"/>
    <w:tmpl w:val="67E0967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DA7F38"/>
    <w:multiLevelType w:val="hybridMultilevel"/>
    <w:tmpl w:val="853CF4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15C7780"/>
    <w:multiLevelType w:val="hybridMultilevel"/>
    <w:tmpl w:val="93BAD19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ACB5BE7"/>
    <w:multiLevelType w:val="hybridMultilevel"/>
    <w:tmpl w:val="59163696"/>
    <w:lvl w:ilvl="0" w:tplc="188883EC">
      <w:start w:val="1"/>
      <w:numFmt w:val="bullet"/>
      <w:pStyle w:val="Caution"/>
      <w:lvlText w:val=""/>
      <w:lvlPicBulletId w:val="3"/>
      <w:lvlJc w:val="left"/>
      <w:pPr>
        <w:ind w:left="1800" w:hanging="360"/>
      </w:pPr>
      <w:rPr>
        <w:rFonts w:ascii="Symbol" w:hAnsi="Symbol" w:hint="default"/>
        <w:color w:val="auto"/>
        <w:sz w:val="26"/>
        <w:szCs w:val="2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F156C47"/>
    <w:multiLevelType w:val="hybridMultilevel"/>
    <w:tmpl w:val="D190FF24"/>
    <w:lvl w:ilvl="0" w:tplc="0700D828">
      <w:start w:val="1"/>
      <w:numFmt w:val="decimal"/>
      <w:pStyle w:val="Bullets"/>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CF540C8"/>
    <w:multiLevelType w:val="hybridMultilevel"/>
    <w:tmpl w:val="D586F6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4F12389"/>
    <w:multiLevelType w:val="multilevel"/>
    <w:tmpl w:val="F37A365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0" w15:restartNumberingAfterBreak="0">
    <w:nsid w:val="49306CF7"/>
    <w:multiLevelType w:val="singleLevel"/>
    <w:tmpl w:val="44D4CB52"/>
    <w:lvl w:ilvl="0">
      <w:start w:val="1"/>
      <w:numFmt w:val="lowerLetter"/>
      <w:pStyle w:val="AlphaList"/>
      <w:lvlText w:val="%1."/>
      <w:lvlJc w:val="left"/>
      <w:pPr>
        <w:tabs>
          <w:tab w:val="num" w:pos="1080"/>
        </w:tabs>
        <w:ind w:left="1080" w:hanging="360"/>
      </w:pPr>
      <w:rPr>
        <w:rFonts w:ascii="Arial" w:hAnsi="Arial" w:hint="default"/>
        <w:b w:val="0"/>
        <w:i w:val="0"/>
        <w:sz w:val="20"/>
      </w:rPr>
    </w:lvl>
  </w:abstractNum>
  <w:abstractNum w:abstractNumId="11" w15:restartNumberingAfterBreak="0">
    <w:nsid w:val="49481FCE"/>
    <w:multiLevelType w:val="hybridMultilevel"/>
    <w:tmpl w:val="4DBA3588"/>
    <w:lvl w:ilvl="0" w:tplc="2346A0A0">
      <w:start w:val="1"/>
      <w:numFmt w:val="lowerLetter"/>
      <w:pStyle w:val="NumberListIndent"/>
      <w:lvlText w:val="%1."/>
      <w:lvlJc w:val="left"/>
      <w:pPr>
        <w:ind w:left="2880" w:hanging="36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2" w15:restartNumberingAfterBreak="0">
    <w:nsid w:val="4D700331"/>
    <w:multiLevelType w:val="multilevel"/>
    <w:tmpl w:val="71648912"/>
    <w:lvl w:ilvl="0">
      <w:start w:val="1"/>
      <w:numFmt w:val="decimal"/>
      <w:pStyle w:val="NumberList"/>
      <w:lvlText w:val="%1."/>
      <w:lvlJc w:val="left"/>
      <w:pPr>
        <w:ind w:left="1800" w:hanging="360"/>
      </w:pPr>
      <w:rPr>
        <w:rFonts w:ascii="Arial" w:hAnsi="Arial" w:hint="default"/>
        <w:b/>
        <w:i w:val="0"/>
        <w:sz w:val="20"/>
        <w:szCs w:val="20"/>
      </w:rPr>
    </w:lvl>
    <w:lvl w:ilvl="1">
      <w:start w:val="1"/>
      <w:numFmt w:val="decimal"/>
      <w:lvlText w:val="%1.%2."/>
      <w:lvlJc w:val="left"/>
      <w:pPr>
        <w:tabs>
          <w:tab w:val="num" w:pos="2520"/>
        </w:tabs>
        <w:ind w:left="2232" w:hanging="432"/>
      </w:pPr>
      <w:rPr>
        <w:rFonts w:hint="default"/>
      </w:rPr>
    </w:lvl>
    <w:lvl w:ilvl="2">
      <w:start w:val="1"/>
      <w:numFmt w:val="decimal"/>
      <w:lvlText w:val="%1.%2.%3."/>
      <w:lvlJc w:val="left"/>
      <w:pPr>
        <w:tabs>
          <w:tab w:val="num" w:pos="3240"/>
        </w:tabs>
        <w:ind w:left="2664" w:hanging="504"/>
      </w:pPr>
      <w:rPr>
        <w:rFonts w:hint="default"/>
      </w:rPr>
    </w:lvl>
    <w:lvl w:ilvl="3">
      <w:start w:val="1"/>
      <w:numFmt w:val="decimal"/>
      <w:lvlText w:val="%1.%2.%3.%4."/>
      <w:lvlJc w:val="left"/>
      <w:pPr>
        <w:tabs>
          <w:tab w:val="num" w:pos="3960"/>
        </w:tabs>
        <w:ind w:left="3168" w:hanging="648"/>
      </w:pPr>
      <w:rPr>
        <w:rFonts w:hint="default"/>
      </w:rPr>
    </w:lvl>
    <w:lvl w:ilvl="4">
      <w:start w:val="1"/>
      <w:numFmt w:val="decimal"/>
      <w:lvlText w:val="%1.%2.%3.%4.%5."/>
      <w:lvlJc w:val="left"/>
      <w:pPr>
        <w:tabs>
          <w:tab w:val="num" w:pos="4680"/>
        </w:tabs>
        <w:ind w:left="3672" w:hanging="792"/>
      </w:pPr>
      <w:rPr>
        <w:rFonts w:hint="default"/>
      </w:rPr>
    </w:lvl>
    <w:lvl w:ilvl="5">
      <w:start w:val="1"/>
      <w:numFmt w:val="decimal"/>
      <w:lvlText w:val="%1.%2.%3.%4.%5.%6."/>
      <w:lvlJc w:val="left"/>
      <w:pPr>
        <w:tabs>
          <w:tab w:val="num" w:pos="5400"/>
        </w:tabs>
        <w:ind w:left="4176" w:hanging="936"/>
      </w:pPr>
      <w:rPr>
        <w:rFonts w:hint="default"/>
      </w:rPr>
    </w:lvl>
    <w:lvl w:ilvl="6">
      <w:start w:val="1"/>
      <w:numFmt w:val="decimal"/>
      <w:lvlText w:val="%1.%2.%3.%4.%5.%6.%7."/>
      <w:lvlJc w:val="left"/>
      <w:pPr>
        <w:tabs>
          <w:tab w:val="num" w:pos="6120"/>
        </w:tabs>
        <w:ind w:left="4680" w:hanging="1080"/>
      </w:pPr>
      <w:rPr>
        <w:rFonts w:hint="default"/>
      </w:rPr>
    </w:lvl>
    <w:lvl w:ilvl="7">
      <w:start w:val="1"/>
      <w:numFmt w:val="decimal"/>
      <w:lvlText w:val="%1.%2.%3.%4.%5.%6.%7.%8."/>
      <w:lvlJc w:val="left"/>
      <w:pPr>
        <w:tabs>
          <w:tab w:val="num" w:pos="6840"/>
        </w:tabs>
        <w:ind w:left="5184" w:hanging="1224"/>
      </w:pPr>
      <w:rPr>
        <w:rFonts w:hint="default"/>
      </w:rPr>
    </w:lvl>
    <w:lvl w:ilvl="8">
      <w:start w:val="1"/>
      <w:numFmt w:val="decimal"/>
      <w:lvlText w:val="%1.%2.%3.%4.%5.%6.%7.%8.%9."/>
      <w:lvlJc w:val="left"/>
      <w:pPr>
        <w:tabs>
          <w:tab w:val="num" w:pos="7560"/>
        </w:tabs>
        <w:ind w:left="5760" w:hanging="1440"/>
      </w:pPr>
      <w:rPr>
        <w:rFonts w:hint="default"/>
      </w:rPr>
    </w:lvl>
  </w:abstractNum>
  <w:abstractNum w:abstractNumId="13" w15:restartNumberingAfterBreak="0">
    <w:nsid w:val="4FA11BDD"/>
    <w:multiLevelType w:val="hybridMultilevel"/>
    <w:tmpl w:val="4E126564"/>
    <w:lvl w:ilvl="0" w:tplc="3670DECE">
      <w:start w:val="1"/>
      <w:numFmt w:val="bullet"/>
      <w:pStyle w:val="BulletList6"/>
      <w:lvlText w:val=""/>
      <w:lvlJc w:val="left"/>
      <w:pPr>
        <w:tabs>
          <w:tab w:val="num" w:pos="2880"/>
        </w:tabs>
        <w:ind w:left="2880" w:hanging="360"/>
      </w:pPr>
      <w:rPr>
        <w:rFonts w:ascii="Symbol" w:hAnsi="Symbol" w:hint="default"/>
        <w:color w:val="auto"/>
        <w:sz w:val="20"/>
      </w:rPr>
    </w:lvl>
    <w:lvl w:ilvl="1" w:tplc="FFFFFFFF" w:tentative="1">
      <w:start w:val="1"/>
      <w:numFmt w:val="bullet"/>
      <w:lvlText w:val="o"/>
      <w:lvlJc w:val="left"/>
      <w:pPr>
        <w:tabs>
          <w:tab w:val="num" w:pos="2880"/>
        </w:tabs>
        <w:ind w:left="2880" w:hanging="360"/>
      </w:pPr>
      <w:rPr>
        <w:rFonts w:ascii="Courier New" w:hAnsi="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14" w15:restartNumberingAfterBreak="0">
    <w:nsid w:val="58F574EF"/>
    <w:multiLevelType w:val="hybridMultilevel"/>
    <w:tmpl w:val="76865AF0"/>
    <w:lvl w:ilvl="0" w:tplc="92E836F2">
      <w:start w:val="1"/>
      <w:numFmt w:val="bullet"/>
      <w:pStyle w:val="BulletList4"/>
      <w:lvlText w:val=""/>
      <w:lvlJc w:val="left"/>
      <w:pPr>
        <w:tabs>
          <w:tab w:val="num" w:pos="2160"/>
        </w:tabs>
        <w:ind w:left="2160" w:hanging="36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90017E8"/>
    <w:multiLevelType w:val="hybridMultilevel"/>
    <w:tmpl w:val="69846DA4"/>
    <w:lvl w:ilvl="0" w:tplc="A588C478">
      <w:start w:val="1"/>
      <w:numFmt w:val="bullet"/>
      <w:pStyle w:val="TableBullet"/>
      <w:lvlText w:val=""/>
      <w:lvlJc w:val="left"/>
      <w:pPr>
        <w:tabs>
          <w:tab w:val="num" w:pos="360"/>
        </w:tabs>
        <w:ind w:left="360" w:hanging="36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F557D57"/>
    <w:multiLevelType w:val="hybridMultilevel"/>
    <w:tmpl w:val="71842F56"/>
    <w:lvl w:ilvl="0" w:tplc="0409001B">
      <w:start w:val="1"/>
      <w:numFmt w:val="lowerRoman"/>
      <w:lvlText w:val="%1."/>
      <w:lvlJc w:val="right"/>
      <w:pPr>
        <w:ind w:left="3240" w:hanging="360"/>
      </w:pPr>
    </w:lvl>
    <w:lvl w:ilvl="1" w:tplc="04090001">
      <w:start w:val="1"/>
      <w:numFmt w:val="bullet"/>
      <w:lvlText w:val=""/>
      <w:lvlJc w:val="left"/>
      <w:pPr>
        <w:ind w:left="3960" w:hanging="360"/>
      </w:pPr>
      <w:rPr>
        <w:rFonts w:ascii="Symbol" w:hAnsi="Symbol" w:hint="default"/>
      </w:r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7" w15:restartNumberingAfterBreak="0">
    <w:nsid w:val="5F602EC3"/>
    <w:multiLevelType w:val="hybridMultilevel"/>
    <w:tmpl w:val="37669F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44635D"/>
    <w:multiLevelType w:val="hybridMultilevel"/>
    <w:tmpl w:val="88BE5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2B2EBE"/>
    <w:multiLevelType w:val="hybridMultilevel"/>
    <w:tmpl w:val="B03A2E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A30D14"/>
    <w:multiLevelType w:val="hybridMultilevel"/>
    <w:tmpl w:val="1F8CC3E8"/>
    <w:lvl w:ilvl="0" w:tplc="3AB6D028">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1" w15:restartNumberingAfterBreak="0">
    <w:nsid w:val="6D0412C9"/>
    <w:multiLevelType w:val="singleLevel"/>
    <w:tmpl w:val="8B4C877A"/>
    <w:lvl w:ilvl="0">
      <w:start w:val="1"/>
      <w:numFmt w:val="lowerLetter"/>
      <w:pStyle w:val="AlphaListIndent"/>
      <w:lvlText w:val="%1."/>
      <w:lvlJc w:val="left"/>
      <w:pPr>
        <w:tabs>
          <w:tab w:val="num" w:pos="1440"/>
        </w:tabs>
        <w:ind w:left="1440" w:hanging="360"/>
      </w:pPr>
      <w:rPr>
        <w:rFonts w:ascii="Arial" w:hAnsi="Arial" w:hint="default"/>
        <w:b w:val="0"/>
        <w:i w:val="0"/>
        <w:sz w:val="20"/>
      </w:rPr>
    </w:lvl>
  </w:abstractNum>
  <w:abstractNum w:abstractNumId="22" w15:restartNumberingAfterBreak="0">
    <w:nsid w:val="704F5573"/>
    <w:multiLevelType w:val="hybridMultilevel"/>
    <w:tmpl w:val="10FAAE64"/>
    <w:lvl w:ilvl="0" w:tplc="E4808352">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1">
      <w:start w:val="1"/>
      <w:numFmt w:val="bullet"/>
      <w:lvlText w:val=""/>
      <w:lvlJc w:val="left"/>
      <w:pPr>
        <w:ind w:left="3960" w:hanging="360"/>
      </w:pPr>
      <w:rPr>
        <w:rFonts w:ascii="Symbol" w:hAnsi="Symbol" w:hint="default"/>
      </w:r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74FC35DB"/>
    <w:multiLevelType w:val="hybridMultilevel"/>
    <w:tmpl w:val="F8883010"/>
    <w:lvl w:ilvl="0" w:tplc="1E30832C">
      <w:start w:val="1"/>
      <w:numFmt w:val="bullet"/>
      <w:pStyle w:val="BulletList3"/>
      <w:lvlText w:val=""/>
      <w:lvlJc w:val="left"/>
      <w:pPr>
        <w:tabs>
          <w:tab w:val="num" w:pos="1800"/>
        </w:tabs>
        <w:ind w:left="1800" w:hanging="360"/>
      </w:pPr>
      <w:rPr>
        <w:rFonts w:ascii="Symbol" w:hAnsi="Symbol" w:hint="default"/>
        <w:color w:val="auto"/>
        <w:sz w:val="20"/>
      </w:rPr>
    </w:lvl>
    <w:lvl w:ilvl="1" w:tplc="E396751A" w:tentative="1">
      <w:start w:val="1"/>
      <w:numFmt w:val="bullet"/>
      <w:lvlText w:val="o"/>
      <w:lvlJc w:val="left"/>
      <w:pPr>
        <w:tabs>
          <w:tab w:val="num" w:pos="2520"/>
        </w:tabs>
        <w:ind w:left="2520" w:hanging="360"/>
      </w:pPr>
      <w:rPr>
        <w:rFonts w:ascii="Courier New" w:hAnsi="Courier New" w:hint="default"/>
      </w:rPr>
    </w:lvl>
    <w:lvl w:ilvl="2" w:tplc="E716CA08" w:tentative="1">
      <w:start w:val="1"/>
      <w:numFmt w:val="bullet"/>
      <w:lvlText w:val=""/>
      <w:lvlJc w:val="left"/>
      <w:pPr>
        <w:tabs>
          <w:tab w:val="num" w:pos="3240"/>
        </w:tabs>
        <w:ind w:left="3240" w:hanging="360"/>
      </w:pPr>
      <w:rPr>
        <w:rFonts w:ascii="Wingdings" w:hAnsi="Wingdings" w:hint="default"/>
      </w:rPr>
    </w:lvl>
    <w:lvl w:ilvl="3" w:tplc="0872536E" w:tentative="1">
      <w:start w:val="1"/>
      <w:numFmt w:val="bullet"/>
      <w:lvlText w:val=""/>
      <w:lvlJc w:val="left"/>
      <w:pPr>
        <w:tabs>
          <w:tab w:val="num" w:pos="3960"/>
        </w:tabs>
        <w:ind w:left="3960" w:hanging="360"/>
      </w:pPr>
      <w:rPr>
        <w:rFonts w:ascii="Symbol" w:hAnsi="Symbol" w:hint="default"/>
      </w:rPr>
    </w:lvl>
    <w:lvl w:ilvl="4" w:tplc="32A442D6" w:tentative="1">
      <w:start w:val="1"/>
      <w:numFmt w:val="bullet"/>
      <w:lvlText w:val="o"/>
      <w:lvlJc w:val="left"/>
      <w:pPr>
        <w:tabs>
          <w:tab w:val="num" w:pos="4680"/>
        </w:tabs>
        <w:ind w:left="4680" w:hanging="360"/>
      </w:pPr>
      <w:rPr>
        <w:rFonts w:ascii="Courier New" w:hAnsi="Courier New" w:hint="default"/>
      </w:rPr>
    </w:lvl>
    <w:lvl w:ilvl="5" w:tplc="80BC453E" w:tentative="1">
      <w:start w:val="1"/>
      <w:numFmt w:val="bullet"/>
      <w:lvlText w:val=""/>
      <w:lvlJc w:val="left"/>
      <w:pPr>
        <w:tabs>
          <w:tab w:val="num" w:pos="5400"/>
        </w:tabs>
        <w:ind w:left="5400" w:hanging="360"/>
      </w:pPr>
      <w:rPr>
        <w:rFonts w:ascii="Wingdings" w:hAnsi="Wingdings" w:hint="default"/>
      </w:rPr>
    </w:lvl>
    <w:lvl w:ilvl="6" w:tplc="E814CA18" w:tentative="1">
      <w:start w:val="1"/>
      <w:numFmt w:val="bullet"/>
      <w:lvlText w:val=""/>
      <w:lvlJc w:val="left"/>
      <w:pPr>
        <w:tabs>
          <w:tab w:val="num" w:pos="6120"/>
        </w:tabs>
        <w:ind w:left="6120" w:hanging="360"/>
      </w:pPr>
      <w:rPr>
        <w:rFonts w:ascii="Symbol" w:hAnsi="Symbol" w:hint="default"/>
      </w:rPr>
    </w:lvl>
    <w:lvl w:ilvl="7" w:tplc="B8CE3430" w:tentative="1">
      <w:start w:val="1"/>
      <w:numFmt w:val="bullet"/>
      <w:lvlText w:val="o"/>
      <w:lvlJc w:val="left"/>
      <w:pPr>
        <w:tabs>
          <w:tab w:val="num" w:pos="6840"/>
        </w:tabs>
        <w:ind w:left="6840" w:hanging="360"/>
      </w:pPr>
      <w:rPr>
        <w:rFonts w:ascii="Courier New" w:hAnsi="Courier New" w:hint="default"/>
      </w:rPr>
    </w:lvl>
    <w:lvl w:ilvl="8" w:tplc="8BA25972" w:tentative="1">
      <w:start w:val="1"/>
      <w:numFmt w:val="bullet"/>
      <w:lvlText w:val=""/>
      <w:lvlJc w:val="left"/>
      <w:pPr>
        <w:tabs>
          <w:tab w:val="num" w:pos="7560"/>
        </w:tabs>
        <w:ind w:left="7560" w:hanging="360"/>
      </w:pPr>
      <w:rPr>
        <w:rFonts w:ascii="Wingdings" w:hAnsi="Wingdings" w:hint="default"/>
      </w:rPr>
    </w:lvl>
  </w:abstractNum>
  <w:abstractNum w:abstractNumId="24" w15:restartNumberingAfterBreak="0">
    <w:nsid w:val="79AD36AE"/>
    <w:multiLevelType w:val="hybridMultilevel"/>
    <w:tmpl w:val="D75CA0C4"/>
    <w:lvl w:ilvl="0" w:tplc="EADA4D3E">
      <w:start w:val="1"/>
      <w:numFmt w:val="bullet"/>
      <w:pStyle w:val="Note"/>
      <w:lvlText w:val=""/>
      <w:lvlPicBulletId w:val="4"/>
      <w:lvlJc w:val="left"/>
      <w:pPr>
        <w:ind w:left="1800" w:hanging="360"/>
      </w:pPr>
      <w:rPr>
        <w:rFonts w:ascii="Symbol" w:hAnsi="Symbol" w:hint="default"/>
        <w:color w:val="auto"/>
        <w:sz w:val="28"/>
        <w:szCs w:val="2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A490B9F"/>
    <w:multiLevelType w:val="hybridMultilevel"/>
    <w:tmpl w:val="42646E60"/>
    <w:lvl w:ilvl="0" w:tplc="E3E6A724">
      <w:start w:val="1"/>
      <w:numFmt w:val="bullet"/>
      <w:pStyle w:val="Warning"/>
      <w:lvlText w:val=""/>
      <w:lvlPicBulletId w:val="1"/>
      <w:lvlJc w:val="left"/>
      <w:pPr>
        <w:ind w:left="1800" w:hanging="360"/>
      </w:pPr>
      <w:rPr>
        <w:rFonts w:ascii="Symbol" w:hAnsi="Symbol" w:hint="default"/>
        <w:color w:val="auto"/>
        <w:sz w:val="28"/>
        <w:szCs w:val="28"/>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7D6026C3"/>
    <w:multiLevelType w:val="hybridMultilevel"/>
    <w:tmpl w:val="E30AA44A"/>
    <w:lvl w:ilvl="0" w:tplc="4BFA1FAE">
      <w:start w:val="1"/>
      <w:numFmt w:val="bullet"/>
      <w:pStyle w:val="BulletList2"/>
      <w:lvlText w:val=""/>
      <w:lvlJc w:val="left"/>
      <w:pPr>
        <w:tabs>
          <w:tab w:val="num" w:pos="1440"/>
        </w:tabs>
        <w:ind w:left="1440" w:hanging="360"/>
      </w:pPr>
      <w:rPr>
        <w:rFonts w:ascii="Symbol" w:hAnsi="Symbol" w:hint="default"/>
        <w:color w:val="auto"/>
        <w:sz w:val="20"/>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abstractNumId w:val="10"/>
  </w:num>
  <w:num w:numId="2">
    <w:abstractNumId w:val="21"/>
  </w:num>
  <w:num w:numId="3">
    <w:abstractNumId w:val="2"/>
  </w:num>
  <w:num w:numId="4">
    <w:abstractNumId w:val="26"/>
  </w:num>
  <w:num w:numId="5">
    <w:abstractNumId w:val="23"/>
  </w:num>
  <w:num w:numId="6">
    <w:abstractNumId w:val="9"/>
  </w:num>
  <w:num w:numId="7">
    <w:abstractNumId w:val="9"/>
  </w:num>
  <w:num w:numId="8">
    <w:abstractNumId w:val="9"/>
  </w:num>
  <w:num w:numId="9">
    <w:abstractNumId w:val="9"/>
  </w:num>
  <w:num w:numId="10">
    <w:abstractNumId w:val="9"/>
  </w:num>
  <w:num w:numId="11">
    <w:abstractNumId w:val="13"/>
  </w:num>
  <w:num w:numId="12">
    <w:abstractNumId w:val="15"/>
  </w:num>
  <w:num w:numId="13">
    <w:abstractNumId w:val="14"/>
  </w:num>
  <w:num w:numId="14">
    <w:abstractNumId w:val="24"/>
  </w:num>
  <w:num w:numId="15">
    <w:abstractNumId w:val="12"/>
  </w:num>
  <w:num w:numId="16">
    <w:abstractNumId w:val="0"/>
  </w:num>
  <w:num w:numId="17">
    <w:abstractNumId w:val="25"/>
  </w:num>
  <w:num w:numId="18">
    <w:abstractNumId w:val="6"/>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2"/>
  </w:num>
  <w:num w:numId="21">
    <w:abstractNumId w:val="16"/>
  </w:num>
  <w:num w:numId="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num>
  <w:num w:numId="25">
    <w:abstractNumId w:val="11"/>
    <w:lvlOverride w:ilvl="0">
      <w:startOverride w:val="1"/>
    </w:lvlOverride>
  </w:num>
  <w:num w:numId="26">
    <w:abstractNumId w:val="20"/>
  </w:num>
  <w:num w:numId="27">
    <w:abstractNumId w:val="7"/>
  </w:num>
  <w:num w:numId="28">
    <w:abstractNumId w:val="7"/>
    <w:lvlOverride w:ilvl="0">
      <w:startOverride w:val="1"/>
    </w:lvlOverride>
  </w:num>
  <w:num w:numId="29">
    <w:abstractNumId w:val="7"/>
    <w:lvlOverride w:ilvl="0">
      <w:startOverride w:val="1"/>
    </w:lvlOverride>
  </w:num>
  <w:num w:numId="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4"/>
  </w:num>
  <w:num w:numId="43">
    <w:abstractNumId w:val="1"/>
  </w:num>
  <w:num w:numId="44">
    <w:abstractNumId w:val="17"/>
  </w:num>
  <w:num w:numId="45">
    <w:abstractNumId w:val="5"/>
  </w:num>
  <w:num w:numId="46">
    <w:abstractNumId w:val="3"/>
  </w:num>
  <w:num w:numId="47">
    <w:abstractNumId w:val="19"/>
  </w:num>
  <w:num w:numId="48">
    <w:abstractNumId w:val="18"/>
  </w:num>
  <w:num w:numId="49">
    <w:abstractNumId w:val="4"/>
  </w:num>
  <w:num w:numId="50">
    <w:abstractNumId w:val="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activeWritingStyle w:appName="MSWord" w:lang="en-US" w:vendorID="64" w:dllVersion="131077" w:nlCheck="1" w:checkStyle="1"/>
  <w:activeWritingStyle w:appName="MSWord" w:lang="en-US" w:vendorID="64" w:dllVersion="131078" w:nlCheck="1" w:checkStyle="1"/>
  <w:attachedTemplate r:id="rId1"/>
  <w:stylePaneFormatFilter w:val="3221" w:allStyles="1" w:customStyles="0" w:latentStyles="0" w:stylesInUse="0" w:headingStyles="1" w:numberingStyles="0" w:tableStyles="0" w:directFormattingOnRuns="0" w:directFormattingOnParagraphs="1" w:directFormattingOnNumbering="0" w:directFormattingOnTables="0" w:clearFormatting="1" w:top3HeadingStyles="1" w:visibleStyles="0" w:alternateStyleNames="0"/>
  <w:defaultTabStop w:val="360"/>
  <w:drawingGridHorizontalSpacing w:val="100"/>
  <w:displayHorizontalDrawingGridEvery w:val="2"/>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37C9"/>
    <w:rsid w:val="00000567"/>
    <w:rsid w:val="0000067A"/>
    <w:rsid w:val="0000090E"/>
    <w:rsid w:val="00000C97"/>
    <w:rsid w:val="00001903"/>
    <w:rsid w:val="00001C00"/>
    <w:rsid w:val="00002332"/>
    <w:rsid w:val="0000351E"/>
    <w:rsid w:val="00003581"/>
    <w:rsid w:val="00003FB1"/>
    <w:rsid w:val="0000426A"/>
    <w:rsid w:val="00005087"/>
    <w:rsid w:val="00005402"/>
    <w:rsid w:val="000060C7"/>
    <w:rsid w:val="00006A21"/>
    <w:rsid w:val="0000771E"/>
    <w:rsid w:val="0000790C"/>
    <w:rsid w:val="00007B02"/>
    <w:rsid w:val="00007DD3"/>
    <w:rsid w:val="00007F5A"/>
    <w:rsid w:val="000104A2"/>
    <w:rsid w:val="000104F7"/>
    <w:rsid w:val="000106DB"/>
    <w:rsid w:val="00010A8F"/>
    <w:rsid w:val="00011134"/>
    <w:rsid w:val="00011162"/>
    <w:rsid w:val="000111D9"/>
    <w:rsid w:val="00011997"/>
    <w:rsid w:val="00011A48"/>
    <w:rsid w:val="00011F2F"/>
    <w:rsid w:val="0001214E"/>
    <w:rsid w:val="0001268D"/>
    <w:rsid w:val="00012A7D"/>
    <w:rsid w:val="00013292"/>
    <w:rsid w:val="00013758"/>
    <w:rsid w:val="00013E94"/>
    <w:rsid w:val="000146A1"/>
    <w:rsid w:val="000148DA"/>
    <w:rsid w:val="00014F9F"/>
    <w:rsid w:val="000153B9"/>
    <w:rsid w:val="0001557D"/>
    <w:rsid w:val="0001587C"/>
    <w:rsid w:val="000158E8"/>
    <w:rsid w:val="00015B6C"/>
    <w:rsid w:val="00016983"/>
    <w:rsid w:val="00017097"/>
    <w:rsid w:val="000170B6"/>
    <w:rsid w:val="000175A3"/>
    <w:rsid w:val="000176F5"/>
    <w:rsid w:val="00017AB8"/>
    <w:rsid w:val="00017D9B"/>
    <w:rsid w:val="00017E9B"/>
    <w:rsid w:val="00020236"/>
    <w:rsid w:val="00020368"/>
    <w:rsid w:val="000205DD"/>
    <w:rsid w:val="0002096B"/>
    <w:rsid w:val="0002178D"/>
    <w:rsid w:val="00021E21"/>
    <w:rsid w:val="000221C0"/>
    <w:rsid w:val="00022445"/>
    <w:rsid w:val="00022649"/>
    <w:rsid w:val="00022FE3"/>
    <w:rsid w:val="00022FED"/>
    <w:rsid w:val="00023137"/>
    <w:rsid w:val="00023719"/>
    <w:rsid w:val="00023DCA"/>
    <w:rsid w:val="000240B9"/>
    <w:rsid w:val="000250D2"/>
    <w:rsid w:val="000254B9"/>
    <w:rsid w:val="00025876"/>
    <w:rsid w:val="00026455"/>
    <w:rsid w:val="00026C49"/>
    <w:rsid w:val="00026D8E"/>
    <w:rsid w:val="0002799A"/>
    <w:rsid w:val="00027B7C"/>
    <w:rsid w:val="000305AC"/>
    <w:rsid w:val="0003082C"/>
    <w:rsid w:val="00030923"/>
    <w:rsid w:val="00030ABD"/>
    <w:rsid w:val="0003185D"/>
    <w:rsid w:val="00031CE0"/>
    <w:rsid w:val="00031E04"/>
    <w:rsid w:val="00031E10"/>
    <w:rsid w:val="000326A7"/>
    <w:rsid w:val="00032A3F"/>
    <w:rsid w:val="00032F54"/>
    <w:rsid w:val="0003332C"/>
    <w:rsid w:val="0003342B"/>
    <w:rsid w:val="00033F83"/>
    <w:rsid w:val="000341EE"/>
    <w:rsid w:val="00034CE8"/>
    <w:rsid w:val="00035A52"/>
    <w:rsid w:val="00035C66"/>
    <w:rsid w:val="00035CED"/>
    <w:rsid w:val="000369C1"/>
    <w:rsid w:val="00036B03"/>
    <w:rsid w:val="0003709F"/>
    <w:rsid w:val="000374E0"/>
    <w:rsid w:val="00037D3E"/>
    <w:rsid w:val="00037D7A"/>
    <w:rsid w:val="000401DB"/>
    <w:rsid w:val="00040C64"/>
    <w:rsid w:val="00041BC4"/>
    <w:rsid w:val="000421D4"/>
    <w:rsid w:val="00042212"/>
    <w:rsid w:val="000426BB"/>
    <w:rsid w:val="0004282B"/>
    <w:rsid w:val="0004292F"/>
    <w:rsid w:val="00042F28"/>
    <w:rsid w:val="00043069"/>
    <w:rsid w:val="00043284"/>
    <w:rsid w:val="000435F1"/>
    <w:rsid w:val="000436FE"/>
    <w:rsid w:val="00043BDF"/>
    <w:rsid w:val="00043EB9"/>
    <w:rsid w:val="00044223"/>
    <w:rsid w:val="00044563"/>
    <w:rsid w:val="000455A0"/>
    <w:rsid w:val="0004568A"/>
    <w:rsid w:val="000458BE"/>
    <w:rsid w:val="00045C1C"/>
    <w:rsid w:val="00045EE5"/>
    <w:rsid w:val="00046F1A"/>
    <w:rsid w:val="000471B3"/>
    <w:rsid w:val="000477AA"/>
    <w:rsid w:val="00047922"/>
    <w:rsid w:val="00047D7F"/>
    <w:rsid w:val="00047E83"/>
    <w:rsid w:val="00047FA9"/>
    <w:rsid w:val="00050633"/>
    <w:rsid w:val="00050A36"/>
    <w:rsid w:val="00050C64"/>
    <w:rsid w:val="00051368"/>
    <w:rsid w:val="00051556"/>
    <w:rsid w:val="000529E4"/>
    <w:rsid w:val="00052C01"/>
    <w:rsid w:val="00054DB2"/>
    <w:rsid w:val="00055564"/>
    <w:rsid w:val="00055785"/>
    <w:rsid w:val="000559A8"/>
    <w:rsid w:val="000559BB"/>
    <w:rsid w:val="00055AE4"/>
    <w:rsid w:val="00055C1A"/>
    <w:rsid w:val="00055D13"/>
    <w:rsid w:val="00056005"/>
    <w:rsid w:val="00056108"/>
    <w:rsid w:val="0005687C"/>
    <w:rsid w:val="00056B5F"/>
    <w:rsid w:val="00057282"/>
    <w:rsid w:val="00057535"/>
    <w:rsid w:val="000576BC"/>
    <w:rsid w:val="00060985"/>
    <w:rsid w:val="0006099D"/>
    <w:rsid w:val="0006111A"/>
    <w:rsid w:val="00061586"/>
    <w:rsid w:val="00061734"/>
    <w:rsid w:val="00061744"/>
    <w:rsid w:val="00061ACC"/>
    <w:rsid w:val="00062132"/>
    <w:rsid w:val="000625A5"/>
    <w:rsid w:val="00062FDC"/>
    <w:rsid w:val="00062FDD"/>
    <w:rsid w:val="00063574"/>
    <w:rsid w:val="00063FCC"/>
    <w:rsid w:val="00064818"/>
    <w:rsid w:val="00064BE8"/>
    <w:rsid w:val="00065A8A"/>
    <w:rsid w:val="00065DF2"/>
    <w:rsid w:val="000667DB"/>
    <w:rsid w:val="00066903"/>
    <w:rsid w:val="00066AC3"/>
    <w:rsid w:val="00066EBE"/>
    <w:rsid w:val="0006740B"/>
    <w:rsid w:val="00067FA5"/>
    <w:rsid w:val="00070C77"/>
    <w:rsid w:val="0007141B"/>
    <w:rsid w:val="000714D9"/>
    <w:rsid w:val="00071814"/>
    <w:rsid w:val="000718AC"/>
    <w:rsid w:val="000718C5"/>
    <w:rsid w:val="00071D21"/>
    <w:rsid w:val="00071F3E"/>
    <w:rsid w:val="00073113"/>
    <w:rsid w:val="000736B7"/>
    <w:rsid w:val="000736DC"/>
    <w:rsid w:val="000739F0"/>
    <w:rsid w:val="00073EE5"/>
    <w:rsid w:val="0007458E"/>
    <w:rsid w:val="00074CB1"/>
    <w:rsid w:val="0007513C"/>
    <w:rsid w:val="00075544"/>
    <w:rsid w:val="00075941"/>
    <w:rsid w:val="00075946"/>
    <w:rsid w:val="00075A71"/>
    <w:rsid w:val="00075F61"/>
    <w:rsid w:val="00076198"/>
    <w:rsid w:val="0007649D"/>
    <w:rsid w:val="00076ADE"/>
    <w:rsid w:val="00076B19"/>
    <w:rsid w:val="000772BA"/>
    <w:rsid w:val="0007742E"/>
    <w:rsid w:val="00077824"/>
    <w:rsid w:val="000779F5"/>
    <w:rsid w:val="0008039D"/>
    <w:rsid w:val="00080715"/>
    <w:rsid w:val="00080759"/>
    <w:rsid w:val="00080A40"/>
    <w:rsid w:val="00081B29"/>
    <w:rsid w:val="000820CC"/>
    <w:rsid w:val="000822E9"/>
    <w:rsid w:val="0008284D"/>
    <w:rsid w:val="000829B8"/>
    <w:rsid w:val="00083668"/>
    <w:rsid w:val="00084DDE"/>
    <w:rsid w:val="00085037"/>
    <w:rsid w:val="0008523C"/>
    <w:rsid w:val="00085246"/>
    <w:rsid w:val="000853BC"/>
    <w:rsid w:val="00085505"/>
    <w:rsid w:val="00085D5F"/>
    <w:rsid w:val="000863DE"/>
    <w:rsid w:val="000869E5"/>
    <w:rsid w:val="00086ECB"/>
    <w:rsid w:val="0008714A"/>
    <w:rsid w:val="000872DC"/>
    <w:rsid w:val="000879DB"/>
    <w:rsid w:val="00087B2E"/>
    <w:rsid w:val="00087DFC"/>
    <w:rsid w:val="000901FE"/>
    <w:rsid w:val="00090A1D"/>
    <w:rsid w:val="000911F5"/>
    <w:rsid w:val="0009191B"/>
    <w:rsid w:val="000934DE"/>
    <w:rsid w:val="00093A2F"/>
    <w:rsid w:val="0009410D"/>
    <w:rsid w:val="0009456C"/>
    <w:rsid w:val="00094D7F"/>
    <w:rsid w:val="00094FAB"/>
    <w:rsid w:val="000952BB"/>
    <w:rsid w:val="00096140"/>
    <w:rsid w:val="00096377"/>
    <w:rsid w:val="00096408"/>
    <w:rsid w:val="00096B99"/>
    <w:rsid w:val="00096DDA"/>
    <w:rsid w:val="00097B71"/>
    <w:rsid w:val="00097FCF"/>
    <w:rsid w:val="000A02D4"/>
    <w:rsid w:val="000A07FD"/>
    <w:rsid w:val="000A0FFE"/>
    <w:rsid w:val="000A149C"/>
    <w:rsid w:val="000A1B7E"/>
    <w:rsid w:val="000A1D44"/>
    <w:rsid w:val="000A1D5A"/>
    <w:rsid w:val="000A1F22"/>
    <w:rsid w:val="000A1FB6"/>
    <w:rsid w:val="000A2972"/>
    <w:rsid w:val="000A2EC9"/>
    <w:rsid w:val="000A3EA0"/>
    <w:rsid w:val="000A5597"/>
    <w:rsid w:val="000A5634"/>
    <w:rsid w:val="000A6032"/>
    <w:rsid w:val="000A60E1"/>
    <w:rsid w:val="000A644B"/>
    <w:rsid w:val="000A6561"/>
    <w:rsid w:val="000A753A"/>
    <w:rsid w:val="000A79A8"/>
    <w:rsid w:val="000B0137"/>
    <w:rsid w:val="000B026B"/>
    <w:rsid w:val="000B0315"/>
    <w:rsid w:val="000B0508"/>
    <w:rsid w:val="000B0915"/>
    <w:rsid w:val="000B2001"/>
    <w:rsid w:val="000B2289"/>
    <w:rsid w:val="000B27FB"/>
    <w:rsid w:val="000B2B80"/>
    <w:rsid w:val="000B306F"/>
    <w:rsid w:val="000B4069"/>
    <w:rsid w:val="000B4F0A"/>
    <w:rsid w:val="000B5173"/>
    <w:rsid w:val="000B52FB"/>
    <w:rsid w:val="000B5494"/>
    <w:rsid w:val="000B567F"/>
    <w:rsid w:val="000B58DA"/>
    <w:rsid w:val="000B6534"/>
    <w:rsid w:val="000B654D"/>
    <w:rsid w:val="000B6728"/>
    <w:rsid w:val="000B6EC7"/>
    <w:rsid w:val="000B6F45"/>
    <w:rsid w:val="000B73EB"/>
    <w:rsid w:val="000B780A"/>
    <w:rsid w:val="000B7BA1"/>
    <w:rsid w:val="000C07C4"/>
    <w:rsid w:val="000C0950"/>
    <w:rsid w:val="000C095A"/>
    <w:rsid w:val="000C09FE"/>
    <w:rsid w:val="000C10AE"/>
    <w:rsid w:val="000C1C97"/>
    <w:rsid w:val="000C2412"/>
    <w:rsid w:val="000C28DE"/>
    <w:rsid w:val="000C29D1"/>
    <w:rsid w:val="000C311D"/>
    <w:rsid w:val="000C3B5F"/>
    <w:rsid w:val="000C417B"/>
    <w:rsid w:val="000C4463"/>
    <w:rsid w:val="000C53E4"/>
    <w:rsid w:val="000C5EB9"/>
    <w:rsid w:val="000C6D5B"/>
    <w:rsid w:val="000C6F86"/>
    <w:rsid w:val="000C7700"/>
    <w:rsid w:val="000C77DB"/>
    <w:rsid w:val="000C7A0B"/>
    <w:rsid w:val="000D03FD"/>
    <w:rsid w:val="000D068B"/>
    <w:rsid w:val="000D06F0"/>
    <w:rsid w:val="000D08EE"/>
    <w:rsid w:val="000D14D2"/>
    <w:rsid w:val="000D1A05"/>
    <w:rsid w:val="000D1BF7"/>
    <w:rsid w:val="000D27B2"/>
    <w:rsid w:val="000D295F"/>
    <w:rsid w:val="000D2F1C"/>
    <w:rsid w:val="000D33D0"/>
    <w:rsid w:val="000D343F"/>
    <w:rsid w:val="000D41E5"/>
    <w:rsid w:val="000D42B0"/>
    <w:rsid w:val="000D4A19"/>
    <w:rsid w:val="000D521E"/>
    <w:rsid w:val="000D6338"/>
    <w:rsid w:val="000D6355"/>
    <w:rsid w:val="000D7323"/>
    <w:rsid w:val="000D7AEC"/>
    <w:rsid w:val="000D7DC9"/>
    <w:rsid w:val="000E022D"/>
    <w:rsid w:val="000E074A"/>
    <w:rsid w:val="000E0B1E"/>
    <w:rsid w:val="000E0C59"/>
    <w:rsid w:val="000E0EBB"/>
    <w:rsid w:val="000E172E"/>
    <w:rsid w:val="000E17A1"/>
    <w:rsid w:val="000E1A1F"/>
    <w:rsid w:val="000E1E14"/>
    <w:rsid w:val="000E246F"/>
    <w:rsid w:val="000E27C7"/>
    <w:rsid w:val="000E31FB"/>
    <w:rsid w:val="000E3A3B"/>
    <w:rsid w:val="000E4490"/>
    <w:rsid w:val="000E495B"/>
    <w:rsid w:val="000E4EED"/>
    <w:rsid w:val="000E5382"/>
    <w:rsid w:val="000E6E6E"/>
    <w:rsid w:val="000E7B52"/>
    <w:rsid w:val="000E7CEB"/>
    <w:rsid w:val="000F02B0"/>
    <w:rsid w:val="000F088E"/>
    <w:rsid w:val="000F0B4D"/>
    <w:rsid w:val="000F0D86"/>
    <w:rsid w:val="000F12EF"/>
    <w:rsid w:val="000F1463"/>
    <w:rsid w:val="000F1510"/>
    <w:rsid w:val="000F1F45"/>
    <w:rsid w:val="000F22C7"/>
    <w:rsid w:val="000F2420"/>
    <w:rsid w:val="000F242B"/>
    <w:rsid w:val="000F2B3A"/>
    <w:rsid w:val="000F2C8D"/>
    <w:rsid w:val="000F2D17"/>
    <w:rsid w:val="000F339A"/>
    <w:rsid w:val="000F3E23"/>
    <w:rsid w:val="000F40E1"/>
    <w:rsid w:val="000F41C1"/>
    <w:rsid w:val="000F4DBB"/>
    <w:rsid w:val="000F554B"/>
    <w:rsid w:val="000F5E63"/>
    <w:rsid w:val="000F692C"/>
    <w:rsid w:val="000F6A16"/>
    <w:rsid w:val="000F741E"/>
    <w:rsid w:val="000F751E"/>
    <w:rsid w:val="000F7637"/>
    <w:rsid w:val="000F7C59"/>
    <w:rsid w:val="000F7D63"/>
    <w:rsid w:val="001009B8"/>
    <w:rsid w:val="00100A06"/>
    <w:rsid w:val="00100A4E"/>
    <w:rsid w:val="0010200C"/>
    <w:rsid w:val="00102E99"/>
    <w:rsid w:val="00103347"/>
    <w:rsid w:val="00103D42"/>
    <w:rsid w:val="0010424E"/>
    <w:rsid w:val="0010444D"/>
    <w:rsid w:val="00104452"/>
    <w:rsid w:val="00104714"/>
    <w:rsid w:val="00104A80"/>
    <w:rsid w:val="00105588"/>
    <w:rsid w:val="001058C9"/>
    <w:rsid w:val="001059D0"/>
    <w:rsid w:val="00105AF5"/>
    <w:rsid w:val="00105EAA"/>
    <w:rsid w:val="001062EB"/>
    <w:rsid w:val="001071F3"/>
    <w:rsid w:val="0010743F"/>
    <w:rsid w:val="001077CE"/>
    <w:rsid w:val="00107827"/>
    <w:rsid w:val="001100D2"/>
    <w:rsid w:val="001100FA"/>
    <w:rsid w:val="00111423"/>
    <w:rsid w:val="00111B0D"/>
    <w:rsid w:val="00111DCB"/>
    <w:rsid w:val="00111E4D"/>
    <w:rsid w:val="001121EA"/>
    <w:rsid w:val="0011240B"/>
    <w:rsid w:val="00112CC7"/>
    <w:rsid w:val="0011342F"/>
    <w:rsid w:val="00113781"/>
    <w:rsid w:val="001140E9"/>
    <w:rsid w:val="00114D24"/>
    <w:rsid w:val="00115D23"/>
    <w:rsid w:val="00115D83"/>
    <w:rsid w:val="00115FC3"/>
    <w:rsid w:val="001160C0"/>
    <w:rsid w:val="00116102"/>
    <w:rsid w:val="00116F58"/>
    <w:rsid w:val="00116FDD"/>
    <w:rsid w:val="00117538"/>
    <w:rsid w:val="0012005C"/>
    <w:rsid w:val="0012079D"/>
    <w:rsid w:val="001214CA"/>
    <w:rsid w:val="00121776"/>
    <w:rsid w:val="00121C82"/>
    <w:rsid w:val="00121CF1"/>
    <w:rsid w:val="001226C3"/>
    <w:rsid w:val="0012296D"/>
    <w:rsid w:val="00122CD3"/>
    <w:rsid w:val="001233A3"/>
    <w:rsid w:val="00123448"/>
    <w:rsid w:val="00123C61"/>
    <w:rsid w:val="00123D88"/>
    <w:rsid w:val="001240DB"/>
    <w:rsid w:val="0012497F"/>
    <w:rsid w:val="00124B12"/>
    <w:rsid w:val="00125F06"/>
    <w:rsid w:val="00126388"/>
    <w:rsid w:val="001264EE"/>
    <w:rsid w:val="00126BA0"/>
    <w:rsid w:val="0012737C"/>
    <w:rsid w:val="001276A9"/>
    <w:rsid w:val="001276D0"/>
    <w:rsid w:val="00127B49"/>
    <w:rsid w:val="00127DE5"/>
    <w:rsid w:val="00127E12"/>
    <w:rsid w:val="0013019D"/>
    <w:rsid w:val="0013095B"/>
    <w:rsid w:val="00130CAB"/>
    <w:rsid w:val="00130F23"/>
    <w:rsid w:val="001315A3"/>
    <w:rsid w:val="00131BB1"/>
    <w:rsid w:val="00131D17"/>
    <w:rsid w:val="00131D7A"/>
    <w:rsid w:val="00131F57"/>
    <w:rsid w:val="00131FAF"/>
    <w:rsid w:val="001321BA"/>
    <w:rsid w:val="0013256C"/>
    <w:rsid w:val="00133885"/>
    <w:rsid w:val="00133AFD"/>
    <w:rsid w:val="001347E8"/>
    <w:rsid w:val="00134BD8"/>
    <w:rsid w:val="00134C12"/>
    <w:rsid w:val="0013511A"/>
    <w:rsid w:val="00135123"/>
    <w:rsid w:val="001354C3"/>
    <w:rsid w:val="0013591B"/>
    <w:rsid w:val="00135ABE"/>
    <w:rsid w:val="00135F54"/>
    <w:rsid w:val="001362B4"/>
    <w:rsid w:val="00136342"/>
    <w:rsid w:val="00136722"/>
    <w:rsid w:val="00136A16"/>
    <w:rsid w:val="00136B4B"/>
    <w:rsid w:val="00136BEE"/>
    <w:rsid w:val="00137165"/>
    <w:rsid w:val="00137701"/>
    <w:rsid w:val="00137B2B"/>
    <w:rsid w:val="00137C24"/>
    <w:rsid w:val="00137CE0"/>
    <w:rsid w:val="00137E52"/>
    <w:rsid w:val="0014033C"/>
    <w:rsid w:val="0014134F"/>
    <w:rsid w:val="00141454"/>
    <w:rsid w:val="001415C3"/>
    <w:rsid w:val="0014221E"/>
    <w:rsid w:val="001428AC"/>
    <w:rsid w:val="00142D9B"/>
    <w:rsid w:val="00142E7B"/>
    <w:rsid w:val="00142E89"/>
    <w:rsid w:val="00143480"/>
    <w:rsid w:val="00143837"/>
    <w:rsid w:val="00143E74"/>
    <w:rsid w:val="00143F5F"/>
    <w:rsid w:val="00144EDD"/>
    <w:rsid w:val="001452B4"/>
    <w:rsid w:val="00145618"/>
    <w:rsid w:val="0014575D"/>
    <w:rsid w:val="001467E8"/>
    <w:rsid w:val="00146902"/>
    <w:rsid w:val="00146B16"/>
    <w:rsid w:val="00147245"/>
    <w:rsid w:val="00147278"/>
    <w:rsid w:val="001472AE"/>
    <w:rsid w:val="001472BC"/>
    <w:rsid w:val="00147ACC"/>
    <w:rsid w:val="001501AC"/>
    <w:rsid w:val="00150686"/>
    <w:rsid w:val="001508E5"/>
    <w:rsid w:val="00151520"/>
    <w:rsid w:val="00151E58"/>
    <w:rsid w:val="00152BF6"/>
    <w:rsid w:val="00153503"/>
    <w:rsid w:val="00153637"/>
    <w:rsid w:val="00153795"/>
    <w:rsid w:val="00154400"/>
    <w:rsid w:val="001544C7"/>
    <w:rsid w:val="00154E29"/>
    <w:rsid w:val="001553BE"/>
    <w:rsid w:val="001554EE"/>
    <w:rsid w:val="00155C87"/>
    <w:rsid w:val="001562A7"/>
    <w:rsid w:val="00156958"/>
    <w:rsid w:val="00156BE2"/>
    <w:rsid w:val="001575FE"/>
    <w:rsid w:val="00157B92"/>
    <w:rsid w:val="00157CFE"/>
    <w:rsid w:val="00157D79"/>
    <w:rsid w:val="00160C9D"/>
    <w:rsid w:val="00161068"/>
    <w:rsid w:val="001610E9"/>
    <w:rsid w:val="001612D6"/>
    <w:rsid w:val="0016141A"/>
    <w:rsid w:val="001615BD"/>
    <w:rsid w:val="00161967"/>
    <w:rsid w:val="0016221F"/>
    <w:rsid w:val="0016248F"/>
    <w:rsid w:val="001633C0"/>
    <w:rsid w:val="00163C76"/>
    <w:rsid w:val="00164292"/>
    <w:rsid w:val="00164A30"/>
    <w:rsid w:val="00164B7C"/>
    <w:rsid w:val="00164F53"/>
    <w:rsid w:val="00165565"/>
    <w:rsid w:val="00165706"/>
    <w:rsid w:val="00165EAE"/>
    <w:rsid w:val="001668FD"/>
    <w:rsid w:val="00166F16"/>
    <w:rsid w:val="00167359"/>
    <w:rsid w:val="00167BFF"/>
    <w:rsid w:val="00167C98"/>
    <w:rsid w:val="00167D30"/>
    <w:rsid w:val="00167F6A"/>
    <w:rsid w:val="0017005A"/>
    <w:rsid w:val="001701E7"/>
    <w:rsid w:val="0017063A"/>
    <w:rsid w:val="0017075A"/>
    <w:rsid w:val="00170A02"/>
    <w:rsid w:val="001713B1"/>
    <w:rsid w:val="00171C28"/>
    <w:rsid w:val="00171F43"/>
    <w:rsid w:val="00171F7C"/>
    <w:rsid w:val="001728B5"/>
    <w:rsid w:val="00172CA8"/>
    <w:rsid w:val="00172DD7"/>
    <w:rsid w:val="00173C2B"/>
    <w:rsid w:val="00174055"/>
    <w:rsid w:val="0017454F"/>
    <w:rsid w:val="00174CD5"/>
    <w:rsid w:val="001750F3"/>
    <w:rsid w:val="001752F2"/>
    <w:rsid w:val="001756BB"/>
    <w:rsid w:val="00175C39"/>
    <w:rsid w:val="00176076"/>
    <w:rsid w:val="00176DE1"/>
    <w:rsid w:val="00176E13"/>
    <w:rsid w:val="00177D32"/>
    <w:rsid w:val="001801B4"/>
    <w:rsid w:val="001802C0"/>
    <w:rsid w:val="00180B09"/>
    <w:rsid w:val="00180CD4"/>
    <w:rsid w:val="001818CE"/>
    <w:rsid w:val="00181BDE"/>
    <w:rsid w:val="001825F5"/>
    <w:rsid w:val="00182935"/>
    <w:rsid w:val="00182BA4"/>
    <w:rsid w:val="00182F51"/>
    <w:rsid w:val="001835EE"/>
    <w:rsid w:val="00183B5C"/>
    <w:rsid w:val="00184460"/>
    <w:rsid w:val="001847CA"/>
    <w:rsid w:val="00184A51"/>
    <w:rsid w:val="00185191"/>
    <w:rsid w:val="00185DA2"/>
    <w:rsid w:val="00187082"/>
    <w:rsid w:val="001872BC"/>
    <w:rsid w:val="00187783"/>
    <w:rsid w:val="00187970"/>
    <w:rsid w:val="00187EF8"/>
    <w:rsid w:val="00190170"/>
    <w:rsid w:val="0019030D"/>
    <w:rsid w:val="001915F0"/>
    <w:rsid w:val="00191BDA"/>
    <w:rsid w:val="00191CDB"/>
    <w:rsid w:val="001920DD"/>
    <w:rsid w:val="001920DF"/>
    <w:rsid w:val="001922F6"/>
    <w:rsid w:val="00192617"/>
    <w:rsid w:val="00192633"/>
    <w:rsid w:val="00192752"/>
    <w:rsid w:val="00192BCA"/>
    <w:rsid w:val="00192E65"/>
    <w:rsid w:val="00195796"/>
    <w:rsid w:val="001957B5"/>
    <w:rsid w:val="00196BDD"/>
    <w:rsid w:val="00196D14"/>
    <w:rsid w:val="001974E9"/>
    <w:rsid w:val="001A02E4"/>
    <w:rsid w:val="001A050F"/>
    <w:rsid w:val="001A0558"/>
    <w:rsid w:val="001A09A0"/>
    <w:rsid w:val="001A0B4D"/>
    <w:rsid w:val="001A0B6D"/>
    <w:rsid w:val="001A11CE"/>
    <w:rsid w:val="001A255E"/>
    <w:rsid w:val="001A32CF"/>
    <w:rsid w:val="001A3A52"/>
    <w:rsid w:val="001A49CB"/>
    <w:rsid w:val="001A4A7E"/>
    <w:rsid w:val="001A4F56"/>
    <w:rsid w:val="001A534B"/>
    <w:rsid w:val="001A5402"/>
    <w:rsid w:val="001A552A"/>
    <w:rsid w:val="001A6453"/>
    <w:rsid w:val="001A6871"/>
    <w:rsid w:val="001A6FF7"/>
    <w:rsid w:val="001A772D"/>
    <w:rsid w:val="001A7E5B"/>
    <w:rsid w:val="001B0809"/>
    <w:rsid w:val="001B0DCE"/>
    <w:rsid w:val="001B129F"/>
    <w:rsid w:val="001B1BD4"/>
    <w:rsid w:val="001B2275"/>
    <w:rsid w:val="001B2A26"/>
    <w:rsid w:val="001B2F4E"/>
    <w:rsid w:val="001B30AA"/>
    <w:rsid w:val="001B3248"/>
    <w:rsid w:val="001B3C95"/>
    <w:rsid w:val="001B43D5"/>
    <w:rsid w:val="001B477F"/>
    <w:rsid w:val="001B4792"/>
    <w:rsid w:val="001B49FA"/>
    <w:rsid w:val="001B4C0B"/>
    <w:rsid w:val="001B5741"/>
    <w:rsid w:val="001B5900"/>
    <w:rsid w:val="001B5D30"/>
    <w:rsid w:val="001B6AAA"/>
    <w:rsid w:val="001B6EC5"/>
    <w:rsid w:val="001B6F27"/>
    <w:rsid w:val="001B73B9"/>
    <w:rsid w:val="001B757E"/>
    <w:rsid w:val="001B7795"/>
    <w:rsid w:val="001B7C33"/>
    <w:rsid w:val="001B7F76"/>
    <w:rsid w:val="001C0EC2"/>
    <w:rsid w:val="001C23B8"/>
    <w:rsid w:val="001C2671"/>
    <w:rsid w:val="001C2776"/>
    <w:rsid w:val="001C27F9"/>
    <w:rsid w:val="001C30B4"/>
    <w:rsid w:val="001C30B7"/>
    <w:rsid w:val="001C31D1"/>
    <w:rsid w:val="001C31D4"/>
    <w:rsid w:val="001C34EA"/>
    <w:rsid w:val="001C3575"/>
    <w:rsid w:val="001C3650"/>
    <w:rsid w:val="001C368F"/>
    <w:rsid w:val="001C398E"/>
    <w:rsid w:val="001C4547"/>
    <w:rsid w:val="001C4978"/>
    <w:rsid w:val="001C4A52"/>
    <w:rsid w:val="001C4EA6"/>
    <w:rsid w:val="001C5118"/>
    <w:rsid w:val="001C5462"/>
    <w:rsid w:val="001C6C77"/>
    <w:rsid w:val="001C6F1D"/>
    <w:rsid w:val="001C71CB"/>
    <w:rsid w:val="001C73CD"/>
    <w:rsid w:val="001C757A"/>
    <w:rsid w:val="001C759C"/>
    <w:rsid w:val="001C7E65"/>
    <w:rsid w:val="001D0056"/>
    <w:rsid w:val="001D1646"/>
    <w:rsid w:val="001D18D2"/>
    <w:rsid w:val="001D1963"/>
    <w:rsid w:val="001D21E8"/>
    <w:rsid w:val="001D2271"/>
    <w:rsid w:val="001D3023"/>
    <w:rsid w:val="001D3A21"/>
    <w:rsid w:val="001D3E3A"/>
    <w:rsid w:val="001D451F"/>
    <w:rsid w:val="001D467E"/>
    <w:rsid w:val="001D47AF"/>
    <w:rsid w:val="001D559C"/>
    <w:rsid w:val="001D5737"/>
    <w:rsid w:val="001D58CE"/>
    <w:rsid w:val="001D59AE"/>
    <w:rsid w:val="001D5D90"/>
    <w:rsid w:val="001D6883"/>
    <w:rsid w:val="001D6A84"/>
    <w:rsid w:val="001D6F37"/>
    <w:rsid w:val="001D714E"/>
    <w:rsid w:val="001D71DC"/>
    <w:rsid w:val="001D78D3"/>
    <w:rsid w:val="001E005E"/>
    <w:rsid w:val="001E1048"/>
    <w:rsid w:val="001E1091"/>
    <w:rsid w:val="001E123F"/>
    <w:rsid w:val="001E1F03"/>
    <w:rsid w:val="001E1F78"/>
    <w:rsid w:val="001E20C0"/>
    <w:rsid w:val="001E26A8"/>
    <w:rsid w:val="001E2E3C"/>
    <w:rsid w:val="001E2FBB"/>
    <w:rsid w:val="001E33BC"/>
    <w:rsid w:val="001E44D6"/>
    <w:rsid w:val="001E5733"/>
    <w:rsid w:val="001E6038"/>
    <w:rsid w:val="001E6069"/>
    <w:rsid w:val="001E63A2"/>
    <w:rsid w:val="001E6B89"/>
    <w:rsid w:val="001E6D3B"/>
    <w:rsid w:val="001E6ECD"/>
    <w:rsid w:val="001E7B1B"/>
    <w:rsid w:val="001E7E3A"/>
    <w:rsid w:val="001F0909"/>
    <w:rsid w:val="001F0D5E"/>
    <w:rsid w:val="001F116B"/>
    <w:rsid w:val="001F13E5"/>
    <w:rsid w:val="001F1961"/>
    <w:rsid w:val="001F1D86"/>
    <w:rsid w:val="001F1F39"/>
    <w:rsid w:val="001F2013"/>
    <w:rsid w:val="001F2172"/>
    <w:rsid w:val="001F309A"/>
    <w:rsid w:val="001F3324"/>
    <w:rsid w:val="001F3679"/>
    <w:rsid w:val="001F3ACA"/>
    <w:rsid w:val="001F3AD1"/>
    <w:rsid w:val="001F3EB9"/>
    <w:rsid w:val="001F4B17"/>
    <w:rsid w:val="001F4D14"/>
    <w:rsid w:val="001F4D2E"/>
    <w:rsid w:val="001F5321"/>
    <w:rsid w:val="001F5871"/>
    <w:rsid w:val="001F5A16"/>
    <w:rsid w:val="001F5B5F"/>
    <w:rsid w:val="001F5BEB"/>
    <w:rsid w:val="001F5D57"/>
    <w:rsid w:val="001F6093"/>
    <w:rsid w:val="001F64E0"/>
    <w:rsid w:val="001F6BC7"/>
    <w:rsid w:val="001F6CD9"/>
    <w:rsid w:val="001F708D"/>
    <w:rsid w:val="001F7B97"/>
    <w:rsid w:val="001F7E45"/>
    <w:rsid w:val="0020010C"/>
    <w:rsid w:val="00200FBF"/>
    <w:rsid w:val="00201B76"/>
    <w:rsid w:val="00201C70"/>
    <w:rsid w:val="002020D1"/>
    <w:rsid w:val="00202278"/>
    <w:rsid w:val="002022B8"/>
    <w:rsid w:val="0020242F"/>
    <w:rsid w:val="002026CD"/>
    <w:rsid w:val="00202BAE"/>
    <w:rsid w:val="002033D6"/>
    <w:rsid w:val="0020397A"/>
    <w:rsid w:val="00203ADE"/>
    <w:rsid w:val="00204B14"/>
    <w:rsid w:val="00204D22"/>
    <w:rsid w:val="00204DCA"/>
    <w:rsid w:val="0020505F"/>
    <w:rsid w:val="00205172"/>
    <w:rsid w:val="00205434"/>
    <w:rsid w:val="0020550F"/>
    <w:rsid w:val="00205F0B"/>
    <w:rsid w:val="00206A9B"/>
    <w:rsid w:val="00206D1A"/>
    <w:rsid w:val="00207394"/>
    <w:rsid w:val="002079DD"/>
    <w:rsid w:val="00207A36"/>
    <w:rsid w:val="00207DE5"/>
    <w:rsid w:val="00210096"/>
    <w:rsid w:val="002101A1"/>
    <w:rsid w:val="00211E5D"/>
    <w:rsid w:val="00211EE0"/>
    <w:rsid w:val="0021272E"/>
    <w:rsid w:val="00212836"/>
    <w:rsid w:val="0021294F"/>
    <w:rsid w:val="00212B2A"/>
    <w:rsid w:val="00213326"/>
    <w:rsid w:val="002138C7"/>
    <w:rsid w:val="00213B2B"/>
    <w:rsid w:val="00213C99"/>
    <w:rsid w:val="00213ECF"/>
    <w:rsid w:val="00213FC8"/>
    <w:rsid w:val="00213FF0"/>
    <w:rsid w:val="002143B8"/>
    <w:rsid w:val="002159F2"/>
    <w:rsid w:val="00215FD2"/>
    <w:rsid w:val="0021743A"/>
    <w:rsid w:val="00217B96"/>
    <w:rsid w:val="00220073"/>
    <w:rsid w:val="00220084"/>
    <w:rsid w:val="002201D5"/>
    <w:rsid w:val="002202FD"/>
    <w:rsid w:val="002206CF"/>
    <w:rsid w:val="00221273"/>
    <w:rsid w:val="0022131F"/>
    <w:rsid w:val="0022172D"/>
    <w:rsid w:val="0022212A"/>
    <w:rsid w:val="00222316"/>
    <w:rsid w:val="00222468"/>
    <w:rsid w:val="002224C0"/>
    <w:rsid w:val="00222CE9"/>
    <w:rsid w:val="00222F32"/>
    <w:rsid w:val="00222F33"/>
    <w:rsid w:val="0022332C"/>
    <w:rsid w:val="00223658"/>
    <w:rsid w:val="00223F9E"/>
    <w:rsid w:val="00224286"/>
    <w:rsid w:val="00224333"/>
    <w:rsid w:val="002243E8"/>
    <w:rsid w:val="00224B6A"/>
    <w:rsid w:val="00224C91"/>
    <w:rsid w:val="00225A60"/>
    <w:rsid w:val="00225B77"/>
    <w:rsid w:val="00225D90"/>
    <w:rsid w:val="002268E2"/>
    <w:rsid w:val="002269D1"/>
    <w:rsid w:val="00226A64"/>
    <w:rsid w:val="00226E6B"/>
    <w:rsid w:val="00227043"/>
    <w:rsid w:val="0022736E"/>
    <w:rsid w:val="00227844"/>
    <w:rsid w:val="00227917"/>
    <w:rsid w:val="00230244"/>
    <w:rsid w:val="00230348"/>
    <w:rsid w:val="002307D0"/>
    <w:rsid w:val="0023134A"/>
    <w:rsid w:val="002314E5"/>
    <w:rsid w:val="002318F5"/>
    <w:rsid w:val="002318FA"/>
    <w:rsid w:val="00232497"/>
    <w:rsid w:val="002325E6"/>
    <w:rsid w:val="00232972"/>
    <w:rsid w:val="00232986"/>
    <w:rsid w:val="00232CDB"/>
    <w:rsid w:val="00233436"/>
    <w:rsid w:val="0023395F"/>
    <w:rsid w:val="00233F5A"/>
    <w:rsid w:val="00234568"/>
    <w:rsid w:val="00234CFC"/>
    <w:rsid w:val="00234E62"/>
    <w:rsid w:val="00234EEC"/>
    <w:rsid w:val="002352DD"/>
    <w:rsid w:val="002355AB"/>
    <w:rsid w:val="002356FA"/>
    <w:rsid w:val="002359AE"/>
    <w:rsid w:val="00235CE7"/>
    <w:rsid w:val="00236006"/>
    <w:rsid w:val="00236410"/>
    <w:rsid w:val="002365ED"/>
    <w:rsid w:val="0023671A"/>
    <w:rsid w:val="00236CF1"/>
    <w:rsid w:val="00236EAE"/>
    <w:rsid w:val="0023741D"/>
    <w:rsid w:val="00240072"/>
    <w:rsid w:val="002402F5"/>
    <w:rsid w:val="0024058C"/>
    <w:rsid w:val="002408EE"/>
    <w:rsid w:val="002409B3"/>
    <w:rsid w:val="00240C63"/>
    <w:rsid w:val="002411D1"/>
    <w:rsid w:val="00241EAD"/>
    <w:rsid w:val="002424F1"/>
    <w:rsid w:val="00243492"/>
    <w:rsid w:val="002437B4"/>
    <w:rsid w:val="002442AD"/>
    <w:rsid w:val="002445FE"/>
    <w:rsid w:val="00244BA2"/>
    <w:rsid w:val="00245A86"/>
    <w:rsid w:val="00246D47"/>
    <w:rsid w:val="00246E21"/>
    <w:rsid w:val="00246F5A"/>
    <w:rsid w:val="002472AC"/>
    <w:rsid w:val="00247432"/>
    <w:rsid w:val="002474DB"/>
    <w:rsid w:val="00247944"/>
    <w:rsid w:val="00250F6B"/>
    <w:rsid w:val="002510BA"/>
    <w:rsid w:val="0025171E"/>
    <w:rsid w:val="0025290A"/>
    <w:rsid w:val="00252942"/>
    <w:rsid w:val="00252AB4"/>
    <w:rsid w:val="00253073"/>
    <w:rsid w:val="0025337A"/>
    <w:rsid w:val="0025356C"/>
    <w:rsid w:val="002535EE"/>
    <w:rsid w:val="00253D44"/>
    <w:rsid w:val="00253EDE"/>
    <w:rsid w:val="002542D6"/>
    <w:rsid w:val="002545A7"/>
    <w:rsid w:val="00254927"/>
    <w:rsid w:val="00254A28"/>
    <w:rsid w:val="00254F64"/>
    <w:rsid w:val="00255068"/>
    <w:rsid w:val="0025526A"/>
    <w:rsid w:val="002555FE"/>
    <w:rsid w:val="002557DF"/>
    <w:rsid w:val="00255835"/>
    <w:rsid w:val="00255B2D"/>
    <w:rsid w:val="00256077"/>
    <w:rsid w:val="00256262"/>
    <w:rsid w:val="002568BF"/>
    <w:rsid w:val="0025691D"/>
    <w:rsid w:val="00256F16"/>
    <w:rsid w:val="0025734B"/>
    <w:rsid w:val="002573DF"/>
    <w:rsid w:val="00260342"/>
    <w:rsid w:val="002606F1"/>
    <w:rsid w:val="0026138E"/>
    <w:rsid w:val="002614A3"/>
    <w:rsid w:val="002615D0"/>
    <w:rsid w:val="002617FF"/>
    <w:rsid w:val="00261AFE"/>
    <w:rsid w:val="00261DB1"/>
    <w:rsid w:val="0026249A"/>
    <w:rsid w:val="0026290A"/>
    <w:rsid w:val="00262E2A"/>
    <w:rsid w:val="00263606"/>
    <w:rsid w:val="00263C11"/>
    <w:rsid w:val="00264039"/>
    <w:rsid w:val="00264311"/>
    <w:rsid w:val="0026513B"/>
    <w:rsid w:val="002660C7"/>
    <w:rsid w:val="002662C5"/>
    <w:rsid w:val="002665C9"/>
    <w:rsid w:val="0026700B"/>
    <w:rsid w:val="00267DDB"/>
    <w:rsid w:val="00267F1C"/>
    <w:rsid w:val="002700AD"/>
    <w:rsid w:val="002701EB"/>
    <w:rsid w:val="002707A3"/>
    <w:rsid w:val="0027087B"/>
    <w:rsid w:val="0027098F"/>
    <w:rsid w:val="00270C82"/>
    <w:rsid w:val="0027104E"/>
    <w:rsid w:val="00271E7C"/>
    <w:rsid w:val="002720A1"/>
    <w:rsid w:val="002720E5"/>
    <w:rsid w:val="002720F7"/>
    <w:rsid w:val="002725F1"/>
    <w:rsid w:val="0027298D"/>
    <w:rsid w:val="00272AAB"/>
    <w:rsid w:val="00272ACD"/>
    <w:rsid w:val="0027337D"/>
    <w:rsid w:val="002735D2"/>
    <w:rsid w:val="00273AE7"/>
    <w:rsid w:val="00274721"/>
    <w:rsid w:val="0027550A"/>
    <w:rsid w:val="00275C4C"/>
    <w:rsid w:val="00275C88"/>
    <w:rsid w:val="00275DA7"/>
    <w:rsid w:val="002762C7"/>
    <w:rsid w:val="00276502"/>
    <w:rsid w:val="002765A7"/>
    <w:rsid w:val="00276B01"/>
    <w:rsid w:val="002770CA"/>
    <w:rsid w:val="00277525"/>
    <w:rsid w:val="00277AD8"/>
    <w:rsid w:val="00277B9F"/>
    <w:rsid w:val="00277D8C"/>
    <w:rsid w:val="0028002D"/>
    <w:rsid w:val="00280E19"/>
    <w:rsid w:val="00281158"/>
    <w:rsid w:val="00281E61"/>
    <w:rsid w:val="00282072"/>
    <w:rsid w:val="002834BD"/>
    <w:rsid w:val="00283F89"/>
    <w:rsid w:val="00284628"/>
    <w:rsid w:val="002846F8"/>
    <w:rsid w:val="0028477A"/>
    <w:rsid w:val="00284D34"/>
    <w:rsid w:val="00285543"/>
    <w:rsid w:val="00285664"/>
    <w:rsid w:val="002858D6"/>
    <w:rsid w:val="00285FD5"/>
    <w:rsid w:val="00286309"/>
    <w:rsid w:val="00286744"/>
    <w:rsid w:val="0028786A"/>
    <w:rsid w:val="002879F0"/>
    <w:rsid w:val="00287C51"/>
    <w:rsid w:val="0029079C"/>
    <w:rsid w:val="00290E13"/>
    <w:rsid w:val="00291079"/>
    <w:rsid w:val="00291AD1"/>
    <w:rsid w:val="00291C28"/>
    <w:rsid w:val="00292023"/>
    <w:rsid w:val="002920DA"/>
    <w:rsid w:val="002921C2"/>
    <w:rsid w:val="0029268E"/>
    <w:rsid w:val="00292A90"/>
    <w:rsid w:val="00292BDC"/>
    <w:rsid w:val="002934C6"/>
    <w:rsid w:val="00293549"/>
    <w:rsid w:val="00293726"/>
    <w:rsid w:val="0029379B"/>
    <w:rsid w:val="00293A66"/>
    <w:rsid w:val="002943C3"/>
    <w:rsid w:val="00294C76"/>
    <w:rsid w:val="002950B8"/>
    <w:rsid w:val="002953C6"/>
    <w:rsid w:val="00295BF2"/>
    <w:rsid w:val="00295F3D"/>
    <w:rsid w:val="00296B3C"/>
    <w:rsid w:val="00297678"/>
    <w:rsid w:val="002978B0"/>
    <w:rsid w:val="002978BF"/>
    <w:rsid w:val="002A02BA"/>
    <w:rsid w:val="002A02DA"/>
    <w:rsid w:val="002A0318"/>
    <w:rsid w:val="002A0D30"/>
    <w:rsid w:val="002A1ECD"/>
    <w:rsid w:val="002A1EF8"/>
    <w:rsid w:val="002A20A7"/>
    <w:rsid w:val="002A21E0"/>
    <w:rsid w:val="002A25EC"/>
    <w:rsid w:val="002A39B0"/>
    <w:rsid w:val="002A3C15"/>
    <w:rsid w:val="002A3F06"/>
    <w:rsid w:val="002A4014"/>
    <w:rsid w:val="002A4855"/>
    <w:rsid w:val="002A4A58"/>
    <w:rsid w:val="002A513F"/>
    <w:rsid w:val="002A525D"/>
    <w:rsid w:val="002A5414"/>
    <w:rsid w:val="002A5421"/>
    <w:rsid w:val="002A54F5"/>
    <w:rsid w:val="002A593F"/>
    <w:rsid w:val="002A5C09"/>
    <w:rsid w:val="002A6061"/>
    <w:rsid w:val="002A6DB5"/>
    <w:rsid w:val="002A75F4"/>
    <w:rsid w:val="002A7979"/>
    <w:rsid w:val="002A7C22"/>
    <w:rsid w:val="002B0F65"/>
    <w:rsid w:val="002B14A7"/>
    <w:rsid w:val="002B177C"/>
    <w:rsid w:val="002B17E2"/>
    <w:rsid w:val="002B1D2B"/>
    <w:rsid w:val="002B200B"/>
    <w:rsid w:val="002B2456"/>
    <w:rsid w:val="002B262F"/>
    <w:rsid w:val="002B26D2"/>
    <w:rsid w:val="002B2E60"/>
    <w:rsid w:val="002B3905"/>
    <w:rsid w:val="002B3B99"/>
    <w:rsid w:val="002B472E"/>
    <w:rsid w:val="002B4B8D"/>
    <w:rsid w:val="002B5243"/>
    <w:rsid w:val="002B5404"/>
    <w:rsid w:val="002B5A1C"/>
    <w:rsid w:val="002B60B6"/>
    <w:rsid w:val="002B6568"/>
    <w:rsid w:val="002B6BE0"/>
    <w:rsid w:val="002B6C31"/>
    <w:rsid w:val="002B7359"/>
    <w:rsid w:val="002B74EF"/>
    <w:rsid w:val="002B76AD"/>
    <w:rsid w:val="002C0374"/>
    <w:rsid w:val="002C0742"/>
    <w:rsid w:val="002C0E62"/>
    <w:rsid w:val="002C126B"/>
    <w:rsid w:val="002C12C4"/>
    <w:rsid w:val="002C178B"/>
    <w:rsid w:val="002C1D21"/>
    <w:rsid w:val="002C21CE"/>
    <w:rsid w:val="002C26CC"/>
    <w:rsid w:val="002C281E"/>
    <w:rsid w:val="002C2BDD"/>
    <w:rsid w:val="002C2F49"/>
    <w:rsid w:val="002C3EC2"/>
    <w:rsid w:val="002C416D"/>
    <w:rsid w:val="002C438E"/>
    <w:rsid w:val="002C4CB8"/>
    <w:rsid w:val="002C4EAA"/>
    <w:rsid w:val="002C5AF0"/>
    <w:rsid w:val="002C6063"/>
    <w:rsid w:val="002C6092"/>
    <w:rsid w:val="002C62A7"/>
    <w:rsid w:val="002C648B"/>
    <w:rsid w:val="002C68BE"/>
    <w:rsid w:val="002C7432"/>
    <w:rsid w:val="002C7703"/>
    <w:rsid w:val="002C79E8"/>
    <w:rsid w:val="002D1272"/>
    <w:rsid w:val="002D1EA9"/>
    <w:rsid w:val="002D1FEB"/>
    <w:rsid w:val="002D25EF"/>
    <w:rsid w:val="002D2872"/>
    <w:rsid w:val="002D3132"/>
    <w:rsid w:val="002D39CB"/>
    <w:rsid w:val="002D3CA5"/>
    <w:rsid w:val="002D4229"/>
    <w:rsid w:val="002D4507"/>
    <w:rsid w:val="002D482C"/>
    <w:rsid w:val="002D4856"/>
    <w:rsid w:val="002D4E4E"/>
    <w:rsid w:val="002D4EAA"/>
    <w:rsid w:val="002D5054"/>
    <w:rsid w:val="002D52D1"/>
    <w:rsid w:val="002D5343"/>
    <w:rsid w:val="002D59BE"/>
    <w:rsid w:val="002D5CB3"/>
    <w:rsid w:val="002D5ED6"/>
    <w:rsid w:val="002D62AC"/>
    <w:rsid w:val="002D670A"/>
    <w:rsid w:val="002D6937"/>
    <w:rsid w:val="002D76B9"/>
    <w:rsid w:val="002E047F"/>
    <w:rsid w:val="002E06E0"/>
    <w:rsid w:val="002E0964"/>
    <w:rsid w:val="002E1295"/>
    <w:rsid w:val="002E142E"/>
    <w:rsid w:val="002E25C9"/>
    <w:rsid w:val="002E2CC1"/>
    <w:rsid w:val="002E3088"/>
    <w:rsid w:val="002E35EC"/>
    <w:rsid w:val="002E3651"/>
    <w:rsid w:val="002E3F27"/>
    <w:rsid w:val="002E3F32"/>
    <w:rsid w:val="002E575A"/>
    <w:rsid w:val="002E6891"/>
    <w:rsid w:val="002E6A73"/>
    <w:rsid w:val="002E6BD0"/>
    <w:rsid w:val="002E7323"/>
    <w:rsid w:val="002E77E0"/>
    <w:rsid w:val="002E7804"/>
    <w:rsid w:val="002E7AE0"/>
    <w:rsid w:val="002E7B57"/>
    <w:rsid w:val="002F07FE"/>
    <w:rsid w:val="002F0EF1"/>
    <w:rsid w:val="002F12DB"/>
    <w:rsid w:val="002F1AEB"/>
    <w:rsid w:val="002F1C9D"/>
    <w:rsid w:val="002F254B"/>
    <w:rsid w:val="002F259A"/>
    <w:rsid w:val="002F2F66"/>
    <w:rsid w:val="002F3B12"/>
    <w:rsid w:val="002F3F9F"/>
    <w:rsid w:val="002F455B"/>
    <w:rsid w:val="002F4901"/>
    <w:rsid w:val="002F5156"/>
    <w:rsid w:val="002F66AD"/>
    <w:rsid w:val="002F68FC"/>
    <w:rsid w:val="002F6904"/>
    <w:rsid w:val="002F69FA"/>
    <w:rsid w:val="002F6B3B"/>
    <w:rsid w:val="002F6E9E"/>
    <w:rsid w:val="00300084"/>
    <w:rsid w:val="003000B0"/>
    <w:rsid w:val="003006E4"/>
    <w:rsid w:val="0030080F"/>
    <w:rsid w:val="00301394"/>
    <w:rsid w:val="003016B7"/>
    <w:rsid w:val="00301708"/>
    <w:rsid w:val="00301799"/>
    <w:rsid w:val="00302103"/>
    <w:rsid w:val="003021EC"/>
    <w:rsid w:val="003025DC"/>
    <w:rsid w:val="003028D3"/>
    <w:rsid w:val="00302B10"/>
    <w:rsid w:val="00302EA1"/>
    <w:rsid w:val="00303461"/>
    <w:rsid w:val="003038CC"/>
    <w:rsid w:val="003041A6"/>
    <w:rsid w:val="00304307"/>
    <w:rsid w:val="003054E5"/>
    <w:rsid w:val="00305844"/>
    <w:rsid w:val="00305AB7"/>
    <w:rsid w:val="00305C47"/>
    <w:rsid w:val="003068B9"/>
    <w:rsid w:val="00306B5F"/>
    <w:rsid w:val="0030788C"/>
    <w:rsid w:val="00307BFB"/>
    <w:rsid w:val="00307DD8"/>
    <w:rsid w:val="003107DC"/>
    <w:rsid w:val="00310B62"/>
    <w:rsid w:val="003119A7"/>
    <w:rsid w:val="00311B19"/>
    <w:rsid w:val="00312E7D"/>
    <w:rsid w:val="003130E1"/>
    <w:rsid w:val="003134EB"/>
    <w:rsid w:val="003135A7"/>
    <w:rsid w:val="00313E4E"/>
    <w:rsid w:val="00313ED5"/>
    <w:rsid w:val="0031465B"/>
    <w:rsid w:val="003146B4"/>
    <w:rsid w:val="003154AB"/>
    <w:rsid w:val="0031553A"/>
    <w:rsid w:val="003155D2"/>
    <w:rsid w:val="00315BDD"/>
    <w:rsid w:val="00316C45"/>
    <w:rsid w:val="00316D25"/>
    <w:rsid w:val="00316DC2"/>
    <w:rsid w:val="003173A2"/>
    <w:rsid w:val="00317616"/>
    <w:rsid w:val="00317771"/>
    <w:rsid w:val="00317807"/>
    <w:rsid w:val="003206B3"/>
    <w:rsid w:val="00320731"/>
    <w:rsid w:val="00320843"/>
    <w:rsid w:val="00321002"/>
    <w:rsid w:val="00321075"/>
    <w:rsid w:val="003210FC"/>
    <w:rsid w:val="00321299"/>
    <w:rsid w:val="00321FB7"/>
    <w:rsid w:val="0032260C"/>
    <w:rsid w:val="00322CB8"/>
    <w:rsid w:val="0032305E"/>
    <w:rsid w:val="00323251"/>
    <w:rsid w:val="003234E0"/>
    <w:rsid w:val="0032399A"/>
    <w:rsid w:val="00323DC7"/>
    <w:rsid w:val="00323FDF"/>
    <w:rsid w:val="00325C95"/>
    <w:rsid w:val="00326035"/>
    <w:rsid w:val="0032653B"/>
    <w:rsid w:val="003267F3"/>
    <w:rsid w:val="00326DAE"/>
    <w:rsid w:val="00327255"/>
    <w:rsid w:val="0032789B"/>
    <w:rsid w:val="003279E0"/>
    <w:rsid w:val="00327B1B"/>
    <w:rsid w:val="00330C02"/>
    <w:rsid w:val="00330F45"/>
    <w:rsid w:val="00330FF2"/>
    <w:rsid w:val="00331DC9"/>
    <w:rsid w:val="003322F4"/>
    <w:rsid w:val="00333369"/>
    <w:rsid w:val="00333510"/>
    <w:rsid w:val="00333B22"/>
    <w:rsid w:val="0033447B"/>
    <w:rsid w:val="003348CC"/>
    <w:rsid w:val="00334C14"/>
    <w:rsid w:val="00334DD7"/>
    <w:rsid w:val="00334E27"/>
    <w:rsid w:val="00335438"/>
    <w:rsid w:val="00335C55"/>
    <w:rsid w:val="00336330"/>
    <w:rsid w:val="003367AC"/>
    <w:rsid w:val="00337168"/>
    <w:rsid w:val="003376B4"/>
    <w:rsid w:val="00337E94"/>
    <w:rsid w:val="003404D0"/>
    <w:rsid w:val="003417B3"/>
    <w:rsid w:val="00341BFA"/>
    <w:rsid w:val="00341E4B"/>
    <w:rsid w:val="00342226"/>
    <w:rsid w:val="00342727"/>
    <w:rsid w:val="00342798"/>
    <w:rsid w:val="003427CC"/>
    <w:rsid w:val="0034287F"/>
    <w:rsid w:val="00342E4A"/>
    <w:rsid w:val="00342F70"/>
    <w:rsid w:val="00344086"/>
    <w:rsid w:val="00344190"/>
    <w:rsid w:val="0034466F"/>
    <w:rsid w:val="00344886"/>
    <w:rsid w:val="00344F7B"/>
    <w:rsid w:val="00345512"/>
    <w:rsid w:val="003459DB"/>
    <w:rsid w:val="00345DA4"/>
    <w:rsid w:val="00345E2A"/>
    <w:rsid w:val="00346D78"/>
    <w:rsid w:val="003473FD"/>
    <w:rsid w:val="003475A0"/>
    <w:rsid w:val="003475E5"/>
    <w:rsid w:val="003502C6"/>
    <w:rsid w:val="00350393"/>
    <w:rsid w:val="00350614"/>
    <w:rsid w:val="00350727"/>
    <w:rsid w:val="00350974"/>
    <w:rsid w:val="0035120F"/>
    <w:rsid w:val="00351372"/>
    <w:rsid w:val="0035145E"/>
    <w:rsid w:val="00351857"/>
    <w:rsid w:val="00351E3E"/>
    <w:rsid w:val="00351FF0"/>
    <w:rsid w:val="0035232B"/>
    <w:rsid w:val="00352552"/>
    <w:rsid w:val="003528E3"/>
    <w:rsid w:val="0035291E"/>
    <w:rsid w:val="00352931"/>
    <w:rsid w:val="00352F02"/>
    <w:rsid w:val="00353133"/>
    <w:rsid w:val="003532E2"/>
    <w:rsid w:val="00353434"/>
    <w:rsid w:val="00353B65"/>
    <w:rsid w:val="00353F4D"/>
    <w:rsid w:val="00353FA5"/>
    <w:rsid w:val="00354341"/>
    <w:rsid w:val="00355020"/>
    <w:rsid w:val="00355172"/>
    <w:rsid w:val="0035523B"/>
    <w:rsid w:val="00355385"/>
    <w:rsid w:val="00356081"/>
    <w:rsid w:val="00356111"/>
    <w:rsid w:val="00356321"/>
    <w:rsid w:val="003563EF"/>
    <w:rsid w:val="0035686A"/>
    <w:rsid w:val="003568D1"/>
    <w:rsid w:val="00356AD8"/>
    <w:rsid w:val="00356CF3"/>
    <w:rsid w:val="00357189"/>
    <w:rsid w:val="00357546"/>
    <w:rsid w:val="00357E04"/>
    <w:rsid w:val="0036042A"/>
    <w:rsid w:val="0036148B"/>
    <w:rsid w:val="003623F4"/>
    <w:rsid w:val="00363213"/>
    <w:rsid w:val="00363A6F"/>
    <w:rsid w:val="003645B1"/>
    <w:rsid w:val="00364D07"/>
    <w:rsid w:val="003650CB"/>
    <w:rsid w:val="00365123"/>
    <w:rsid w:val="003654B3"/>
    <w:rsid w:val="003664B9"/>
    <w:rsid w:val="00367046"/>
    <w:rsid w:val="00370C8D"/>
    <w:rsid w:val="00370D45"/>
    <w:rsid w:val="00370E8C"/>
    <w:rsid w:val="003710C5"/>
    <w:rsid w:val="003716D3"/>
    <w:rsid w:val="00371FA6"/>
    <w:rsid w:val="00372502"/>
    <w:rsid w:val="00372D1C"/>
    <w:rsid w:val="003738B5"/>
    <w:rsid w:val="0037397F"/>
    <w:rsid w:val="00373A41"/>
    <w:rsid w:val="0037438C"/>
    <w:rsid w:val="003743CA"/>
    <w:rsid w:val="00375220"/>
    <w:rsid w:val="00375BDF"/>
    <w:rsid w:val="00375CA2"/>
    <w:rsid w:val="00375D94"/>
    <w:rsid w:val="0037620E"/>
    <w:rsid w:val="00376264"/>
    <w:rsid w:val="003765AB"/>
    <w:rsid w:val="00376641"/>
    <w:rsid w:val="00376696"/>
    <w:rsid w:val="00376C9E"/>
    <w:rsid w:val="00377325"/>
    <w:rsid w:val="003778FF"/>
    <w:rsid w:val="0037792F"/>
    <w:rsid w:val="00377F2E"/>
    <w:rsid w:val="0038091E"/>
    <w:rsid w:val="00380A40"/>
    <w:rsid w:val="00380EE5"/>
    <w:rsid w:val="003812C9"/>
    <w:rsid w:val="00382169"/>
    <w:rsid w:val="00382552"/>
    <w:rsid w:val="00382F4B"/>
    <w:rsid w:val="00383657"/>
    <w:rsid w:val="00383755"/>
    <w:rsid w:val="003841D9"/>
    <w:rsid w:val="00384454"/>
    <w:rsid w:val="00384803"/>
    <w:rsid w:val="00384F2C"/>
    <w:rsid w:val="003850F2"/>
    <w:rsid w:val="00385CFA"/>
    <w:rsid w:val="00385DA5"/>
    <w:rsid w:val="00385DE7"/>
    <w:rsid w:val="00386729"/>
    <w:rsid w:val="003867C2"/>
    <w:rsid w:val="00387777"/>
    <w:rsid w:val="003908B5"/>
    <w:rsid w:val="003911AC"/>
    <w:rsid w:val="003915D0"/>
    <w:rsid w:val="00391C69"/>
    <w:rsid w:val="00391F2E"/>
    <w:rsid w:val="003920C5"/>
    <w:rsid w:val="00392BE2"/>
    <w:rsid w:val="00392F71"/>
    <w:rsid w:val="00393115"/>
    <w:rsid w:val="0039379D"/>
    <w:rsid w:val="00393C0C"/>
    <w:rsid w:val="003945C9"/>
    <w:rsid w:val="00394BF8"/>
    <w:rsid w:val="00394C9C"/>
    <w:rsid w:val="00394CB3"/>
    <w:rsid w:val="003955B7"/>
    <w:rsid w:val="00395A59"/>
    <w:rsid w:val="003960E3"/>
    <w:rsid w:val="0039679D"/>
    <w:rsid w:val="00396E61"/>
    <w:rsid w:val="003A057E"/>
    <w:rsid w:val="003A07AD"/>
    <w:rsid w:val="003A0D49"/>
    <w:rsid w:val="003A1927"/>
    <w:rsid w:val="003A1C2F"/>
    <w:rsid w:val="003A1F13"/>
    <w:rsid w:val="003A21EB"/>
    <w:rsid w:val="003A23DD"/>
    <w:rsid w:val="003A2466"/>
    <w:rsid w:val="003A27AE"/>
    <w:rsid w:val="003A28B8"/>
    <w:rsid w:val="003A2CC4"/>
    <w:rsid w:val="003A2DAA"/>
    <w:rsid w:val="003A2DFC"/>
    <w:rsid w:val="003A3483"/>
    <w:rsid w:val="003A3D29"/>
    <w:rsid w:val="003A40E9"/>
    <w:rsid w:val="003A42E8"/>
    <w:rsid w:val="003A479E"/>
    <w:rsid w:val="003A4B95"/>
    <w:rsid w:val="003A4C46"/>
    <w:rsid w:val="003A4CFA"/>
    <w:rsid w:val="003A4FCA"/>
    <w:rsid w:val="003A534F"/>
    <w:rsid w:val="003A5639"/>
    <w:rsid w:val="003A5817"/>
    <w:rsid w:val="003A5A1F"/>
    <w:rsid w:val="003A6E21"/>
    <w:rsid w:val="003A717C"/>
    <w:rsid w:val="003A763C"/>
    <w:rsid w:val="003B022D"/>
    <w:rsid w:val="003B0230"/>
    <w:rsid w:val="003B027D"/>
    <w:rsid w:val="003B03AA"/>
    <w:rsid w:val="003B067D"/>
    <w:rsid w:val="003B205D"/>
    <w:rsid w:val="003B2430"/>
    <w:rsid w:val="003B25AC"/>
    <w:rsid w:val="003B2E43"/>
    <w:rsid w:val="003B2F42"/>
    <w:rsid w:val="003B3015"/>
    <w:rsid w:val="003B394D"/>
    <w:rsid w:val="003B4356"/>
    <w:rsid w:val="003B4A3E"/>
    <w:rsid w:val="003B4FC4"/>
    <w:rsid w:val="003B522B"/>
    <w:rsid w:val="003B57BD"/>
    <w:rsid w:val="003B60EE"/>
    <w:rsid w:val="003B6312"/>
    <w:rsid w:val="003B64E8"/>
    <w:rsid w:val="003B69A0"/>
    <w:rsid w:val="003B6D14"/>
    <w:rsid w:val="003B6DD1"/>
    <w:rsid w:val="003B6E21"/>
    <w:rsid w:val="003B7F49"/>
    <w:rsid w:val="003C02EC"/>
    <w:rsid w:val="003C086F"/>
    <w:rsid w:val="003C12FC"/>
    <w:rsid w:val="003C172A"/>
    <w:rsid w:val="003C2AEE"/>
    <w:rsid w:val="003C2FDE"/>
    <w:rsid w:val="003C3834"/>
    <w:rsid w:val="003C3C5E"/>
    <w:rsid w:val="003C41EA"/>
    <w:rsid w:val="003C427F"/>
    <w:rsid w:val="003C4A2D"/>
    <w:rsid w:val="003C4F80"/>
    <w:rsid w:val="003C5923"/>
    <w:rsid w:val="003C5962"/>
    <w:rsid w:val="003C5A3A"/>
    <w:rsid w:val="003C6281"/>
    <w:rsid w:val="003C6370"/>
    <w:rsid w:val="003C75CC"/>
    <w:rsid w:val="003C774E"/>
    <w:rsid w:val="003C7933"/>
    <w:rsid w:val="003D04F0"/>
    <w:rsid w:val="003D11E2"/>
    <w:rsid w:val="003D121C"/>
    <w:rsid w:val="003D1823"/>
    <w:rsid w:val="003D2848"/>
    <w:rsid w:val="003D2AD6"/>
    <w:rsid w:val="003D3F5A"/>
    <w:rsid w:val="003D4251"/>
    <w:rsid w:val="003D44D3"/>
    <w:rsid w:val="003D44DB"/>
    <w:rsid w:val="003D53D0"/>
    <w:rsid w:val="003D5547"/>
    <w:rsid w:val="003D55B2"/>
    <w:rsid w:val="003D564F"/>
    <w:rsid w:val="003D5FE8"/>
    <w:rsid w:val="003D6633"/>
    <w:rsid w:val="003D68B6"/>
    <w:rsid w:val="003D6B4F"/>
    <w:rsid w:val="003D6D5B"/>
    <w:rsid w:val="003D7A64"/>
    <w:rsid w:val="003D7CCA"/>
    <w:rsid w:val="003D7F83"/>
    <w:rsid w:val="003E07DA"/>
    <w:rsid w:val="003E0DBF"/>
    <w:rsid w:val="003E143E"/>
    <w:rsid w:val="003E2C58"/>
    <w:rsid w:val="003E3ECA"/>
    <w:rsid w:val="003E3EE5"/>
    <w:rsid w:val="003E48F5"/>
    <w:rsid w:val="003E49F4"/>
    <w:rsid w:val="003E4A6F"/>
    <w:rsid w:val="003E4F71"/>
    <w:rsid w:val="003E5021"/>
    <w:rsid w:val="003E509A"/>
    <w:rsid w:val="003E53E9"/>
    <w:rsid w:val="003E5424"/>
    <w:rsid w:val="003E5573"/>
    <w:rsid w:val="003E5592"/>
    <w:rsid w:val="003E58C0"/>
    <w:rsid w:val="003E5A54"/>
    <w:rsid w:val="003E60A7"/>
    <w:rsid w:val="003E610A"/>
    <w:rsid w:val="003E66E7"/>
    <w:rsid w:val="003E6D8B"/>
    <w:rsid w:val="003E6F00"/>
    <w:rsid w:val="003E6F63"/>
    <w:rsid w:val="003E74D1"/>
    <w:rsid w:val="003E75CA"/>
    <w:rsid w:val="003E7D50"/>
    <w:rsid w:val="003E7F98"/>
    <w:rsid w:val="003F095B"/>
    <w:rsid w:val="003F0AA0"/>
    <w:rsid w:val="003F0BB2"/>
    <w:rsid w:val="003F1214"/>
    <w:rsid w:val="003F1C89"/>
    <w:rsid w:val="003F2248"/>
    <w:rsid w:val="003F2649"/>
    <w:rsid w:val="003F337E"/>
    <w:rsid w:val="003F352C"/>
    <w:rsid w:val="003F3902"/>
    <w:rsid w:val="003F3969"/>
    <w:rsid w:val="003F3ED8"/>
    <w:rsid w:val="003F3F33"/>
    <w:rsid w:val="003F4D44"/>
    <w:rsid w:val="003F5E94"/>
    <w:rsid w:val="003F5F51"/>
    <w:rsid w:val="003F65BA"/>
    <w:rsid w:val="003F694C"/>
    <w:rsid w:val="003F69B5"/>
    <w:rsid w:val="003F6C45"/>
    <w:rsid w:val="003F6F39"/>
    <w:rsid w:val="003F6FBA"/>
    <w:rsid w:val="003F7584"/>
    <w:rsid w:val="003F7EE8"/>
    <w:rsid w:val="004000C0"/>
    <w:rsid w:val="004004CE"/>
    <w:rsid w:val="00400FB0"/>
    <w:rsid w:val="004010E6"/>
    <w:rsid w:val="00401820"/>
    <w:rsid w:val="00401B8F"/>
    <w:rsid w:val="00401EE2"/>
    <w:rsid w:val="00402511"/>
    <w:rsid w:val="0040266B"/>
    <w:rsid w:val="00402941"/>
    <w:rsid w:val="004031F2"/>
    <w:rsid w:val="00403205"/>
    <w:rsid w:val="00404338"/>
    <w:rsid w:val="0040436F"/>
    <w:rsid w:val="004044F7"/>
    <w:rsid w:val="00404913"/>
    <w:rsid w:val="00405200"/>
    <w:rsid w:val="0040552C"/>
    <w:rsid w:val="0040554C"/>
    <w:rsid w:val="00405637"/>
    <w:rsid w:val="00405CFE"/>
    <w:rsid w:val="00405D89"/>
    <w:rsid w:val="00405E65"/>
    <w:rsid w:val="0040614A"/>
    <w:rsid w:val="00406224"/>
    <w:rsid w:val="0040730B"/>
    <w:rsid w:val="0040756B"/>
    <w:rsid w:val="004078EF"/>
    <w:rsid w:val="004079EC"/>
    <w:rsid w:val="00407E49"/>
    <w:rsid w:val="00407E6B"/>
    <w:rsid w:val="004103A2"/>
    <w:rsid w:val="004115D7"/>
    <w:rsid w:val="00412051"/>
    <w:rsid w:val="004121D8"/>
    <w:rsid w:val="004122F4"/>
    <w:rsid w:val="004125D6"/>
    <w:rsid w:val="0041282D"/>
    <w:rsid w:val="00412A34"/>
    <w:rsid w:val="00412BC3"/>
    <w:rsid w:val="00412F23"/>
    <w:rsid w:val="00412F57"/>
    <w:rsid w:val="004133C3"/>
    <w:rsid w:val="0041386B"/>
    <w:rsid w:val="004139BE"/>
    <w:rsid w:val="00413F4D"/>
    <w:rsid w:val="004143D2"/>
    <w:rsid w:val="00414E8A"/>
    <w:rsid w:val="00415787"/>
    <w:rsid w:val="00415AE5"/>
    <w:rsid w:val="00415DB6"/>
    <w:rsid w:val="00415DFA"/>
    <w:rsid w:val="00415EAB"/>
    <w:rsid w:val="00416033"/>
    <w:rsid w:val="00416E1B"/>
    <w:rsid w:val="00416E2F"/>
    <w:rsid w:val="004175D7"/>
    <w:rsid w:val="00417849"/>
    <w:rsid w:val="00417F50"/>
    <w:rsid w:val="00420563"/>
    <w:rsid w:val="00421048"/>
    <w:rsid w:val="0042123C"/>
    <w:rsid w:val="00421E66"/>
    <w:rsid w:val="004220EE"/>
    <w:rsid w:val="00422770"/>
    <w:rsid w:val="00422D10"/>
    <w:rsid w:val="00422F82"/>
    <w:rsid w:val="0042310A"/>
    <w:rsid w:val="00423611"/>
    <w:rsid w:val="00424365"/>
    <w:rsid w:val="0042479C"/>
    <w:rsid w:val="00424E9F"/>
    <w:rsid w:val="00425797"/>
    <w:rsid w:val="00425BF6"/>
    <w:rsid w:val="00426CD7"/>
    <w:rsid w:val="004274A3"/>
    <w:rsid w:val="00427E32"/>
    <w:rsid w:val="0043009C"/>
    <w:rsid w:val="00430225"/>
    <w:rsid w:val="0043122F"/>
    <w:rsid w:val="004313BC"/>
    <w:rsid w:val="0043156C"/>
    <w:rsid w:val="0043224A"/>
    <w:rsid w:val="0043260E"/>
    <w:rsid w:val="00432926"/>
    <w:rsid w:val="00432C8D"/>
    <w:rsid w:val="0043332C"/>
    <w:rsid w:val="004336EC"/>
    <w:rsid w:val="00433BDB"/>
    <w:rsid w:val="00433BF7"/>
    <w:rsid w:val="00434190"/>
    <w:rsid w:val="004344A6"/>
    <w:rsid w:val="00434805"/>
    <w:rsid w:val="004348A6"/>
    <w:rsid w:val="00434F05"/>
    <w:rsid w:val="0043504F"/>
    <w:rsid w:val="00435159"/>
    <w:rsid w:val="00435566"/>
    <w:rsid w:val="00435D69"/>
    <w:rsid w:val="00436084"/>
    <w:rsid w:val="00436104"/>
    <w:rsid w:val="004361E4"/>
    <w:rsid w:val="0043667C"/>
    <w:rsid w:val="00436889"/>
    <w:rsid w:val="004369C9"/>
    <w:rsid w:val="0043711F"/>
    <w:rsid w:val="00440019"/>
    <w:rsid w:val="00440158"/>
    <w:rsid w:val="00440389"/>
    <w:rsid w:val="00440504"/>
    <w:rsid w:val="004407E7"/>
    <w:rsid w:val="004409ED"/>
    <w:rsid w:val="0044199B"/>
    <w:rsid w:val="00441B68"/>
    <w:rsid w:val="00441F52"/>
    <w:rsid w:val="00441FC1"/>
    <w:rsid w:val="00442136"/>
    <w:rsid w:val="004430D5"/>
    <w:rsid w:val="0044333F"/>
    <w:rsid w:val="00444004"/>
    <w:rsid w:val="00444318"/>
    <w:rsid w:val="00444556"/>
    <w:rsid w:val="00444AF8"/>
    <w:rsid w:val="00444E7B"/>
    <w:rsid w:val="00445958"/>
    <w:rsid w:val="00445AAE"/>
    <w:rsid w:val="00445BC5"/>
    <w:rsid w:val="00445F87"/>
    <w:rsid w:val="00445FAF"/>
    <w:rsid w:val="00446276"/>
    <w:rsid w:val="00446527"/>
    <w:rsid w:val="00446968"/>
    <w:rsid w:val="00446C2B"/>
    <w:rsid w:val="00446D65"/>
    <w:rsid w:val="004506BC"/>
    <w:rsid w:val="00450A88"/>
    <w:rsid w:val="00450D96"/>
    <w:rsid w:val="00451395"/>
    <w:rsid w:val="00451609"/>
    <w:rsid w:val="004516C2"/>
    <w:rsid w:val="004520D0"/>
    <w:rsid w:val="00452F7B"/>
    <w:rsid w:val="004533AA"/>
    <w:rsid w:val="00453B5F"/>
    <w:rsid w:val="00454A22"/>
    <w:rsid w:val="00454AB3"/>
    <w:rsid w:val="00454CF2"/>
    <w:rsid w:val="00454DCE"/>
    <w:rsid w:val="00455117"/>
    <w:rsid w:val="00455261"/>
    <w:rsid w:val="004556F9"/>
    <w:rsid w:val="004557A5"/>
    <w:rsid w:val="004560F2"/>
    <w:rsid w:val="00456722"/>
    <w:rsid w:val="00457287"/>
    <w:rsid w:val="0045752A"/>
    <w:rsid w:val="0045760E"/>
    <w:rsid w:val="0046110D"/>
    <w:rsid w:val="0046177B"/>
    <w:rsid w:val="004619A5"/>
    <w:rsid w:val="00461EBD"/>
    <w:rsid w:val="0046247C"/>
    <w:rsid w:val="00462709"/>
    <w:rsid w:val="00462F9E"/>
    <w:rsid w:val="00463799"/>
    <w:rsid w:val="0046390D"/>
    <w:rsid w:val="00463C01"/>
    <w:rsid w:val="004644A9"/>
    <w:rsid w:val="004649B7"/>
    <w:rsid w:val="0046528B"/>
    <w:rsid w:val="004653FD"/>
    <w:rsid w:val="00466265"/>
    <w:rsid w:val="00466365"/>
    <w:rsid w:val="0046636F"/>
    <w:rsid w:val="00466EC3"/>
    <w:rsid w:val="004671BE"/>
    <w:rsid w:val="00467816"/>
    <w:rsid w:val="00467A51"/>
    <w:rsid w:val="00470AD7"/>
    <w:rsid w:val="00470C17"/>
    <w:rsid w:val="00471628"/>
    <w:rsid w:val="004719E3"/>
    <w:rsid w:val="004726A8"/>
    <w:rsid w:val="00472C9E"/>
    <w:rsid w:val="00472E7A"/>
    <w:rsid w:val="0047312D"/>
    <w:rsid w:val="0047369E"/>
    <w:rsid w:val="0047399D"/>
    <w:rsid w:val="004739F5"/>
    <w:rsid w:val="00473AA8"/>
    <w:rsid w:val="00473B18"/>
    <w:rsid w:val="004740A1"/>
    <w:rsid w:val="00474CA8"/>
    <w:rsid w:val="0047568C"/>
    <w:rsid w:val="00475F61"/>
    <w:rsid w:val="00476637"/>
    <w:rsid w:val="00477BC9"/>
    <w:rsid w:val="00480165"/>
    <w:rsid w:val="0048030D"/>
    <w:rsid w:val="004808DF"/>
    <w:rsid w:val="00480A11"/>
    <w:rsid w:val="00481363"/>
    <w:rsid w:val="004818DB"/>
    <w:rsid w:val="00481910"/>
    <w:rsid w:val="00481EF9"/>
    <w:rsid w:val="00482E6B"/>
    <w:rsid w:val="00483405"/>
    <w:rsid w:val="004836AE"/>
    <w:rsid w:val="00483FD4"/>
    <w:rsid w:val="0048400E"/>
    <w:rsid w:val="0048453F"/>
    <w:rsid w:val="00484D9B"/>
    <w:rsid w:val="0048541F"/>
    <w:rsid w:val="004855EA"/>
    <w:rsid w:val="00485F49"/>
    <w:rsid w:val="004861F1"/>
    <w:rsid w:val="00486400"/>
    <w:rsid w:val="0048642C"/>
    <w:rsid w:val="00486B91"/>
    <w:rsid w:val="00486EB9"/>
    <w:rsid w:val="004872FC"/>
    <w:rsid w:val="00487FF6"/>
    <w:rsid w:val="004902C6"/>
    <w:rsid w:val="004903A7"/>
    <w:rsid w:val="00490788"/>
    <w:rsid w:val="00491606"/>
    <w:rsid w:val="00492008"/>
    <w:rsid w:val="00492132"/>
    <w:rsid w:val="00492B9A"/>
    <w:rsid w:val="004930B4"/>
    <w:rsid w:val="004932F9"/>
    <w:rsid w:val="00493533"/>
    <w:rsid w:val="00493A71"/>
    <w:rsid w:val="0049401D"/>
    <w:rsid w:val="00494AA2"/>
    <w:rsid w:val="00494DFD"/>
    <w:rsid w:val="00495AAC"/>
    <w:rsid w:val="00495F64"/>
    <w:rsid w:val="00496B74"/>
    <w:rsid w:val="00496D5F"/>
    <w:rsid w:val="00496FCE"/>
    <w:rsid w:val="0049704E"/>
    <w:rsid w:val="00497859"/>
    <w:rsid w:val="0049788E"/>
    <w:rsid w:val="00497A9E"/>
    <w:rsid w:val="00497C11"/>
    <w:rsid w:val="004A01BF"/>
    <w:rsid w:val="004A07A9"/>
    <w:rsid w:val="004A0B0B"/>
    <w:rsid w:val="004A1A58"/>
    <w:rsid w:val="004A1C16"/>
    <w:rsid w:val="004A230D"/>
    <w:rsid w:val="004A2762"/>
    <w:rsid w:val="004A2900"/>
    <w:rsid w:val="004A31DC"/>
    <w:rsid w:val="004A3374"/>
    <w:rsid w:val="004A3444"/>
    <w:rsid w:val="004A34EF"/>
    <w:rsid w:val="004A3789"/>
    <w:rsid w:val="004A38ED"/>
    <w:rsid w:val="004A3E5F"/>
    <w:rsid w:val="004A4C0C"/>
    <w:rsid w:val="004A55E7"/>
    <w:rsid w:val="004A6059"/>
    <w:rsid w:val="004A65B6"/>
    <w:rsid w:val="004A6761"/>
    <w:rsid w:val="004A6B4E"/>
    <w:rsid w:val="004A6C85"/>
    <w:rsid w:val="004A6D95"/>
    <w:rsid w:val="004A7A89"/>
    <w:rsid w:val="004B0250"/>
    <w:rsid w:val="004B0663"/>
    <w:rsid w:val="004B07AD"/>
    <w:rsid w:val="004B0B95"/>
    <w:rsid w:val="004B1120"/>
    <w:rsid w:val="004B1E4C"/>
    <w:rsid w:val="004B211C"/>
    <w:rsid w:val="004B24A1"/>
    <w:rsid w:val="004B2A52"/>
    <w:rsid w:val="004B2B69"/>
    <w:rsid w:val="004B3AC7"/>
    <w:rsid w:val="004B3C7B"/>
    <w:rsid w:val="004B4717"/>
    <w:rsid w:val="004B4A8E"/>
    <w:rsid w:val="004B4E57"/>
    <w:rsid w:val="004B5386"/>
    <w:rsid w:val="004B5716"/>
    <w:rsid w:val="004B5910"/>
    <w:rsid w:val="004B6921"/>
    <w:rsid w:val="004B70BD"/>
    <w:rsid w:val="004B7BA4"/>
    <w:rsid w:val="004B7BDC"/>
    <w:rsid w:val="004B7E98"/>
    <w:rsid w:val="004C035A"/>
    <w:rsid w:val="004C10F2"/>
    <w:rsid w:val="004C1277"/>
    <w:rsid w:val="004C181A"/>
    <w:rsid w:val="004C1D2F"/>
    <w:rsid w:val="004C2128"/>
    <w:rsid w:val="004C250D"/>
    <w:rsid w:val="004C27A7"/>
    <w:rsid w:val="004C3239"/>
    <w:rsid w:val="004C39AE"/>
    <w:rsid w:val="004C3BEF"/>
    <w:rsid w:val="004C417A"/>
    <w:rsid w:val="004C42B1"/>
    <w:rsid w:val="004C44F1"/>
    <w:rsid w:val="004C46F5"/>
    <w:rsid w:val="004C4DAD"/>
    <w:rsid w:val="004C50E7"/>
    <w:rsid w:val="004C5691"/>
    <w:rsid w:val="004C6415"/>
    <w:rsid w:val="004C6B0E"/>
    <w:rsid w:val="004D074B"/>
    <w:rsid w:val="004D0861"/>
    <w:rsid w:val="004D0C5E"/>
    <w:rsid w:val="004D2B94"/>
    <w:rsid w:val="004D3ED8"/>
    <w:rsid w:val="004D466B"/>
    <w:rsid w:val="004D5BDE"/>
    <w:rsid w:val="004D74A9"/>
    <w:rsid w:val="004D7C60"/>
    <w:rsid w:val="004E0B93"/>
    <w:rsid w:val="004E1688"/>
    <w:rsid w:val="004E1699"/>
    <w:rsid w:val="004E1CEE"/>
    <w:rsid w:val="004E2570"/>
    <w:rsid w:val="004E2A0D"/>
    <w:rsid w:val="004E304E"/>
    <w:rsid w:val="004E3794"/>
    <w:rsid w:val="004E3F2D"/>
    <w:rsid w:val="004E408F"/>
    <w:rsid w:val="004E434A"/>
    <w:rsid w:val="004E4461"/>
    <w:rsid w:val="004E4C2F"/>
    <w:rsid w:val="004E5054"/>
    <w:rsid w:val="004E5553"/>
    <w:rsid w:val="004E583F"/>
    <w:rsid w:val="004E684F"/>
    <w:rsid w:val="004E690E"/>
    <w:rsid w:val="004E6C1B"/>
    <w:rsid w:val="004E7039"/>
    <w:rsid w:val="004E7541"/>
    <w:rsid w:val="004E7933"/>
    <w:rsid w:val="004E793F"/>
    <w:rsid w:val="004E7C03"/>
    <w:rsid w:val="004E7E2E"/>
    <w:rsid w:val="004E7F7B"/>
    <w:rsid w:val="004F00B0"/>
    <w:rsid w:val="004F0173"/>
    <w:rsid w:val="004F0609"/>
    <w:rsid w:val="004F0B78"/>
    <w:rsid w:val="004F119D"/>
    <w:rsid w:val="004F1DEB"/>
    <w:rsid w:val="004F1E0C"/>
    <w:rsid w:val="004F1EB9"/>
    <w:rsid w:val="004F2162"/>
    <w:rsid w:val="004F2495"/>
    <w:rsid w:val="004F257D"/>
    <w:rsid w:val="004F265C"/>
    <w:rsid w:val="004F2B8E"/>
    <w:rsid w:val="004F2F49"/>
    <w:rsid w:val="004F302E"/>
    <w:rsid w:val="004F32A4"/>
    <w:rsid w:val="004F3776"/>
    <w:rsid w:val="004F37CF"/>
    <w:rsid w:val="004F3CF8"/>
    <w:rsid w:val="004F3FD6"/>
    <w:rsid w:val="004F44A5"/>
    <w:rsid w:val="004F46F8"/>
    <w:rsid w:val="004F4F69"/>
    <w:rsid w:val="004F5750"/>
    <w:rsid w:val="004F5872"/>
    <w:rsid w:val="004F5E43"/>
    <w:rsid w:val="004F7227"/>
    <w:rsid w:val="004F745B"/>
    <w:rsid w:val="0050037D"/>
    <w:rsid w:val="005006F9"/>
    <w:rsid w:val="005012E3"/>
    <w:rsid w:val="00501366"/>
    <w:rsid w:val="00501AA1"/>
    <w:rsid w:val="00501BDF"/>
    <w:rsid w:val="00501C87"/>
    <w:rsid w:val="0050285E"/>
    <w:rsid w:val="005030A0"/>
    <w:rsid w:val="005047B6"/>
    <w:rsid w:val="00504882"/>
    <w:rsid w:val="00504C34"/>
    <w:rsid w:val="00505056"/>
    <w:rsid w:val="005051F9"/>
    <w:rsid w:val="00505759"/>
    <w:rsid w:val="005058FD"/>
    <w:rsid w:val="00505BE1"/>
    <w:rsid w:val="00505F88"/>
    <w:rsid w:val="00506101"/>
    <w:rsid w:val="00506E03"/>
    <w:rsid w:val="005070E6"/>
    <w:rsid w:val="00507A13"/>
    <w:rsid w:val="0051089F"/>
    <w:rsid w:val="00510C6F"/>
    <w:rsid w:val="00510F2F"/>
    <w:rsid w:val="0051184D"/>
    <w:rsid w:val="00511A9F"/>
    <w:rsid w:val="00512883"/>
    <w:rsid w:val="00512EEF"/>
    <w:rsid w:val="00513076"/>
    <w:rsid w:val="005131F4"/>
    <w:rsid w:val="005136A5"/>
    <w:rsid w:val="00513729"/>
    <w:rsid w:val="005138F8"/>
    <w:rsid w:val="00514A50"/>
    <w:rsid w:val="0051566E"/>
    <w:rsid w:val="00515A79"/>
    <w:rsid w:val="00515B3B"/>
    <w:rsid w:val="0051625D"/>
    <w:rsid w:val="005164DC"/>
    <w:rsid w:val="0051695A"/>
    <w:rsid w:val="0051727D"/>
    <w:rsid w:val="005172E8"/>
    <w:rsid w:val="0051775D"/>
    <w:rsid w:val="00517978"/>
    <w:rsid w:val="00517ACC"/>
    <w:rsid w:val="005202A1"/>
    <w:rsid w:val="005214F8"/>
    <w:rsid w:val="0052244B"/>
    <w:rsid w:val="00522838"/>
    <w:rsid w:val="005229E0"/>
    <w:rsid w:val="00522ED9"/>
    <w:rsid w:val="00523387"/>
    <w:rsid w:val="0052391F"/>
    <w:rsid w:val="005242DD"/>
    <w:rsid w:val="005243DF"/>
    <w:rsid w:val="005244A9"/>
    <w:rsid w:val="0052469A"/>
    <w:rsid w:val="00524DDB"/>
    <w:rsid w:val="00524E72"/>
    <w:rsid w:val="005252B7"/>
    <w:rsid w:val="00525A14"/>
    <w:rsid w:val="00525DC1"/>
    <w:rsid w:val="0052636A"/>
    <w:rsid w:val="00526565"/>
    <w:rsid w:val="00526E72"/>
    <w:rsid w:val="00527592"/>
    <w:rsid w:val="00527752"/>
    <w:rsid w:val="005308C4"/>
    <w:rsid w:val="00530CC0"/>
    <w:rsid w:val="00531177"/>
    <w:rsid w:val="00531AF8"/>
    <w:rsid w:val="00532340"/>
    <w:rsid w:val="0053240A"/>
    <w:rsid w:val="00532420"/>
    <w:rsid w:val="00532AA2"/>
    <w:rsid w:val="00532E9D"/>
    <w:rsid w:val="00533183"/>
    <w:rsid w:val="005334AA"/>
    <w:rsid w:val="005334C4"/>
    <w:rsid w:val="005335A0"/>
    <w:rsid w:val="00533CF4"/>
    <w:rsid w:val="00534788"/>
    <w:rsid w:val="00535234"/>
    <w:rsid w:val="00535781"/>
    <w:rsid w:val="00535B73"/>
    <w:rsid w:val="00535CDF"/>
    <w:rsid w:val="005371FF"/>
    <w:rsid w:val="00540559"/>
    <w:rsid w:val="005408FA"/>
    <w:rsid w:val="00540FB7"/>
    <w:rsid w:val="00540FCC"/>
    <w:rsid w:val="00541251"/>
    <w:rsid w:val="00541299"/>
    <w:rsid w:val="005419EF"/>
    <w:rsid w:val="00542172"/>
    <w:rsid w:val="0054221D"/>
    <w:rsid w:val="0054270C"/>
    <w:rsid w:val="005428FC"/>
    <w:rsid w:val="00542CD5"/>
    <w:rsid w:val="00542D52"/>
    <w:rsid w:val="00542F4F"/>
    <w:rsid w:val="00543419"/>
    <w:rsid w:val="005439A8"/>
    <w:rsid w:val="00545046"/>
    <w:rsid w:val="0054523F"/>
    <w:rsid w:val="00545413"/>
    <w:rsid w:val="005455AB"/>
    <w:rsid w:val="0054568A"/>
    <w:rsid w:val="005457B0"/>
    <w:rsid w:val="00545A97"/>
    <w:rsid w:val="005460A0"/>
    <w:rsid w:val="0054642B"/>
    <w:rsid w:val="00546BDD"/>
    <w:rsid w:val="00546DA9"/>
    <w:rsid w:val="00550D8A"/>
    <w:rsid w:val="00550D8E"/>
    <w:rsid w:val="005515A8"/>
    <w:rsid w:val="00552365"/>
    <w:rsid w:val="00552A20"/>
    <w:rsid w:val="00553269"/>
    <w:rsid w:val="00553428"/>
    <w:rsid w:val="00553836"/>
    <w:rsid w:val="00553FB8"/>
    <w:rsid w:val="005540FB"/>
    <w:rsid w:val="00554396"/>
    <w:rsid w:val="00554678"/>
    <w:rsid w:val="005549E9"/>
    <w:rsid w:val="00555407"/>
    <w:rsid w:val="00555D7B"/>
    <w:rsid w:val="005560A6"/>
    <w:rsid w:val="005560AC"/>
    <w:rsid w:val="005563E4"/>
    <w:rsid w:val="005564B2"/>
    <w:rsid w:val="00556904"/>
    <w:rsid w:val="00557011"/>
    <w:rsid w:val="00557DA9"/>
    <w:rsid w:val="00560488"/>
    <w:rsid w:val="005609ED"/>
    <w:rsid w:val="00560B4E"/>
    <w:rsid w:val="00561256"/>
    <w:rsid w:val="00561B5D"/>
    <w:rsid w:val="00561F0D"/>
    <w:rsid w:val="00561F9B"/>
    <w:rsid w:val="00563212"/>
    <w:rsid w:val="00564282"/>
    <w:rsid w:val="00565136"/>
    <w:rsid w:val="005656B1"/>
    <w:rsid w:val="00565B20"/>
    <w:rsid w:val="00565FBC"/>
    <w:rsid w:val="005671DB"/>
    <w:rsid w:val="00567720"/>
    <w:rsid w:val="00567A40"/>
    <w:rsid w:val="00567D06"/>
    <w:rsid w:val="00567D9C"/>
    <w:rsid w:val="00567EBA"/>
    <w:rsid w:val="00567EF4"/>
    <w:rsid w:val="00570175"/>
    <w:rsid w:val="00570D94"/>
    <w:rsid w:val="0057133F"/>
    <w:rsid w:val="005715AC"/>
    <w:rsid w:val="0057163F"/>
    <w:rsid w:val="005722C2"/>
    <w:rsid w:val="00573D38"/>
    <w:rsid w:val="00573DF4"/>
    <w:rsid w:val="00573F60"/>
    <w:rsid w:val="00574FA6"/>
    <w:rsid w:val="00575A3E"/>
    <w:rsid w:val="005760B1"/>
    <w:rsid w:val="0057633E"/>
    <w:rsid w:val="00576F04"/>
    <w:rsid w:val="005771C1"/>
    <w:rsid w:val="00577A8D"/>
    <w:rsid w:val="00577AF9"/>
    <w:rsid w:val="00577C22"/>
    <w:rsid w:val="005800A2"/>
    <w:rsid w:val="00580309"/>
    <w:rsid w:val="005804C1"/>
    <w:rsid w:val="00580685"/>
    <w:rsid w:val="00580686"/>
    <w:rsid w:val="00580D20"/>
    <w:rsid w:val="005813F1"/>
    <w:rsid w:val="005817E6"/>
    <w:rsid w:val="00581808"/>
    <w:rsid w:val="00581A5E"/>
    <w:rsid w:val="00582392"/>
    <w:rsid w:val="00582BE0"/>
    <w:rsid w:val="00582FDF"/>
    <w:rsid w:val="00583244"/>
    <w:rsid w:val="00583A40"/>
    <w:rsid w:val="00583C99"/>
    <w:rsid w:val="00584117"/>
    <w:rsid w:val="005842BC"/>
    <w:rsid w:val="005849DB"/>
    <w:rsid w:val="00584CAB"/>
    <w:rsid w:val="0058518B"/>
    <w:rsid w:val="005851AA"/>
    <w:rsid w:val="005863F8"/>
    <w:rsid w:val="0058647B"/>
    <w:rsid w:val="005865FC"/>
    <w:rsid w:val="005866A0"/>
    <w:rsid w:val="00586C95"/>
    <w:rsid w:val="0058778F"/>
    <w:rsid w:val="00587D2E"/>
    <w:rsid w:val="00587F09"/>
    <w:rsid w:val="00590AC7"/>
    <w:rsid w:val="005912FD"/>
    <w:rsid w:val="005914EB"/>
    <w:rsid w:val="00591B17"/>
    <w:rsid w:val="00591F02"/>
    <w:rsid w:val="00592A67"/>
    <w:rsid w:val="005931EE"/>
    <w:rsid w:val="00593247"/>
    <w:rsid w:val="00593360"/>
    <w:rsid w:val="005933DB"/>
    <w:rsid w:val="005935C1"/>
    <w:rsid w:val="0059366A"/>
    <w:rsid w:val="00594084"/>
    <w:rsid w:val="00594724"/>
    <w:rsid w:val="005948C0"/>
    <w:rsid w:val="00594AFF"/>
    <w:rsid w:val="00594B70"/>
    <w:rsid w:val="00594E5E"/>
    <w:rsid w:val="005952AA"/>
    <w:rsid w:val="005953EE"/>
    <w:rsid w:val="00595A2B"/>
    <w:rsid w:val="00595DA1"/>
    <w:rsid w:val="00596045"/>
    <w:rsid w:val="00596842"/>
    <w:rsid w:val="00597640"/>
    <w:rsid w:val="005A0008"/>
    <w:rsid w:val="005A0395"/>
    <w:rsid w:val="005A1B14"/>
    <w:rsid w:val="005A2985"/>
    <w:rsid w:val="005A2EDF"/>
    <w:rsid w:val="005A2F60"/>
    <w:rsid w:val="005A30A2"/>
    <w:rsid w:val="005A30CE"/>
    <w:rsid w:val="005A3144"/>
    <w:rsid w:val="005A3509"/>
    <w:rsid w:val="005A396E"/>
    <w:rsid w:val="005A3AAF"/>
    <w:rsid w:val="005A3CFE"/>
    <w:rsid w:val="005A3EF4"/>
    <w:rsid w:val="005A4544"/>
    <w:rsid w:val="005A572C"/>
    <w:rsid w:val="005A5763"/>
    <w:rsid w:val="005A621B"/>
    <w:rsid w:val="005A62AA"/>
    <w:rsid w:val="005A6786"/>
    <w:rsid w:val="005A6D40"/>
    <w:rsid w:val="005A7490"/>
    <w:rsid w:val="005B0AF6"/>
    <w:rsid w:val="005B0CD8"/>
    <w:rsid w:val="005B0DD0"/>
    <w:rsid w:val="005B10FB"/>
    <w:rsid w:val="005B1321"/>
    <w:rsid w:val="005B147A"/>
    <w:rsid w:val="005B1640"/>
    <w:rsid w:val="005B2681"/>
    <w:rsid w:val="005B2B78"/>
    <w:rsid w:val="005B2FA8"/>
    <w:rsid w:val="005B3221"/>
    <w:rsid w:val="005B339F"/>
    <w:rsid w:val="005B366B"/>
    <w:rsid w:val="005B43E7"/>
    <w:rsid w:val="005B4AC0"/>
    <w:rsid w:val="005B5151"/>
    <w:rsid w:val="005B51BD"/>
    <w:rsid w:val="005B53C0"/>
    <w:rsid w:val="005B558C"/>
    <w:rsid w:val="005B5C02"/>
    <w:rsid w:val="005B5FD8"/>
    <w:rsid w:val="005B61D5"/>
    <w:rsid w:val="005B66FE"/>
    <w:rsid w:val="005B6C5F"/>
    <w:rsid w:val="005B6E2F"/>
    <w:rsid w:val="005B7F1B"/>
    <w:rsid w:val="005C0055"/>
    <w:rsid w:val="005C0915"/>
    <w:rsid w:val="005C1001"/>
    <w:rsid w:val="005C10B1"/>
    <w:rsid w:val="005C126C"/>
    <w:rsid w:val="005C19EC"/>
    <w:rsid w:val="005C25A0"/>
    <w:rsid w:val="005C2788"/>
    <w:rsid w:val="005C28EB"/>
    <w:rsid w:val="005C30ED"/>
    <w:rsid w:val="005C3CD5"/>
    <w:rsid w:val="005C3DF3"/>
    <w:rsid w:val="005C3F0A"/>
    <w:rsid w:val="005C484E"/>
    <w:rsid w:val="005C4B3A"/>
    <w:rsid w:val="005C4B85"/>
    <w:rsid w:val="005C4BB5"/>
    <w:rsid w:val="005C4E44"/>
    <w:rsid w:val="005C4F0D"/>
    <w:rsid w:val="005C56EB"/>
    <w:rsid w:val="005C5883"/>
    <w:rsid w:val="005C602D"/>
    <w:rsid w:val="005C6BBB"/>
    <w:rsid w:val="005C6D29"/>
    <w:rsid w:val="005C7212"/>
    <w:rsid w:val="005C7772"/>
    <w:rsid w:val="005C790C"/>
    <w:rsid w:val="005C7F49"/>
    <w:rsid w:val="005D0FD5"/>
    <w:rsid w:val="005D1261"/>
    <w:rsid w:val="005D18FD"/>
    <w:rsid w:val="005D1EBA"/>
    <w:rsid w:val="005D2BFF"/>
    <w:rsid w:val="005D2F17"/>
    <w:rsid w:val="005D4336"/>
    <w:rsid w:val="005D5031"/>
    <w:rsid w:val="005D5256"/>
    <w:rsid w:val="005D596B"/>
    <w:rsid w:val="005D5A13"/>
    <w:rsid w:val="005D5FE8"/>
    <w:rsid w:val="005D6959"/>
    <w:rsid w:val="005D7477"/>
    <w:rsid w:val="005D7613"/>
    <w:rsid w:val="005D7A17"/>
    <w:rsid w:val="005E036A"/>
    <w:rsid w:val="005E0863"/>
    <w:rsid w:val="005E0E0B"/>
    <w:rsid w:val="005E1123"/>
    <w:rsid w:val="005E124F"/>
    <w:rsid w:val="005E182E"/>
    <w:rsid w:val="005E26A2"/>
    <w:rsid w:val="005E28E3"/>
    <w:rsid w:val="005E2C06"/>
    <w:rsid w:val="005E33B8"/>
    <w:rsid w:val="005E3A38"/>
    <w:rsid w:val="005E3F1E"/>
    <w:rsid w:val="005E4B0D"/>
    <w:rsid w:val="005E4C05"/>
    <w:rsid w:val="005E546A"/>
    <w:rsid w:val="005E59EC"/>
    <w:rsid w:val="005E5A84"/>
    <w:rsid w:val="005E6136"/>
    <w:rsid w:val="005E6454"/>
    <w:rsid w:val="005E6736"/>
    <w:rsid w:val="005E6739"/>
    <w:rsid w:val="005E6A24"/>
    <w:rsid w:val="005E6C00"/>
    <w:rsid w:val="005E754B"/>
    <w:rsid w:val="005E7706"/>
    <w:rsid w:val="005E7946"/>
    <w:rsid w:val="005F044A"/>
    <w:rsid w:val="005F04DF"/>
    <w:rsid w:val="005F0AA4"/>
    <w:rsid w:val="005F12E2"/>
    <w:rsid w:val="005F152C"/>
    <w:rsid w:val="005F1702"/>
    <w:rsid w:val="005F2289"/>
    <w:rsid w:val="005F2751"/>
    <w:rsid w:val="005F2E98"/>
    <w:rsid w:val="005F46D3"/>
    <w:rsid w:val="005F496E"/>
    <w:rsid w:val="005F57BD"/>
    <w:rsid w:val="005F58FD"/>
    <w:rsid w:val="005F5CB9"/>
    <w:rsid w:val="005F6538"/>
    <w:rsid w:val="005F70EF"/>
    <w:rsid w:val="005F712A"/>
    <w:rsid w:val="005F7490"/>
    <w:rsid w:val="005F7ADB"/>
    <w:rsid w:val="00600F8D"/>
    <w:rsid w:val="00601B36"/>
    <w:rsid w:val="00601E4E"/>
    <w:rsid w:val="0060236E"/>
    <w:rsid w:val="00602663"/>
    <w:rsid w:val="00603B3D"/>
    <w:rsid w:val="0060468D"/>
    <w:rsid w:val="00604C5D"/>
    <w:rsid w:val="00604E83"/>
    <w:rsid w:val="006054EB"/>
    <w:rsid w:val="00605753"/>
    <w:rsid w:val="006057E6"/>
    <w:rsid w:val="0060599C"/>
    <w:rsid w:val="00605A29"/>
    <w:rsid w:val="00605F11"/>
    <w:rsid w:val="0060607D"/>
    <w:rsid w:val="00606093"/>
    <w:rsid w:val="006068D4"/>
    <w:rsid w:val="00606F59"/>
    <w:rsid w:val="00607854"/>
    <w:rsid w:val="006078E1"/>
    <w:rsid w:val="00607EC4"/>
    <w:rsid w:val="00610170"/>
    <w:rsid w:val="00610809"/>
    <w:rsid w:val="00611134"/>
    <w:rsid w:val="006114CA"/>
    <w:rsid w:val="00611876"/>
    <w:rsid w:val="00611B03"/>
    <w:rsid w:val="00611C0A"/>
    <w:rsid w:val="00611EB6"/>
    <w:rsid w:val="006122B1"/>
    <w:rsid w:val="006124FE"/>
    <w:rsid w:val="006133FF"/>
    <w:rsid w:val="00614AD8"/>
    <w:rsid w:val="00615A49"/>
    <w:rsid w:val="00615A4D"/>
    <w:rsid w:val="00615FBF"/>
    <w:rsid w:val="00616089"/>
    <w:rsid w:val="0061651D"/>
    <w:rsid w:val="0061673B"/>
    <w:rsid w:val="006170F5"/>
    <w:rsid w:val="00617142"/>
    <w:rsid w:val="006173AA"/>
    <w:rsid w:val="00620751"/>
    <w:rsid w:val="00621FA9"/>
    <w:rsid w:val="00622EC1"/>
    <w:rsid w:val="006232F2"/>
    <w:rsid w:val="006234E3"/>
    <w:rsid w:val="006249EB"/>
    <w:rsid w:val="006252A8"/>
    <w:rsid w:val="00625A05"/>
    <w:rsid w:val="00625B07"/>
    <w:rsid w:val="00626017"/>
    <w:rsid w:val="006265E7"/>
    <w:rsid w:val="006266E0"/>
    <w:rsid w:val="00626B59"/>
    <w:rsid w:val="00627E9E"/>
    <w:rsid w:val="00627F80"/>
    <w:rsid w:val="00631199"/>
    <w:rsid w:val="00631639"/>
    <w:rsid w:val="00631972"/>
    <w:rsid w:val="00631D73"/>
    <w:rsid w:val="006321F4"/>
    <w:rsid w:val="0063237C"/>
    <w:rsid w:val="0063239F"/>
    <w:rsid w:val="00632437"/>
    <w:rsid w:val="006324FE"/>
    <w:rsid w:val="00632EF0"/>
    <w:rsid w:val="00632FDA"/>
    <w:rsid w:val="00633657"/>
    <w:rsid w:val="006337D8"/>
    <w:rsid w:val="00633F7D"/>
    <w:rsid w:val="00633FDA"/>
    <w:rsid w:val="006348B8"/>
    <w:rsid w:val="00634A0B"/>
    <w:rsid w:val="00634B7B"/>
    <w:rsid w:val="00634FC9"/>
    <w:rsid w:val="00635368"/>
    <w:rsid w:val="006353FB"/>
    <w:rsid w:val="00635C4C"/>
    <w:rsid w:val="00636107"/>
    <w:rsid w:val="00636C51"/>
    <w:rsid w:val="006370F1"/>
    <w:rsid w:val="0063710A"/>
    <w:rsid w:val="0063752E"/>
    <w:rsid w:val="00640495"/>
    <w:rsid w:val="0064127F"/>
    <w:rsid w:val="006413FF"/>
    <w:rsid w:val="00642772"/>
    <w:rsid w:val="0064317F"/>
    <w:rsid w:val="00643409"/>
    <w:rsid w:val="006438D1"/>
    <w:rsid w:val="00643C2E"/>
    <w:rsid w:val="00644159"/>
    <w:rsid w:val="00644315"/>
    <w:rsid w:val="0064466D"/>
    <w:rsid w:val="00645232"/>
    <w:rsid w:val="006455B2"/>
    <w:rsid w:val="006456DD"/>
    <w:rsid w:val="00645896"/>
    <w:rsid w:val="00645CEE"/>
    <w:rsid w:val="00645F0C"/>
    <w:rsid w:val="00646933"/>
    <w:rsid w:val="0064693A"/>
    <w:rsid w:val="00646CEE"/>
    <w:rsid w:val="006477E3"/>
    <w:rsid w:val="00647BAE"/>
    <w:rsid w:val="00647C45"/>
    <w:rsid w:val="006501F3"/>
    <w:rsid w:val="006502A8"/>
    <w:rsid w:val="00650A21"/>
    <w:rsid w:val="006516E4"/>
    <w:rsid w:val="006525A5"/>
    <w:rsid w:val="00652E03"/>
    <w:rsid w:val="0065340C"/>
    <w:rsid w:val="00653519"/>
    <w:rsid w:val="006538ED"/>
    <w:rsid w:val="00653D04"/>
    <w:rsid w:val="006540BC"/>
    <w:rsid w:val="006542D7"/>
    <w:rsid w:val="00654B36"/>
    <w:rsid w:val="00654EF2"/>
    <w:rsid w:val="006551E0"/>
    <w:rsid w:val="00655701"/>
    <w:rsid w:val="006558A1"/>
    <w:rsid w:val="00655BEF"/>
    <w:rsid w:val="006560E0"/>
    <w:rsid w:val="00656377"/>
    <w:rsid w:val="00656787"/>
    <w:rsid w:val="00656F03"/>
    <w:rsid w:val="006576A2"/>
    <w:rsid w:val="00657855"/>
    <w:rsid w:val="0065792E"/>
    <w:rsid w:val="00657DA9"/>
    <w:rsid w:val="00660108"/>
    <w:rsid w:val="006603E0"/>
    <w:rsid w:val="00660EC2"/>
    <w:rsid w:val="00660F6B"/>
    <w:rsid w:val="0066187E"/>
    <w:rsid w:val="00661B98"/>
    <w:rsid w:val="00661D88"/>
    <w:rsid w:val="00661E97"/>
    <w:rsid w:val="00662E9D"/>
    <w:rsid w:val="006634C6"/>
    <w:rsid w:val="00663BC1"/>
    <w:rsid w:val="006646A7"/>
    <w:rsid w:val="00664713"/>
    <w:rsid w:val="00664ADE"/>
    <w:rsid w:val="00664BF9"/>
    <w:rsid w:val="00665B56"/>
    <w:rsid w:val="00665D5D"/>
    <w:rsid w:val="00666763"/>
    <w:rsid w:val="0066734D"/>
    <w:rsid w:val="006673FD"/>
    <w:rsid w:val="00667528"/>
    <w:rsid w:val="00670219"/>
    <w:rsid w:val="006705ED"/>
    <w:rsid w:val="006706B4"/>
    <w:rsid w:val="0067086B"/>
    <w:rsid w:val="00670E17"/>
    <w:rsid w:val="00670F03"/>
    <w:rsid w:val="006711B3"/>
    <w:rsid w:val="00671604"/>
    <w:rsid w:val="00671B20"/>
    <w:rsid w:val="00671FBB"/>
    <w:rsid w:val="00672600"/>
    <w:rsid w:val="00672973"/>
    <w:rsid w:val="00673185"/>
    <w:rsid w:val="0067414F"/>
    <w:rsid w:val="0067471B"/>
    <w:rsid w:val="006750FE"/>
    <w:rsid w:val="006752A0"/>
    <w:rsid w:val="006757D2"/>
    <w:rsid w:val="0067589C"/>
    <w:rsid w:val="00675B69"/>
    <w:rsid w:val="00675F2D"/>
    <w:rsid w:val="006760B6"/>
    <w:rsid w:val="00676350"/>
    <w:rsid w:val="0067641A"/>
    <w:rsid w:val="00676871"/>
    <w:rsid w:val="00676B19"/>
    <w:rsid w:val="00676F97"/>
    <w:rsid w:val="00677086"/>
    <w:rsid w:val="00677FA0"/>
    <w:rsid w:val="00680764"/>
    <w:rsid w:val="00680908"/>
    <w:rsid w:val="00681184"/>
    <w:rsid w:val="00681E91"/>
    <w:rsid w:val="00682540"/>
    <w:rsid w:val="00683BB1"/>
    <w:rsid w:val="00683FD9"/>
    <w:rsid w:val="006849FE"/>
    <w:rsid w:val="00684C54"/>
    <w:rsid w:val="0068500D"/>
    <w:rsid w:val="006852FD"/>
    <w:rsid w:val="00685965"/>
    <w:rsid w:val="00685AB3"/>
    <w:rsid w:val="006862D1"/>
    <w:rsid w:val="006863B3"/>
    <w:rsid w:val="006863E5"/>
    <w:rsid w:val="00686C34"/>
    <w:rsid w:val="00687006"/>
    <w:rsid w:val="006872BE"/>
    <w:rsid w:val="00687B22"/>
    <w:rsid w:val="00687D47"/>
    <w:rsid w:val="00690BAB"/>
    <w:rsid w:val="00690E8B"/>
    <w:rsid w:val="00691050"/>
    <w:rsid w:val="006917E2"/>
    <w:rsid w:val="00691A28"/>
    <w:rsid w:val="00692630"/>
    <w:rsid w:val="0069264B"/>
    <w:rsid w:val="006928AD"/>
    <w:rsid w:val="00692E2C"/>
    <w:rsid w:val="00692F6C"/>
    <w:rsid w:val="00692FF2"/>
    <w:rsid w:val="006945E8"/>
    <w:rsid w:val="0069472B"/>
    <w:rsid w:val="00694C4F"/>
    <w:rsid w:val="00694C51"/>
    <w:rsid w:val="00695690"/>
    <w:rsid w:val="006956B0"/>
    <w:rsid w:val="006956E6"/>
    <w:rsid w:val="00696252"/>
    <w:rsid w:val="00696FE7"/>
    <w:rsid w:val="006A0074"/>
    <w:rsid w:val="006A0C9F"/>
    <w:rsid w:val="006A1569"/>
    <w:rsid w:val="006A2131"/>
    <w:rsid w:val="006A2660"/>
    <w:rsid w:val="006A29CB"/>
    <w:rsid w:val="006A2BA4"/>
    <w:rsid w:val="006A309A"/>
    <w:rsid w:val="006A392E"/>
    <w:rsid w:val="006A4459"/>
    <w:rsid w:val="006A4AD6"/>
    <w:rsid w:val="006A5112"/>
    <w:rsid w:val="006A563E"/>
    <w:rsid w:val="006A6019"/>
    <w:rsid w:val="006A6EEF"/>
    <w:rsid w:val="006A75D5"/>
    <w:rsid w:val="006A7711"/>
    <w:rsid w:val="006A781C"/>
    <w:rsid w:val="006A7BF7"/>
    <w:rsid w:val="006A7CF1"/>
    <w:rsid w:val="006B10CA"/>
    <w:rsid w:val="006B181C"/>
    <w:rsid w:val="006B18B8"/>
    <w:rsid w:val="006B1BED"/>
    <w:rsid w:val="006B1FD6"/>
    <w:rsid w:val="006B255C"/>
    <w:rsid w:val="006B2CF7"/>
    <w:rsid w:val="006B3077"/>
    <w:rsid w:val="006B30B2"/>
    <w:rsid w:val="006B3375"/>
    <w:rsid w:val="006B36C5"/>
    <w:rsid w:val="006B3C39"/>
    <w:rsid w:val="006B3CBF"/>
    <w:rsid w:val="006B3CCE"/>
    <w:rsid w:val="006B3F2D"/>
    <w:rsid w:val="006B42D8"/>
    <w:rsid w:val="006B4783"/>
    <w:rsid w:val="006B4A0F"/>
    <w:rsid w:val="006B4ABB"/>
    <w:rsid w:val="006B5164"/>
    <w:rsid w:val="006B51A8"/>
    <w:rsid w:val="006B522E"/>
    <w:rsid w:val="006B56A1"/>
    <w:rsid w:val="006B5EB8"/>
    <w:rsid w:val="006B6561"/>
    <w:rsid w:val="006B6740"/>
    <w:rsid w:val="006B684C"/>
    <w:rsid w:val="006B6997"/>
    <w:rsid w:val="006B6CB0"/>
    <w:rsid w:val="006B7EF7"/>
    <w:rsid w:val="006B7F2D"/>
    <w:rsid w:val="006C14BB"/>
    <w:rsid w:val="006C178A"/>
    <w:rsid w:val="006C19F7"/>
    <w:rsid w:val="006C3144"/>
    <w:rsid w:val="006C39B9"/>
    <w:rsid w:val="006C42EC"/>
    <w:rsid w:val="006C455A"/>
    <w:rsid w:val="006C4A3C"/>
    <w:rsid w:val="006C50A9"/>
    <w:rsid w:val="006C555D"/>
    <w:rsid w:val="006C5802"/>
    <w:rsid w:val="006C5A4B"/>
    <w:rsid w:val="006C69CE"/>
    <w:rsid w:val="006C6B06"/>
    <w:rsid w:val="006C6DB4"/>
    <w:rsid w:val="006C6EF2"/>
    <w:rsid w:val="006C78E9"/>
    <w:rsid w:val="006D11EF"/>
    <w:rsid w:val="006D1285"/>
    <w:rsid w:val="006D195D"/>
    <w:rsid w:val="006D21E4"/>
    <w:rsid w:val="006D2336"/>
    <w:rsid w:val="006D236D"/>
    <w:rsid w:val="006D248B"/>
    <w:rsid w:val="006D2745"/>
    <w:rsid w:val="006D2AA2"/>
    <w:rsid w:val="006D2B83"/>
    <w:rsid w:val="006D35F5"/>
    <w:rsid w:val="006D3815"/>
    <w:rsid w:val="006D3FAD"/>
    <w:rsid w:val="006D41AD"/>
    <w:rsid w:val="006D46B0"/>
    <w:rsid w:val="006D4D4A"/>
    <w:rsid w:val="006D5EF6"/>
    <w:rsid w:val="006D5F61"/>
    <w:rsid w:val="006D60D6"/>
    <w:rsid w:val="006D65AE"/>
    <w:rsid w:val="006D72A0"/>
    <w:rsid w:val="006D748E"/>
    <w:rsid w:val="006D7886"/>
    <w:rsid w:val="006D7A8E"/>
    <w:rsid w:val="006D7A9C"/>
    <w:rsid w:val="006D7ECE"/>
    <w:rsid w:val="006E060F"/>
    <w:rsid w:val="006E09EA"/>
    <w:rsid w:val="006E0CCB"/>
    <w:rsid w:val="006E11B8"/>
    <w:rsid w:val="006E1CD0"/>
    <w:rsid w:val="006E1ECD"/>
    <w:rsid w:val="006E207E"/>
    <w:rsid w:val="006E24C5"/>
    <w:rsid w:val="006E2538"/>
    <w:rsid w:val="006E2A0E"/>
    <w:rsid w:val="006E301D"/>
    <w:rsid w:val="006E374F"/>
    <w:rsid w:val="006E3DCB"/>
    <w:rsid w:val="006E416A"/>
    <w:rsid w:val="006E445F"/>
    <w:rsid w:val="006E4912"/>
    <w:rsid w:val="006E4BBF"/>
    <w:rsid w:val="006E4C59"/>
    <w:rsid w:val="006E4FB1"/>
    <w:rsid w:val="006E50CE"/>
    <w:rsid w:val="006E5184"/>
    <w:rsid w:val="006E6084"/>
    <w:rsid w:val="006E6341"/>
    <w:rsid w:val="006E6609"/>
    <w:rsid w:val="006E6715"/>
    <w:rsid w:val="006E7419"/>
    <w:rsid w:val="006E7B1C"/>
    <w:rsid w:val="006E7C67"/>
    <w:rsid w:val="006F021D"/>
    <w:rsid w:val="006F0AFC"/>
    <w:rsid w:val="006F0BD9"/>
    <w:rsid w:val="006F1A95"/>
    <w:rsid w:val="006F2970"/>
    <w:rsid w:val="006F2ADA"/>
    <w:rsid w:val="006F2B9C"/>
    <w:rsid w:val="006F3817"/>
    <w:rsid w:val="006F3CBA"/>
    <w:rsid w:val="006F428A"/>
    <w:rsid w:val="006F5027"/>
    <w:rsid w:val="006F512D"/>
    <w:rsid w:val="006F5737"/>
    <w:rsid w:val="006F631A"/>
    <w:rsid w:val="006F6415"/>
    <w:rsid w:val="006F69F8"/>
    <w:rsid w:val="006F784C"/>
    <w:rsid w:val="006F7D1D"/>
    <w:rsid w:val="0070009D"/>
    <w:rsid w:val="00700BE9"/>
    <w:rsid w:val="00700D3D"/>
    <w:rsid w:val="007017D7"/>
    <w:rsid w:val="00701A9B"/>
    <w:rsid w:val="00702304"/>
    <w:rsid w:val="007032F9"/>
    <w:rsid w:val="00703439"/>
    <w:rsid w:val="007036D2"/>
    <w:rsid w:val="007036E4"/>
    <w:rsid w:val="0070447C"/>
    <w:rsid w:val="007045C0"/>
    <w:rsid w:val="00704DEA"/>
    <w:rsid w:val="00704E67"/>
    <w:rsid w:val="007055C1"/>
    <w:rsid w:val="00705853"/>
    <w:rsid w:val="00705FFB"/>
    <w:rsid w:val="007067AD"/>
    <w:rsid w:val="00706BDC"/>
    <w:rsid w:val="007075B0"/>
    <w:rsid w:val="00707D26"/>
    <w:rsid w:val="00707D96"/>
    <w:rsid w:val="00707EC3"/>
    <w:rsid w:val="00707FF0"/>
    <w:rsid w:val="00710500"/>
    <w:rsid w:val="00710729"/>
    <w:rsid w:val="00710AF2"/>
    <w:rsid w:val="007115A7"/>
    <w:rsid w:val="00711C4D"/>
    <w:rsid w:val="007120A1"/>
    <w:rsid w:val="00712661"/>
    <w:rsid w:val="00713142"/>
    <w:rsid w:val="00715AFE"/>
    <w:rsid w:val="00715D15"/>
    <w:rsid w:val="007160D3"/>
    <w:rsid w:val="00716F5D"/>
    <w:rsid w:val="007177D0"/>
    <w:rsid w:val="007177EC"/>
    <w:rsid w:val="00717DC9"/>
    <w:rsid w:val="00720223"/>
    <w:rsid w:val="0072023C"/>
    <w:rsid w:val="007204B2"/>
    <w:rsid w:val="00720B92"/>
    <w:rsid w:val="00720FE6"/>
    <w:rsid w:val="007210A8"/>
    <w:rsid w:val="00721E97"/>
    <w:rsid w:val="0072227B"/>
    <w:rsid w:val="00722A7D"/>
    <w:rsid w:val="00722BD5"/>
    <w:rsid w:val="00722DC5"/>
    <w:rsid w:val="007235EA"/>
    <w:rsid w:val="00723A47"/>
    <w:rsid w:val="00724C5A"/>
    <w:rsid w:val="00724D70"/>
    <w:rsid w:val="007255FD"/>
    <w:rsid w:val="007258AC"/>
    <w:rsid w:val="00725EE0"/>
    <w:rsid w:val="007261BB"/>
    <w:rsid w:val="00726666"/>
    <w:rsid w:val="00726822"/>
    <w:rsid w:val="00726C37"/>
    <w:rsid w:val="00726C49"/>
    <w:rsid w:val="007274D0"/>
    <w:rsid w:val="00727522"/>
    <w:rsid w:val="00730180"/>
    <w:rsid w:val="007302F7"/>
    <w:rsid w:val="00730FF6"/>
    <w:rsid w:val="00731370"/>
    <w:rsid w:val="00731542"/>
    <w:rsid w:val="00731AD9"/>
    <w:rsid w:val="0073207A"/>
    <w:rsid w:val="00732FE6"/>
    <w:rsid w:val="00733734"/>
    <w:rsid w:val="00735140"/>
    <w:rsid w:val="007351E6"/>
    <w:rsid w:val="007352AD"/>
    <w:rsid w:val="00736066"/>
    <w:rsid w:val="007365B4"/>
    <w:rsid w:val="0073680C"/>
    <w:rsid w:val="00736B1D"/>
    <w:rsid w:val="007373E7"/>
    <w:rsid w:val="0073742F"/>
    <w:rsid w:val="0073767E"/>
    <w:rsid w:val="00737F5E"/>
    <w:rsid w:val="00740CBF"/>
    <w:rsid w:val="00740E45"/>
    <w:rsid w:val="007411B6"/>
    <w:rsid w:val="00741ABE"/>
    <w:rsid w:val="00743DAE"/>
    <w:rsid w:val="00744BF6"/>
    <w:rsid w:val="00744C66"/>
    <w:rsid w:val="00744D9D"/>
    <w:rsid w:val="00745867"/>
    <w:rsid w:val="007462AB"/>
    <w:rsid w:val="007467F7"/>
    <w:rsid w:val="00746E2B"/>
    <w:rsid w:val="00747968"/>
    <w:rsid w:val="00747C9E"/>
    <w:rsid w:val="007505E6"/>
    <w:rsid w:val="007510D2"/>
    <w:rsid w:val="0075130E"/>
    <w:rsid w:val="00751A2F"/>
    <w:rsid w:val="0075230B"/>
    <w:rsid w:val="007528D6"/>
    <w:rsid w:val="00752C4D"/>
    <w:rsid w:val="00753129"/>
    <w:rsid w:val="0075419E"/>
    <w:rsid w:val="007544BD"/>
    <w:rsid w:val="007547BE"/>
    <w:rsid w:val="00755134"/>
    <w:rsid w:val="007552CC"/>
    <w:rsid w:val="00755676"/>
    <w:rsid w:val="007557BD"/>
    <w:rsid w:val="007558E0"/>
    <w:rsid w:val="00755E70"/>
    <w:rsid w:val="007565B5"/>
    <w:rsid w:val="00756636"/>
    <w:rsid w:val="007566A6"/>
    <w:rsid w:val="007573C7"/>
    <w:rsid w:val="00757507"/>
    <w:rsid w:val="00757BCE"/>
    <w:rsid w:val="007611A6"/>
    <w:rsid w:val="00761530"/>
    <w:rsid w:val="0076185F"/>
    <w:rsid w:val="00762D29"/>
    <w:rsid w:val="00762EAE"/>
    <w:rsid w:val="00763062"/>
    <w:rsid w:val="0076311E"/>
    <w:rsid w:val="00763D99"/>
    <w:rsid w:val="007648AA"/>
    <w:rsid w:val="0076521B"/>
    <w:rsid w:val="007657BB"/>
    <w:rsid w:val="00766968"/>
    <w:rsid w:val="00767984"/>
    <w:rsid w:val="00770214"/>
    <w:rsid w:val="0077041E"/>
    <w:rsid w:val="00770A4C"/>
    <w:rsid w:val="00771E62"/>
    <w:rsid w:val="00772BBD"/>
    <w:rsid w:val="00772DDC"/>
    <w:rsid w:val="0077355D"/>
    <w:rsid w:val="00773E2A"/>
    <w:rsid w:val="00773E42"/>
    <w:rsid w:val="0077411D"/>
    <w:rsid w:val="00774B27"/>
    <w:rsid w:val="00774BAB"/>
    <w:rsid w:val="007750FB"/>
    <w:rsid w:val="007756FB"/>
    <w:rsid w:val="00775812"/>
    <w:rsid w:val="00775ADE"/>
    <w:rsid w:val="00775F3C"/>
    <w:rsid w:val="00776A87"/>
    <w:rsid w:val="00776C40"/>
    <w:rsid w:val="00777118"/>
    <w:rsid w:val="007771BF"/>
    <w:rsid w:val="00777875"/>
    <w:rsid w:val="00780A18"/>
    <w:rsid w:val="007816FF"/>
    <w:rsid w:val="00782B56"/>
    <w:rsid w:val="00782F17"/>
    <w:rsid w:val="00783010"/>
    <w:rsid w:val="00783196"/>
    <w:rsid w:val="007836E1"/>
    <w:rsid w:val="007838F7"/>
    <w:rsid w:val="007839F3"/>
    <w:rsid w:val="00784244"/>
    <w:rsid w:val="00784537"/>
    <w:rsid w:val="00784BAF"/>
    <w:rsid w:val="00784C0F"/>
    <w:rsid w:val="00784CD7"/>
    <w:rsid w:val="00785744"/>
    <w:rsid w:val="00785BB5"/>
    <w:rsid w:val="00785F1A"/>
    <w:rsid w:val="0078699F"/>
    <w:rsid w:val="007870F8"/>
    <w:rsid w:val="007873CF"/>
    <w:rsid w:val="00787D49"/>
    <w:rsid w:val="00790321"/>
    <w:rsid w:val="00790AC4"/>
    <w:rsid w:val="0079101D"/>
    <w:rsid w:val="007912D4"/>
    <w:rsid w:val="007916A0"/>
    <w:rsid w:val="007916F8"/>
    <w:rsid w:val="007919E6"/>
    <w:rsid w:val="00792490"/>
    <w:rsid w:val="00792B89"/>
    <w:rsid w:val="00792D85"/>
    <w:rsid w:val="007932F8"/>
    <w:rsid w:val="00793EBD"/>
    <w:rsid w:val="007949B6"/>
    <w:rsid w:val="00795441"/>
    <w:rsid w:val="007955CB"/>
    <w:rsid w:val="00795A3E"/>
    <w:rsid w:val="00795B80"/>
    <w:rsid w:val="00795C8C"/>
    <w:rsid w:val="00796061"/>
    <w:rsid w:val="007967F6"/>
    <w:rsid w:val="00796910"/>
    <w:rsid w:val="007969EF"/>
    <w:rsid w:val="00796B6A"/>
    <w:rsid w:val="0079700B"/>
    <w:rsid w:val="00797AE3"/>
    <w:rsid w:val="00797D24"/>
    <w:rsid w:val="007A04B6"/>
    <w:rsid w:val="007A0BC0"/>
    <w:rsid w:val="007A0C61"/>
    <w:rsid w:val="007A0DF5"/>
    <w:rsid w:val="007A123A"/>
    <w:rsid w:val="007A1710"/>
    <w:rsid w:val="007A1739"/>
    <w:rsid w:val="007A19EE"/>
    <w:rsid w:val="007A1CE7"/>
    <w:rsid w:val="007A1DBF"/>
    <w:rsid w:val="007A25BE"/>
    <w:rsid w:val="007A2A3D"/>
    <w:rsid w:val="007A2B89"/>
    <w:rsid w:val="007A2D0F"/>
    <w:rsid w:val="007A31F6"/>
    <w:rsid w:val="007A35B3"/>
    <w:rsid w:val="007A3921"/>
    <w:rsid w:val="007A4103"/>
    <w:rsid w:val="007A46FF"/>
    <w:rsid w:val="007A4D3E"/>
    <w:rsid w:val="007A4EC4"/>
    <w:rsid w:val="007A50AD"/>
    <w:rsid w:val="007A50E7"/>
    <w:rsid w:val="007A596B"/>
    <w:rsid w:val="007A683C"/>
    <w:rsid w:val="007A702C"/>
    <w:rsid w:val="007A73D6"/>
    <w:rsid w:val="007A7516"/>
    <w:rsid w:val="007B0164"/>
    <w:rsid w:val="007B0206"/>
    <w:rsid w:val="007B027E"/>
    <w:rsid w:val="007B0D80"/>
    <w:rsid w:val="007B1085"/>
    <w:rsid w:val="007B1088"/>
    <w:rsid w:val="007B118B"/>
    <w:rsid w:val="007B167B"/>
    <w:rsid w:val="007B1D21"/>
    <w:rsid w:val="007B2065"/>
    <w:rsid w:val="007B25B6"/>
    <w:rsid w:val="007B2B77"/>
    <w:rsid w:val="007B3582"/>
    <w:rsid w:val="007B396E"/>
    <w:rsid w:val="007B39A1"/>
    <w:rsid w:val="007B4511"/>
    <w:rsid w:val="007B50A0"/>
    <w:rsid w:val="007B6659"/>
    <w:rsid w:val="007B6895"/>
    <w:rsid w:val="007B6A69"/>
    <w:rsid w:val="007B6F88"/>
    <w:rsid w:val="007B78F8"/>
    <w:rsid w:val="007B7D50"/>
    <w:rsid w:val="007C0537"/>
    <w:rsid w:val="007C0D00"/>
    <w:rsid w:val="007C1716"/>
    <w:rsid w:val="007C1F37"/>
    <w:rsid w:val="007C200E"/>
    <w:rsid w:val="007C22A1"/>
    <w:rsid w:val="007C23C0"/>
    <w:rsid w:val="007C255F"/>
    <w:rsid w:val="007C25D0"/>
    <w:rsid w:val="007C2620"/>
    <w:rsid w:val="007C2BFB"/>
    <w:rsid w:val="007C2DC8"/>
    <w:rsid w:val="007C2E12"/>
    <w:rsid w:val="007C305F"/>
    <w:rsid w:val="007C307D"/>
    <w:rsid w:val="007C348B"/>
    <w:rsid w:val="007C35BB"/>
    <w:rsid w:val="007C3666"/>
    <w:rsid w:val="007C40E8"/>
    <w:rsid w:val="007C51DC"/>
    <w:rsid w:val="007C54F1"/>
    <w:rsid w:val="007C5E9C"/>
    <w:rsid w:val="007C6250"/>
    <w:rsid w:val="007C6907"/>
    <w:rsid w:val="007C73D2"/>
    <w:rsid w:val="007C7961"/>
    <w:rsid w:val="007C7AFA"/>
    <w:rsid w:val="007C7DEC"/>
    <w:rsid w:val="007C7DFB"/>
    <w:rsid w:val="007C7E0D"/>
    <w:rsid w:val="007C7E68"/>
    <w:rsid w:val="007D0EF1"/>
    <w:rsid w:val="007D1908"/>
    <w:rsid w:val="007D25C5"/>
    <w:rsid w:val="007D2604"/>
    <w:rsid w:val="007D2D70"/>
    <w:rsid w:val="007D2DDA"/>
    <w:rsid w:val="007D37F9"/>
    <w:rsid w:val="007D3898"/>
    <w:rsid w:val="007D3BD4"/>
    <w:rsid w:val="007D3E52"/>
    <w:rsid w:val="007D419A"/>
    <w:rsid w:val="007D4443"/>
    <w:rsid w:val="007D4ED1"/>
    <w:rsid w:val="007D4F9D"/>
    <w:rsid w:val="007D5787"/>
    <w:rsid w:val="007D5992"/>
    <w:rsid w:val="007D64A0"/>
    <w:rsid w:val="007D6BF9"/>
    <w:rsid w:val="007D75E6"/>
    <w:rsid w:val="007D795E"/>
    <w:rsid w:val="007D7BFF"/>
    <w:rsid w:val="007D7CCC"/>
    <w:rsid w:val="007E0717"/>
    <w:rsid w:val="007E0B36"/>
    <w:rsid w:val="007E0B52"/>
    <w:rsid w:val="007E0C81"/>
    <w:rsid w:val="007E186D"/>
    <w:rsid w:val="007E1C76"/>
    <w:rsid w:val="007E1EDE"/>
    <w:rsid w:val="007E1F1C"/>
    <w:rsid w:val="007E2107"/>
    <w:rsid w:val="007E2967"/>
    <w:rsid w:val="007E2B9D"/>
    <w:rsid w:val="007E2C36"/>
    <w:rsid w:val="007E3263"/>
    <w:rsid w:val="007E40AF"/>
    <w:rsid w:val="007E4285"/>
    <w:rsid w:val="007E459D"/>
    <w:rsid w:val="007E48D8"/>
    <w:rsid w:val="007E4AA9"/>
    <w:rsid w:val="007E4AF2"/>
    <w:rsid w:val="007E4FE7"/>
    <w:rsid w:val="007E619C"/>
    <w:rsid w:val="007E6BBF"/>
    <w:rsid w:val="007E746A"/>
    <w:rsid w:val="007E7CC2"/>
    <w:rsid w:val="007F00CD"/>
    <w:rsid w:val="007F073A"/>
    <w:rsid w:val="007F0796"/>
    <w:rsid w:val="007F0B60"/>
    <w:rsid w:val="007F0F07"/>
    <w:rsid w:val="007F1276"/>
    <w:rsid w:val="007F1F91"/>
    <w:rsid w:val="007F200D"/>
    <w:rsid w:val="007F201F"/>
    <w:rsid w:val="007F2497"/>
    <w:rsid w:val="007F28E2"/>
    <w:rsid w:val="007F2A53"/>
    <w:rsid w:val="007F38A7"/>
    <w:rsid w:val="007F3A45"/>
    <w:rsid w:val="007F3B86"/>
    <w:rsid w:val="007F3D59"/>
    <w:rsid w:val="007F427E"/>
    <w:rsid w:val="007F45E6"/>
    <w:rsid w:val="007F4B1A"/>
    <w:rsid w:val="007F50A6"/>
    <w:rsid w:val="007F5169"/>
    <w:rsid w:val="007F53F8"/>
    <w:rsid w:val="007F6A10"/>
    <w:rsid w:val="007F6F6F"/>
    <w:rsid w:val="007F75B2"/>
    <w:rsid w:val="007F7BD8"/>
    <w:rsid w:val="00800140"/>
    <w:rsid w:val="0080038B"/>
    <w:rsid w:val="0080061E"/>
    <w:rsid w:val="00800896"/>
    <w:rsid w:val="00800E48"/>
    <w:rsid w:val="0080112A"/>
    <w:rsid w:val="00801FDB"/>
    <w:rsid w:val="0080216C"/>
    <w:rsid w:val="008028D5"/>
    <w:rsid w:val="00802A62"/>
    <w:rsid w:val="00802AB4"/>
    <w:rsid w:val="00802DEF"/>
    <w:rsid w:val="008033F9"/>
    <w:rsid w:val="00803719"/>
    <w:rsid w:val="008038E8"/>
    <w:rsid w:val="00803F6C"/>
    <w:rsid w:val="00803FFF"/>
    <w:rsid w:val="008040D9"/>
    <w:rsid w:val="00804735"/>
    <w:rsid w:val="00804E28"/>
    <w:rsid w:val="00805726"/>
    <w:rsid w:val="00805B90"/>
    <w:rsid w:val="00805EA1"/>
    <w:rsid w:val="0080651F"/>
    <w:rsid w:val="008070EF"/>
    <w:rsid w:val="00807C6D"/>
    <w:rsid w:val="00807E66"/>
    <w:rsid w:val="008100E7"/>
    <w:rsid w:val="008101BE"/>
    <w:rsid w:val="0081043B"/>
    <w:rsid w:val="00810671"/>
    <w:rsid w:val="00810B4E"/>
    <w:rsid w:val="00810D7F"/>
    <w:rsid w:val="00810E61"/>
    <w:rsid w:val="00810EB4"/>
    <w:rsid w:val="00811336"/>
    <w:rsid w:val="00811848"/>
    <w:rsid w:val="008118B7"/>
    <w:rsid w:val="00811DC4"/>
    <w:rsid w:val="00811EF2"/>
    <w:rsid w:val="0081245B"/>
    <w:rsid w:val="00812F37"/>
    <w:rsid w:val="00813A1C"/>
    <w:rsid w:val="00814215"/>
    <w:rsid w:val="00814339"/>
    <w:rsid w:val="00814837"/>
    <w:rsid w:val="008149EA"/>
    <w:rsid w:val="008156D0"/>
    <w:rsid w:val="00815742"/>
    <w:rsid w:val="00815ED2"/>
    <w:rsid w:val="00816066"/>
    <w:rsid w:val="008176A9"/>
    <w:rsid w:val="00817846"/>
    <w:rsid w:val="0082058A"/>
    <w:rsid w:val="00820ACE"/>
    <w:rsid w:val="00821B4D"/>
    <w:rsid w:val="0082235B"/>
    <w:rsid w:val="00822729"/>
    <w:rsid w:val="00822FEC"/>
    <w:rsid w:val="00823678"/>
    <w:rsid w:val="00823E79"/>
    <w:rsid w:val="008240E8"/>
    <w:rsid w:val="00824149"/>
    <w:rsid w:val="008241BD"/>
    <w:rsid w:val="008244A0"/>
    <w:rsid w:val="008246DE"/>
    <w:rsid w:val="00824CC2"/>
    <w:rsid w:val="00824D15"/>
    <w:rsid w:val="00824E43"/>
    <w:rsid w:val="00825118"/>
    <w:rsid w:val="00825559"/>
    <w:rsid w:val="008265EF"/>
    <w:rsid w:val="008266CD"/>
    <w:rsid w:val="0082688A"/>
    <w:rsid w:val="008270ED"/>
    <w:rsid w:val="0082737E"/>
    <w:rsid w:val="00827744"/>
    <w:rsid w:val="00827F77"/>
    <w:rsid w:val="00830248"/>
    <w:rsid w:val="00830411"/>
    <w:rsid w:val="0083052C"/>
    <w:rsid w:val="00830E68"/>
    <w:rsid w:val="0083132C"/>
    <w:rsid w:val="0083145D"/>
    <w:rsid w:val="0083148E"/>
    <w:rsid w:val="008319C3"/>
    <w:rsid w:val="00831A55"/>
    <w:rsid w:val="00831F3F"/>
    <w:rsid w:val="008322D5"/>
    <w:rsid w:val="00832389"/>
    <w:rsid w:val="008327E2"/>
    <w:rsid w:val="00832AB2"/>
    <w:rsid w:val="00832EC7"/>
    <w:rsid w:val="00833502"/>
    <w:rsid w:val="0083366B"/>
    <w:rsid w:val="00833E17"/>
    <w:rsid w:val="00834162"/>
    <w:rsid w:val="0083448C"/>
    <w:rsid w:val="00835EE3"/>
    <w:rsid w:val="00836363"/>
    <w:rsid w:val="00837046"/>
    <w:rsid w:val="00837435"/>
    <w:rsid w:val="00837BBE"/>
    <w:rsid w:val="008403D0"/>
    <w:rsid w:val="0084048D"/>
    <w:rsid w:val="008406D6"/>
    <w:rsid w:val="0084149B"/>
    <w:rsid w:val="0084197D"/>
    <w:rsid w:val="00842004"/>
    <w:rsid w:val="00842CFF"/>
    <w:rsid w:val="00843A5F"/>
    <w:rsid w:val="0084409F"/>
    <w:rsid w:val="0084454F"/>
    <w:rsid w:val="0084467E"/>
    <w:rsid w:val="0084573E"/>
    <w:rsid w:val="00845C8A"/>
    <w:rsid w:val="00845EBF"/>
    <w:rsid w:val="008467AC"/>
    <w:rsid w:val="00846831"/>
    <w:rsid w:val="00846F60"/>
    <w:rsid w:val="0084730D"/>
    <w:rsid w:val="00847358"/>
    <w:rsid w:val="00847686"/>
    <w:rsid w:val="00847700"/>
    <w:rsid w:val="00847747"/>
    <w:rsid w:val="0084779E"/>
    <w:rsid w:val="00847E9F"/>
    <w:rsid w:val="008500FF"/>
    <w:rsid w:val="008506ED"/>
    <w:rsid w:val="00850BE7"/>
    <w:rsid w:val="00850D77"/>
    <w:rsid w:val="0085124C"/>
    <w:rsid w:val="00851450"/>
    <w:rsid w:val="0085148D"/>
    <w:rsid w:val="008514BA"/>
    <w:rsid w:val="0085179E"/>
    <w:rsid w:val="00851EB4"/>
    <w:rsid w:val="00852087"/>
    <w:rsid w:val="00852A14"/>
    <w:rsid w:val="00853050"/>
    <w:rsid w:val="008530FB"/>
    <w:rsid w:val="008532A5"/>
    <w:rsid w:val="00853449"/>
    <w:rsid w:val="00853569"/>
    <w:rsid w:val="0085382C"/>
    <w:rsid w:val="00853D7B"/>
    <w:rsid w:val="00853E76"/>
    <w:rsid w:val="008540FB"/>
    <w:rsid w:val="008543CD"/>
    <w:rsid w:val="00854933"/>
    <w:rsid w:val="00854A07"/>
    <w:rsid w:val="00854A93"/>
    <w:rsid w:val="00854D11"/>
    <w:rsid w:val="00854FDF"/>
    <w:rsid w:val="00855095"/>
    <w:rsid w:val="00855ACE"/>
    <w:rsid w:val="00856004"/>
    <w:rsid w:val="00856479"/>
    <w:rsid w:val="00856837"/>
    <w:rsid w:val="00856DD9"/>
    <w:rsid w:val="00856FD2"/>
    <w:rsid w:val="0085779C"/>
    <w:rsid w:val="00860516"/>
    <w:rsid w:val="0086065C"/>
    <w:rsid w:val="008608C0"/>
    <w:rsid w:val="008609D2"/>
    <w:rsid w:val="00861004"/>
    <w:rsid w:val="008610E2"/>
    <w:rsid w:val="0086151B"/>
    <w:rsid w:val="008615F2"/>
    <w:rsid w:val="0086161A"/>
    <w:rsid w:val="008618B6"/>
    <w:rsid w:val="00861B3E"/>
    <w:rsid w:val="00861CF1"/>
    <w:rsid w:val="00862421"/>
    <w:rsid w:val="00862FA1"/>
    <w:rsid w:val="0086334E"/>
    <w:rsid w:val="008633B9"/>
    <w:rsid w:val="008634AD"/>
    <w:rsid w:val="0086357D"/>
    <w:rsid w:val="00863BDF"/>
    <w:rsid w:val="00864057"/>
    <w:rsid w:val="00864982"/>
    <w:rsid w:val="00864AE1"/>
    <w:rsid w:val="00864D56"/>
    <w:rsid w:val="00864ED2"/>
    <w:rsid w:val="00865841"/>
    <w:rsid w:val="00865A9B"/>
    <w:rsid w:val="00865B2F"/>
    <w:rsid w:val="00866C55"/>
    <w:rsid w:val="00866C60"/>
    <w:rsid w:val="00866D80"/>
    <w:rsid w:val="00866FBD"/>
    <w:rsid w:val="008675DF"/>
    <w:rsid w:val="00870157"/>
    <w:rsid w:val="00870416"/>
    <w:rsid w:val="00870B06"/>
    <w:rsid w:val="00870B7D"/>
    <w:rsid w:val="00870E04"/>
    <w:rsid w:val="0087132D"/>
    <w:rsid w:val="008714C6"/>
    <w:rsid w:val="00871E6E"/>
    <w:rsid w:val="0087239C"/>
    <w:rsid w:val="0087296F"/>
    <w:rsid w:val="00872F40"/>
    <w:rsid w:val="008730F5"/>
    <w:rsid w:val="00873869"/>
    <w:rsid w:val="008740D7"/>
    <w:rsid w:val="00874792"/>
    <w:rsid w:val="008748B2"/>
    <w:rsid w:val="008754B2"/>
    <w:rsid w:val="00875873"/>
    <w:rsid w:val="008761B4"/>
    <w:rsid w:val="00876914"/>
    <w:rsid w:val="008773BE"/>
    <w:rsid w:val="00877405"/>
    <w:rsid w:val="00877783"/>
    <w:rsid w:val="00877D6F"/>
    <w:rsid w:val="0088017E"/>
    <w:rsid w:val="008804DE"/>
    <w:rsid w:val="0088065D"/>
    <w:rsid w:val="008809BB"/>
    <w:rsid w:val="00880AC3"/>
    <w:rsid w:val="00880AF6"/>
    <w:rsid w:val="00880E6E"/>
    <w:rsid w:val="008814D7"/>
    <w:rsid w:val="00881B38"/>
    <w:rsid w:val="00881BC3"/>
    <w:rsid w:val="0088207B"/>
    <w:rsid w:val="00882B3F"/>
    <w:rsid w:val="00882F0A"/>
    <w:rsid w:val="0088308E"/>
    <w:rsid w:val="00883A59"/>
    <w:rsid w:val="00883B34"/>
    <w:rsid w:val="00883D50"/>
    <w:rsid w:val="00883EDD"/>
    <w:rsid w:val="008843B8"/>
    <w:rsid w:val="0088445A"/>
    <w:rsid w:val="00884690"/>
    <w:rsid w:val="00885B95"/>
    <w:rsid w:val="00886007"/>
    <w:rsid w:val="0088616F"/>
    <w:rsid w:val="008864A7"/>
    <w:rsid w:val="008865B0"/>
    <w:rsid w:val="0088796C"/>
    <w:rsid w:val="00887C48"/>
    <w:rsid w:val="00890522"/>
    <w:rsid w:val="008908D4"/>
    <w:rsid w:val="00890E82"/>
    <w:rsid w:val="00891689"/>
    <w:rsid w:val="00891D59"/>
    <w:rsid w:val="008923E0"/>
    <w:rsid w:val="00892440"/>
    <w:rsid w:val="0089322A"/>
    <w:rsid w:val="008945A0"/>
    <w:rsid w:val="00894AED"/>
    <w:rsid w:val="00894BBF"/>
    <w:rsid w:val="008953A2"/>
    <w:rsid w:val="00895664"/>
    <w:rsid w:val="00895AE8"/>
    <w:rsid w:val="00896013"/>
    <w:rsid w:val="00896488"/>
    <w:rsid w:val="008964D9"/>
    <w:rsid w:val="00896624"/>
    <w:rsid w:val="008969D6"/>
    <w:rsid w:val="008969FC"/>
    <w:rsid w:val="00896B85"/>
    <w:rsid w:val="00896ECC"/>
    <w:rsid w:val="008970C5"/>
    <w:rsid w:val="008979B5"/>
    <w:rsid w:val="008A01FD"/>
    <w:rsid w:val="008A03B4"/>
    <w:rsid w:val="008A0911"/>
    <w:rsid w:val="008A0937"/>
    <w:rsid w:val="008A0F00"/>
    <w:rsid w:val="008A1243"/>
    <w:rsid w:val="008A1450"/>
    <w:rsid w:val="008A1969"/>
    <w:rsid w:val="008A1A78"/>
    <w:rsid w:val="008A1B98"/>
    <w:rsid w:val="008A2493"/>
    <w:rsid w:val="008A2612"/>
    <w:rsid w:val="008A2719"/>
    <w:rsid w:val="008A2A81"/>
    <w:rsid w:val="008A2E6B"/>
    <w:rsid w:val="008A33AD"/>
    <w:rsid w:val="008A3825"/>
    <w:rsid w:val="008A3A47"/>
    <w:rsid w:val="008A4646"/>
    <w:rsid w:val="008A4C92"/>
    <w:rsid w:val="008A4D86"/>
    <w:rsid w:val="008A5095"/>
    <w:rsid w:val="008A53D0"/>
    <w:rsid w:val="008A53E0"/>
    <w:rsid w:val="008A5B24"/>
    <w:rsid w:val="008A62FE"/>
    <w:rsid w:val="008A673F"/>
    <w:rsid w:val="008A6BE1"/>
    <w:rsid w:val="008A7662"/>
    <w:rsid w:val="008A7E8B"/>
    <w:rsid w:val="008A7FAB"/>
    <w:rsid w:val="008B0F6A"/>
    <w:rsid w:val="008B19B0"/>
    <w:rsid w:val="008B1B33"/>
    <w:rsid w:val="008B1BD9"/>
    <w:rsid w:val="008B1C68"/>
    <w:rsid w:val="008B1EC7"/>
    <w:rsid w:val="008B1F62"/>
    <w:rsid w:val="008B2064"/>
    <w:rsid w:val="008B2EDC"/>
    <w:rsid w:val="008B343D"/>
    <w:rsid w:val="008B38B1"/>
    <w:rsid w:val="008B4AA2"/>
    <w:rsid w:val="008B4BEF"/>
    <w:rsid w:val="008B53E5"/>
    <w:rsid w:val="008B62C2"/>
    <w:rsid w:val="008B6644"/>
    <w:rsid w:val="008B7136"/>
    <w:rsid w:val="008B7325"/>
    <w:rsid w:val="008B73EE"/>
    <w:rsid w:val="008B7401"/>
    <w:rsid w:val="008B7672"/>
    <w:rsid w:val="008B7885"/>
    <w:rsid w:val="008B7CAC"/>
    <w:rsid w:val="008C02A5"/>
    <w:rsid w:val="008C15ED"/>
    <w:rsid w:val="008C1C1C"/>
    <w:rsid w:val="008C2606"/>
    <w:rsid w:val="008C2615"/>
    <w:rsid w:val="008C2785"/>
    <w:rsid w:val="008C3060"/>
    <w:rsid w:val="008C3713"/>
    <w:rsid w:val="008C41B5"/>
    <w:rsid w:val="008C42C4"/>
    <w:rsid w:val="008C461A"/>
    <w:rsid w:val="008C487A"/>
    <w:rsid w:val="008C49FF"/>
    <w:rsid w:val="008C4A44"/>
    <w:rsid w:val="008C4C0B"/>
    <w:rsid w:val="008C59AF"/>
    <w:rsid w:val="008C5B5D"/>
    <w:rsid w:val="008C5FE6"/>
    <w:rsid w:val="008C6608"/>
    <w:rsid w:val="008D01C7"/>
    <w:rsid w:val="008D0594"/>
    <w:rsid w:val="008D1000"/>
    <w:rsid w:val="008D1367"/>
    <w:rsid w:val="008D1960"/>
    <w:rsid w:val="008D1A5C"/>
    <w:rsid w:val="008D1EAE"/>
    <w:rsid w:val="008D1F3F"/>
    <w:rsid w:val="008D2077"/>
    <w:rsid w:val="008D305F"/>
    <w:rsid w:val="008D34E4"/>
    <w:rsid w:val="008D4011"/>
    <w:rsid w:val="008D4040"/>
    <w:rsid w:val="008D47F5"/>
    <w:rsid w:val="008D48DD"/>
    <w:rsid w:val="008D49F2"/>
    <w:rsid w:val="008D4A67"/>
    <w:rsid w:val="008D4F67"/>
    <w:rsid w:val="008D507F"/>
    <w:rsid w:val="008D5993"/>
    <w:rsid w:val="008D5C2F"/>
    <w:rsid w:val="008D5F6F"/>
    <w:rsid w:val="008D62C6"/>
    <w:rsid w:val="008D6534"/>
    <w:rsid w:val="008D6731"/>
    <w:rsid w:val="008D6CF5"/>
    <w:rsid w:val="008D6D07"/>
    <w:rsid w:val="008D7023"/>
    <w:rsid w:val="008D72BC"/>
    <w:rsid w:val="008E0087"/>
    <w:rsid w:val="008E0882"/>
    <w:rsid w:val="008E0E35"/>
    <w:rsid w:val="008E1076"/>
    <w:rsid w:val="008E175B"/>
    <w:rsid w:val="008E1815"/>
    <w:rsid w:val="008E1840"/>
    <w:rsid w:val="008E19CA"/>
    <w:rsid w:val="008E1AAF"/>
    <w:rsid w:val="008E2610"/>
    <w:rsid w:val="008E2D1C"/>
    <w:rsid w:val="008E2E83"/>
    <w:rsid w:val="008E3019"/>
    <w:rsid w:val="008E3EDF"/>
    <w:rsid w:val="008E447E"/>
    <w:rsid w:val="008E489D"/>
    <w:rsid w:val="008E4E7E"/>
    <w:rsid w:val="008E557F"/>
    <w:rsid w:val="008E5E1F"/>
    <w:rsid w:val="008E646F"/>
    <w:rsid w:val="008E68B9"/>
    <w:rsid w:val="008E6963"/>
    <w:rsid w:val="008E6AD3"/>
    <w:rsid w:val="008E7C91"/>
    <w:rsid w:val="008E7E5C"/>
    <w:rsid w:val="008E7EE8"/>
    <w:rsid w:val="008F02EF"/>
    <w:rsid w:val="008F0C3D"/>
    <w:rsid w:val="008F1936"/>
    <w:rsid w:val="008F19F8"/>
    <w:rsid w:val="008F1B64"/>
    <w:rsid w:val="008F1C20"/>
    <w:rsid w:val="008F2096"/>
    <w:rsid w:val="008F353E"/>
    <w:rsid w:val="008F38A6"/>
    <w:rsid w:val="008F5402"/>
    <w:rsid w:val="008F547B"/>
    <w:rsid w:val="008F5502"/>
    <w:rsid w:val="008F5936"/>
    <w:rsid w:val="008F5F51"/>
    <w:rsid w:val="008F6873"/>
    <w:rsid w:val="008F68EE"/>
    <w:rsid w:val="008F6C4F"/>
    <w:rsid w:val="008F71C6"/>
    <w:rsid w:val="008F7274"/>
    <w:rsid w:val="008F7617"/>
    <w:rsid w:val="008F7989"/>
    <w:rsid w:val="008F79C5"/>
    <w:rsid w:val="00900045"/>
    <w:rsid w:val="0090023C"/>
    <w:rsid w:val="00900EA5"/>
    <w:rsid w:val="00900F13"/>
    <w:rsid w:val="00900F34"/>
    <w:rsid w:val="009014BC"/>
    <w:rsid w:val="00901F00"/>
    <w:rsid w:val="00902D66"/>
    <w:rsid w:val="00903127"/>
    <w:rsid w:val="00903EFE"/>
    <w:rsid w:val="009041AD"/>
    <w:rsid w:val="00904BB0"/>
    <w:rsid w:val="00904E2A"/>
    <w:rsid w:val="0090535C"/>
    <w:rsid w:val="009054A9"/>
    <w:rsid w:val="009056EF"/>
    <w:rsid w:val="00905B37"/>
    <w:rsid w:val="00905D62"/>
    <w:rsid w:val="00905D93"/>
    <w:rsid w:val="00905EA3"/>
    <w:rsid w:val="0090619D"/>
    <w:rsid w:val="00906C9F"/>
    <w:rsid w:val="00907463"/>
    <w:rsid w:val="00907D24"/>
    <w:rsid w:val="00907F99"/>
    <w:rsid w:val="009100CC"/>
    <w:rsid w:val="0091016D"/>
    <w:rsid w:val="009104CC"/>
    <w:rsid w:val="0091131E"/>
    <w:rsid w:val="00911911"/>
    <w:rsid w:val="00911DB5"/>
    <w:rsid w:val="00911EE7"/>
    <w:rsid w:val="0091246B"/>
    <w:rsid w:val="00912805"/>
    <w:rsid w:val="00912F1D"/>
    <w:rsid w:val="00913349"/>
    <w:rsid w:val="00914193"/>
    <w:rsid w:val="009141CF"/>
    <w:rsid w:val="00915159"/>
    <w:rsid w:val="00915A41"/>
    <w:rsid w:val="00915B53"/>
    <w:rsid w:val="00915EDD"/>
    <w:rsid w:val="00916292"/>
    <w:rsid w:val="00916403"/>
    <w:rsid w:val="009165B3"/>
    <w:rsid w:val="009167FD"/>
    <w:rsid w:val="00916812"/>
    <w:rsid w:val="00916948"/>
    <w:rsid w:val="009170A4"/>
    <w:rsid w:val="009174F5"/>
    <w:rsid w:val="0091758B"/>
    <w:rsid w:val="00917795"/>
    <w:rsid w:val="009177E6"/>
    <w:rsid w:val="00917A71"/>
    <w:rsid w:val="00917BB9"/>
    <w:rsid w:val="00921183"/>
    <w:rsid w:val="00921B85"/>
    <w:rsid w:val="00921DB2"/>
    <w:rsid w:val="0092251A"/>
    <w:rsid w:val="009225B5"/>
    <w:rsid w:val="00922619"/>
    <w:rsid w:val="00923250"/>
    <w:rsid w:val="009234C3"/>
    <w:rsid w:val="00923ABF"/>
    <w:rsid w:val="00923C92"/>
    <w:rsid w:val="00923D89"/>
    <w:rsid w:val="009244EB"/>
    <w:rsid w:val="00924A51"/>
    <w:rsid w:val="0092577A"/>
    <w:rsid w:val="00926015"/>
    <w:rsid w:val="009263AF"/>
    <w:rsid w:val="009267E1"/>
    <w:rsid w:val="009274BB"/>
    <w:rsid w:val="0092782A"/>
    <w:rsid w:val="00927ADC"/>
    <w:rsid w:val="00930AC2"/>
    <w:rsid w:val="00930E34"/>
    <w:rsid w:val="009315BE"/>
    <w:rsid w:val="00931C2F"/>
    <w:rsid w:val="00931E69"/>
    <w:rsid w:val="009337D6"/>
    <w:rsid w:val="00933EC3"/>
    <w:rsid w:val="00934552"/>
    <w:rsid w:val="00934F3C"/>
    <w:rsid w:val="009352E0"/>
    <w:rsid w:val="009356AA"/>
    <w:rsid w:val="00935CBC"/>
    <w:rsid w:val="009364A4"/>
    <w:rsid w:val="00936A64"/>
    <w:rsid w:val="00936C99"/>
    <w:rsid w:val="00936C9B"/>
    <w:rsid w:val="00936FF8"/>
    <w:rsid w:val="0093769D"/>
    <w:rsid w:val="00937781"/>
    <w:rsid w:val="009377E7"/>
    <w:rsid w:val="00937A72"/>
    <w:rsid w:val="00937C6E"/>
    <w:rsid w:val="00937DB5"/>
    <w:rsid w:val="00937E0A"/>
    <w:rsid w:val="0094010E"/>
    <w:rsid w:val="0094027B"/>
    <w:rsid w:val="009407AB"/>
    <w:rsid w:val="0094083F"/>
    <w:rsid w:val="0094092F"/>
    <w:rsid w:val="00940986"/>
    <w:rsid w:val="009416EE"/>
    <w:rsid w:val="00941D74"/>
    <w:rsid w:val="00941E33"/>
    <w:rsid w:val="0094206E"/>
    <w:rsid w:val="00942F79"/>
    <w:rsid w:val="0094304D"/>
    <w:rsid w:val="00943122"/>
    <w:rsid w:val="00943D00"/>
    <w:rsid w:val="00944126"/>
    <w:rsid w:val="00944210"/>
    <w:rsid w:val="009447F7"/>
    <w:rsid w:val="00944C63"/>
    <w:rsid w:val="00944EB3"/>
    <w:rsid w:val="00944EC8"/>
    <w:rsid w:val="0094543C"/>
    <w:rsid w:val="00945851"/>
    <w:rsid w:val="009459DD"/>
    <w:rsid w:val="00945A09"/>
    <w:rsid w:val="00946726"/>
    <w:rsid w:val="00946727"/>
    <w:rsid w:val="00946E7A"/>
    <w:rsid w:val="009470F8"/>
    <w:rsid w:val="009479FA"/>
    <w:rsid w:val="00950206"/>
    <w:rsid w:val="009504E9"/>
    <w:rsid w:val="009507E3"/>
    <w:rsid w:val="00950976"/>
    <w:rsid w:val="00950A04"/>
    <w:rsid w:val="00950D17"/>
    <w:rsid w:val="00951676"/>
    <w:rsid w:val="00952126"/>
    <w:rsid w:val="009521CA"/>
    <w:rsid w:val="009522F0"/>
    <w:rsid w:val="00952B21"/>
    <w:rsid w:val="00952D0A"/>
    <w:rsid w:val="00952F8A"/>
    <w:rsid w:val="009536B7"/>
    <w:rsid w:val="00953C1E"/>
    <w:rsid w:val="00954188"/>
    <w:rsid w:val="009542BF"/>
    <w:rsid w:val="009551B5"/>
    <w:rsid w:val="00955418"/>
    <w:rsid w:val="009559D5"/>
    <w:rsid w:val="00955EA2"/>
    <w:rsid w:val="009560F7"/>
    <w:rsid w:val="00956358"/>
    <w:rsid w:val="009564D1"/>
    <w:rsid w:val="00956D2D"/>
    <w:rsid w:val="009571ED"/>
    <w:rsid w:val="009577A1"/>
    <w:rsid w:val="0095781D"/>
    <w:rsid w:val="00957AD9"/>
    <w:rsid w:val="00957BA1"/>
    <w:rsid w:val="00957C20"/>
    <w:rsid w:val="00957D09"/>
    <w:rsid w:val="009601DB"/>
    <w:rsid w:val="00960946"/>
    <w:rsid w:val="00960DBA"/>
    <w:rsid w:val="00960ECD"/>
    <w:rsid w:val="00961029"/>
    <w:rsid w:val="009619D4"/>
    <w:rsid w:val="00961E27"/>
    <w:rsid w:val="009628DE"/>
    <w:rsid w:val="00963588"/>
    <w:rsid w:val="009638AB"/>
    <w:rsid w:val="00963949"/>
    <w:rsid w:val="009640B3"/>
    <w:rsid w:val="00964292"/>
    <w:rsid w:val="00964ABB"/>
    <w:rsid w:val="00964BB0"/>
    <w:rsid w:val="009659D8"/>
    <w:rsid w:val="00965BD8"/>
    <w:rsid w:val="00965F2D"/>
    <w:rsid w:val="009660A2"/>
    <w:rsid w:val="00966179"/>
    <w:rsid w:val="0096622E"/>
    <w:rsid w:val="00966B40"/>
    <w:rsid w:val="00966B89"/>
    <w:rsid w:val="00967017"/>
    <w:rsid w:val="009677EE"/>
    <w:rsid w:val="009701FD"/>
    <w:rsid w:val="0097022E"/>
    <w:rsid w:val="00970A74"/>
    <w:rsid w:val="0097157D"/>
    <w:rsid w:val="009716C2"/>
    <w:rsid w:val="00971CDB"/>
    <w:rsid w:val="00971EB2"/>
    <w:rsid w:val="009725FA"/>
    <w:rsid w:val="00973A86"/>
    <w:rsid w:val="00973E53"/>
    <w:rsid w:val="009746D8"/>
    <w:rsid w:val="009747F5"/>
    <w:rsid w:val="009754D7"/>
    <w:rsid w:val="00975D2F"/>
    <w:rsid w:val="00975ED3"/>
    <w:rsid w:val="0097652F"/>
    <w:rsid w:val="00976AEF"/>
    <w:rsid w:val="00976F48"/>
    <w:rsid w:val="009772A5"/>
    <w:rsid w:val="00977786"/>
    <w:rsid w:val="00977A2D"/>
    <w:rsid w:val="0098003E"/>
    <w:rsid w:val="00980209"/>
    <w:rsid w:val="00980E2E"/>
    <w:rsid w:val="00980F83"/>
    <w:rsid w:val="00981029"/>
    <w:rsid w:val="00981907"/>
    <w:rsid w:val="009830C1"/>
    <w:rsid w:val="0098338C"/>
    <w:rsid w:val="00983715"/>
    <w:rsid w:val="00983744"/>
    <w:rsid w:val="0098383F"/>
    <w:rsid w:val="00983852"/>
    <w:rsid w:val="0098385F"/>
    <w:rsid w:val="00983C84"/>
    <w:rsid w:val="00983CFD"/>
    <w:rsid w:val="00983D10"/>
    <w:rsid w:val="009841B5"/>
    <w:rsid w:val="009846C2"/>
    <w:rsid w:val="00984B89"/>
    <w:rsid w:val="00984E1D"/>
    <w:rsid w:val="0098504D"/>
    <w:rsid w:val="009850AC"/>
    <w:rsid w:val="00985629"/>
    <w:rsid w:val="00985E37"/>
    <w:rsid w:val="00986097"/>
    <w:rsid w:val="009903E1"/>
    <w:rsid w:val="00990430"/>
    <w:rsid w:val="0099044A"/>
    <w:rsid w:val="00990609"/>
    <w:rsid w:val="00990A41"/>
    <w:rsid w:val="00991387"/>
    <w:rsid w:val="0099145E"/>
    <w:rsid w:val="009914CC"/>
    <w:rsid w:val="00991676"/>
    <w:rsid w:val="00992951"/>
    <w:rsid w:val="009934C8"/>
    <w:rsid w:val="00993595"/>
    <w:rsid w:val="00993EEC"/>
    <w:rsid w:val="0099412F"/>
    <w:rsid w:val="009941A0"/>
    <w:rsid w:val="00995CB1"/>
    <w:rsid w:val="00995FDA"/>
    <w:rsid w:val="009961F3"/>
    <w:rsid w:val="00996C27"/>
    <w:rsid w:val="0099735D"/>
    <w:rsid w:val="009978AA"/>
    <w:rsid w:val="009979E1"/>
    <w:rsid w:val="00997AB7"/>
    <w:rsid w:val="00997AFB"/>
    <w:rsid w:val="009A0529"/>
    <w:rsid w:val="009A08D2"/>
    <w:rsid w:val="009A16EF"/>
    <w:rsid w:val="009A1AB6"/>
    <w:rsid w:val="009A1FCA"/>
    <w:rsid w:val="009A2187"/>
    <w:rsid w:val="009A236C"/>
    <w:rsid w:val="009A24F0"/>
    <w:rsid w:val="009A2582"/>
    <w:rsid w:val="009A26B4"/>
    <w:rsid w:val="009A26EA"/>
    <w:rsid w:val="009A2A0F"/>
    <w:rsid w:val="009A2A53"/>
    <w:rsid w:val="009A3300"/>
    <w:rsid w:val="009A359D"/>
    <w:rsid w:val="009A37CA"/>
    <w:rsid w:val="009A39A9"/>
    <w:rsid w:val="009A3E3A"/>
    <w:rsid w:val="009A3E6C"/>
    <w:rsid w:val="009A4453"/>
    <w:rsid w:val="009A4859"/>
    <w:rsid w:val="009A4A32"/>
    <w:rsid w:val="009A4F4C"/>
    <w:rsid w:val="009A6C13"/>
    <w:rsid w:val="009A73C8"/>
    <w:rsid w:val="009A7DE4"/>
    <w:rsid w:val="009A7E98"/>
    <w:rsid w:val="009B0275"/>
    <w:rsid w:val="009B03F4"/>
    <w:rsid w:val="009B0D1C"/>
    <w:rsid w:val="009B16F6"/>
    <w:rsid w:val="009B1C6F"/>
    <w:rsid w:val="009B1F27"/>
    <w:rsid w:val="009B220B"/>
    <w:rsid w:val="009B3BA1"/>
    <w:rsid w:val="009B43D5"/>
    <w:rsid w:val="009B4B1D"/>
    <w:rsid w:val="009B4BBE"/>
    <w:rsid w:val="009B4D31"/>
    <w:rsid w:val="009B553A"/>
    <w:rsid w:val="009B581F"/>
    <w:rsid w:val="009B5F16"/>
    <w:rsid w:val="009B63E6"/>
    <w:rsid w:val="009B7523"/>
    <w:rsid w:val="009B7806"/>
    <w:rsid w:val="009C0122"/>
    <w:rsid w:val="009C0308"/>
    <w:rsid w:val="009C09E1"/>
    <w:rsid w:val="009C15DC"/>
    <w:rsid w:val="009C16FB"/>
    <w:rsid w:val="009C1781"/>
    <w:rsid w:val="009C1CD8"/>
    <w:rsid w:val="009C1EAA"/>
    <w:rsid w:val="009C276E"/>
    <w:rsid w:val="009C2F2C"/>
    <w:rsid w:val="009C2FD2"/>
    <w:rsid w:val="009C3149"/>
    <w:rsid w:val="009C4B7B"/>
    <w:rsid w:val="009C5028"/>
    <w:rsid w:val="009C5E6D"/>
    <w:rsid w:val="009C60FD"/>
    <w:rsid w:val="009C6199"/>
    <w:rsid w:val="009C61C0"/>
    <w:rsid w:val="009C6367"/>
    <w:rsid w:val="009C65FB"/>
    <w:rsid w:val="009C6B54"/>
    <w:rsid w:val="009C6D40"/>
    <w:rsid w:val="009C6F05"/>
    <w:rsid w:val="009C7744"/>
    <w:rsid w:val="009C7D37"/>
    <w:rsid w:val="009D0810"/>
    <w:rsid w:val="009D0EDC"/>
    <w:rsid w:val="009D0F69"/>
    <w:rsid w:val="009D1BC9"/>
    <w:rsid w:val="009D1EEC"/>
    <w:rsid w:val="009D2A10"/>
    <w:rsid w:val="009D2C72"/>
    <w:rsid w:val="009D2DF0"/>
    <w:rsid w:val="009D37C9"/>
    <w:rsid w:val="009D4991"/>
    <w:rsid w:val="009D4D7A"/>
    <w:rsid w:val="009D5488"/>
    <w:rsid w:val="009D5959"/>
    <w:rsid w:val="009D5CB7"/>
    <w:rsid w:val="009D5F29"/>
    <w:rsid w:val="009D61DE"/>
    <w:rsid w:val="009D65EC"/>
    <w:rsid w:val="009D683D"/>
    <w:rsid w:val="009D6B70"/>
    <w:rsid w:val="009D6BC6"/>
    <w:rsid w:val="009D6DB6"/>
    <w:rsid w:val="009D7AF2"/>
    <w:rsid w:val="009E01D2"/>
    <w:rsid w:val="009E03A0"/>
    <w:rsid w:val="009E0998"/>
    <w:rsid w:val="009E0ECF"/>
    <w:rsid w:val="009E10F5"/>
    <w:rsid w:val="009E27BF"/>
    <w:rsid w:val="009E2866"/>
    <w:rsid w:val="009E2A78"/>
    <w:rsid w:val="009E3B57"/>
    <w:rsid w:val="009E3C98"/>
    <w:rsid w:val="009E3FC1"/>
    <w:rsid w:val="009E42D0"/>
    <w:rsid w:val="009E49D6"/>
    <w:rsid w:val="009E4F62"/>
    <w:rsid w:val="009E598E"/>
    <w:rsid w:val="009E6513"/>
    <w:rsid w:val="009E7578"/>
    <w:rsid w:val="009E77AC"/>
    <w:rsid w:val="009E7A3F"/>
    <w:rsid w:val="009F01F2"/>
    <w:rsid w:val="009F031A"/>
    <w:rsid w:val="009F0BD2"/>
    <w:rsid w:val="009F0E08"/>
    <w:rsid w:val="009F1E20"/>
    <w:rsid w:val="009F1E62"/>
    <w:rsid w:val="009F27DA"/>
    <w:rsid w:val="009F27E9"/>
    <w:rsid w:val="009F3791"/>
    <w:rsid w:val="009F3E9A"/>
    <w:rsid w:val="009F4037"/>
    <w:rsid w:val="009F4043"/>
    <w:rsid w:val="009F45AA"/>
    <w:rsid w:val="009F4E65"/>
    <w:rsid w:val="009F5A73"/>
    <w:rsid w:val="009F5B23"/>
    <w:rsid w:val="009F6158"/>
    <w:rsid w:val="009F6333"/>
    <w:rsid w:val="009F6DF6"/>
    <w:rsid w:val="009F738F"/>
    <w:rsid w:val="009F7451"/>
    <w:rsid w:val="009F763B"/>
    <w:rsid w:val="009F78EF"/>
    <w:rsid w:val="009F79D0"/>
    <w:rsid w:val="009F7B76"/>
    <w:rsid w:val="00A00AD1"/>
    <w:rsid w:val="00A00BEA"/>
    <w:rsid w:val="00A0121B"/>
    <w:rsid w:val="00A01469"/>
    <w:rsid w:val="00A0176B"/>
    <w:rsid w:val="00A02800"/>
    <w:rsid w:val="00A028D4"/>
    <w:rsid w:val="00A02CE9"/>
    <w:rsid w:val="00A02F09"/>
    <w:rsid w:val="00A03A91"/>
    <w:rsid w:val="00A03F86"/>
    <w:rsid w:val="00A0433F"/>
    <w:rsid w:val="00A0453E"/>
    <w:rsid w:val="00A0510A"/>
    <w:rsid w:val="00A05153"/>
    <w:rsid w:val="00A05426"/>
    <w:rsid w:val="00A05C73"/>
    <w:rsid w:val="00A06001"/>
    <w:rsid w:val="00A06735"/>
    <w:rsid w:val="00A06D1E"/>
    <w:rsid w:val="00A07602"/>
    <w:rsid w:val="00A100A4"/>
    <w:rsid w:val="00A100CD"/>
    <w:rsid w:val="00A108D0"/>
    <w:rsid w:val="00A10ABB"/>
    <w:rsid w:val="00A112C6"/>
    <w:rsid w:val="00A116CB"/>
    <w:rsid w:val="00A11AB0"/>
    <w:rsid w:val="00A11EB0"/>
    <w:rsid w:val="00A11ECF"/>
    <w:rsid w:val="00A123F4"/>
    <w:rsid w:val="00A125E2"/>
    <w:rsid w:val="00A12A5B"/>
    <w:rsid w:val="00A13165"/>
    <w:rsid w:val="00A1441B"/>
    <w:rsid w:val="00A15040"/>
    <w:rsid w:val="00A152CE"/>
    <w:rsid w:val="00A157A2"/>
    <w:rsid w:val="00A15C98"/>
    <w:rsid w:val="00A15F02"/>
    <w:rsid w:val="00A15F1E"/>
    <w:rsid w:val="00A16126"/>
    <w:rsid w:val="00A16ECE"/>
    <w:rsid w:val="00A17056"/>
    <w:rsid w:val="00A171A0"/>
    <w:rsid w:val="00A1772C"/>
    <w:rsid w:val="00A1775D"/>
    <w:rsid w:val="00A17ECE"/>
    <w:rsid w:val="00A2046B"/>
    <w:rsid w:val="00A207A9"/>
    <w:rsid w:val="00A2160E"/>
    <w:rsid w:val="00A217FC"/>
    <w:rsid w:val="00A21B0B"/>
    <w:rsid w:val="00A22080"/>
    <w:rsid w:val="00A222B5"/>
    <w:rsid w:val="00A225AB"/>
    <w:rsid w:val="00A22C51"/>
    <w:rsid w:val="00A23306"/>
    <w:rsid w:val="00A2335B"/>
    <w:rsid w:val="00A23B06"/>
    <w:rsid w:val="00A243C3"/>
    <w:rsid w:val="00A24E4F"/>
    <w:rsid w:val="00A24F8E"/>
    <w:rsid w:val="00A25421"/>
    <w:rsid w:val="00A255BD"/>
    <w:rsid w:val="00A25A26"/>
    <w:rsid w:val="00A2698C"/>
    <w:rsid w:val="00A2771F"/>
    <w:rsid w:val="00A27895"/>
    <w:rsid w:val="00A27AF9"/>
    <w:rsid w:val="00A27B44"/>
    <w:rsid w:val="00A27EF4"/>
    <w:rsid w:val="00A306E5"/>
    <w:rsid w:val="00A323B5"/>
    <w:rsid w:val="00A32A58"/>
    <w:rsid w:val="00A32D16"/>
    <w:rsid w:val="00A33460"/>
    <w:rsid w:val="00A33499"/>
    <w:rsid w:val="00A336B2"/>
    <w:rsid w:val="00A337BF"/>
    <w:rsid w:val="00A33875"/>
    <w:rsid w:val="00A338B1"/>
    <w:rsid w:val="00A3398C"/>
    <w:rsid w:val="00A33C9B"/>
    <w:rsid w:val="00A34220"/>
    <w:rsid w:val="00A347F3"/>
    <w:rsid w:val="00A34A4B"/>
    <w:rsid w:val="00A364D7"/>
    <w:rsid w:val="00A375A0"/>
    <w:rsid w:val="00A37613"/>
    <w:rsid w:val="00A37E92"/>
    <w:rsid w:val="00A4022C"/>
    <w:rsid w:val="00A40AFB"/>
    <w:rsid w:val="00A41386"/>
    <w:rsid w:val="00A41424"/>
    <w:rsid w:val="00A41E9F"/>
    <w:rsid w:val="00A42DD7"/>
    <w:rsid w:val="00A44DF3"/>
    <w:rsid w:val="00A45004"/>
    <w:rsid w:val="00A45034"/>
    <w:rsid w:val="00A45301"/>
    <w:rsid w:val="00A45EC3"/>
    <w:rsid w:val="00A467E5"/>
    <w:rsid w:val="00A472C7"/>
    <w:rsid w:val="00A47773"/>
    <w:rsid w:val="00A4779D"/>
    <w:rsid w:val="00A47AEF"/>
    <w:rsid w:val="00A506E4"/>
    <w:rsid w:val="00A50BC0"/>
    <w:rsid w:val="00A50DD8"/>
    <w:rsid w:val="00A5131E"/>
    <w:rsid w:val="00A51DE1"/>
    <w:rsid w:val="00A52885"/>
    <w:rsid w:val="00A52A43"/>
    <w:rsid w:val="00A52A4E"/>
    <w:rsid w:val="00A52F86"/>
    <w:rsid w:val="00A53DE9"/>
    <w:rsid w:val="00A5485A"/>
    <w:rsid w:val="00A548EE"/>
    <w:rsid w:val="00A54C67"/>
    <w:rsid w:val="00A55EAE"/>
    <w:rsid w:val="00A56215"/>
    <w:rsid w:val="00A56B32"/>
    <w:rsid w:val="00A5738C"/>
    <w:rsid w:val="00A57A15"/>
    <w:rsid w:val="00A60365"/>
    <w:rsid w:val="00A603E8"/>
    <w:rsid w:val="00A606D7"/>
    <w:rsid w:val="00A60757"/>
    <w:rsid w:val="00A6085E"/>
    <w:rsid w:val="00A60AAF"/>
    <w:rsid w:val="00A616ED"/>
    <w:rsid w:val="00A61B97"/>
    <w:rsid w:val="00A61BFB"/>
    <w:rsid w:val="00A61F50"/>
    <w:rsid w:val="00A62206"/>
    <w:rsid w:val="00A62BD1"/>
    <w:rsid w:val="00A62C01"/>
    <w:rsid w:val="00A62F7F"/>
    <w:rsid w:val="00A63020"/>
    <w:rsid w:val="00A637FE"/>
    <w:rsid w:val="00A63C54"/>
    <w:rsid w:val="00A63EB6"/>
    <w:rsid w:val="00A64C10"/>
    <w:rsid w:val="00A64DAF"/>
    <w:rsid w:val="00A65408"/>
    <w:rsid w:val="00A65680"/>
    <w:rsid w:val="00A670A3"/>
    <w:rsid w:val="00A6746E"/>
    <w:rsid w:val="00A67E55"/>
    <w:rsid w:val="00A67FDC"/>
    <w:rsid w:val="00A70653"/>
    <w:rsid w:val="00A7095E"/>
    <w:rsid w:val="00A70A20"/>
    <w:rsid w:val="00A70F09"/>
    <w:rsid w:val="00A71040"/>
    <w:rsid w:val="00A7179A"/>
    <w:rsid w:val="00A71B7F"/>
    <w:rsid w:val="00A71E6F"/>
    <w:rsid w:val="00A72114"/>
    <w:rsid w:val="00A72D24"/>
    <w:rsid w:val="00A7386D"/>
    <w:rsid w:val="00A73C32"/>
    <w:rsid w:val="00A73C44"/>
    <w:rsid w:val="00A73D8A"/>
    <w:rsid w:val="00A7401E"/>
    <w:rsid w:val="00A740EC"/>
    <w:rsid w:val="00A74152"/>
    <w:rsid w:val="00A743BC"/>
    <w:rsid w:val="00A75072"/>
    <w:rsid w:val="00A75487"/>
    <w:rsid w:val="00A75F9E"/>
    <w:rsid w:val="00A761CC"/>
    <w:rsid w:val="00A76241"/>
    <w:rsid w:val="00A7631D"/>
    <w:rsid w:val="00A764A5"/>
    <w:rsid w:val="00A76BF7"/>
    <w:rsid w:val="00A77251"/>
    <w:rsid w:val="00A77C5E"/>
    <w:rsid w:val="00A77E27"/>
    <w:rsid w:val="00A805A6"/>
    <w:rsid w:val="00A810D0"/>
    <w:rsid w:val="00A811D4"/>
    <w:rsid w:val="00A81732"/>
    <w:rsid w:val="00A81877"/>
    <w:rsid w:val="00A81A69"/>
    <w:rsid w:val="00A821BE"/>
    <w:rsid w:val="00A82755"/>
    <w:rsid w:val="00A82A5F"/>
    <w:rsid w:val="00A83581"/>
    <w:rsid w:val="00A836BA"/>
    <w:rsid w:val="00A83937"/>
    <w:rsid w:val="00A84101"/>
    <w:rsid w:val="00A84643"/>
    <w:rsid w:val="00A84EB8"/>
    <w:rsid w:val="00A84F18"/>
    <w:rsid w:val="00A856CD"/>
    <w:rsid w:val="00A8572E"/>
    <w:rsid w:val="00A859ED"/>
    <w:rsid w:val="00A85C1E"/>
    <w:rsid w:val="00A860DD"/>
    <w:rsid w:val="00A8615B"/>
    <w:rsid w:val="00A8623B"/>
    <w:rsid w:val="00A868FB"/>
    <w:rsid w:val="00A86A4D"/>
    <w:rsid w:val="00A87986"/>
    <w:rsid w:val="00A879C2"/>
    <w:rsid w:val="00A87BA6"/>
    <w:rsid w:val="00A87F3C"/>
    <w:rsid w:val="00A900BF"/>
    <w:rsid w:val="00A9155B"/>
    <w:rsid w:val="00A92A9E"/>
    <w:rsid w:val="00A92F6E"/>
    <w:rsid w:val="00A93725"/>
    <w:rsid w:val="00A937FE"/>
    <w:rsid w:val="00A93A5D"/>
    <w:rsid w:val="00A94369"/>
    <w:rsid w:val="00A94ADF"/>
    <w:rsid w:val="00A957B8"/>
    <w:rsid w:val="00A9669D"/>
    <w:rsid w:val="00A96D19"/>
    <w:rsid w:val="00A96DAE"/>
    <w:rsid w:val="00A97034"/>
    <w:rsid w:val="00A971F4"/>
    <w:rsid w:val="00A97378"/>
    <w:rsid w:val="00A97785"/>
    <w:rsid w:val="00A977F1"/>
    <w:rsid w:val="00A97F08"/>
    <w:rsid w:val="00A97F47"/>
    <w:rsid w:val="00AA041D"/>
    <w:rsid w:val="00AA0542"/>
    <w:rsid w:val="00AA0CD7"/>
    <w:rsid w:val="00AA17FF"/>
    <w:rsid w:val="00AA321B"/>
    <w:rsid w:val="00AA43C8"/>
    <w:rsid w:val="00AA4568"/>
    <w:rsid w:val="00AA4979"/>
    <w:rsid w:val="00AA4F8D"/>
    <w:rsid w:val="00AA50D2"/>
    <w:rsid w:val="00AA59C6"/>
    <w:rsid w:val="00AA62E7"/>
    <w:rsid w:val="00AA65FF"/>
    <w:rsid w:val="00AA66D0"/>
    <w:rsid w:val="00AA6FC4"/>
    <w:rsid w:val="00AA724C"/>
    <w:rsid w:val="00AA7482"/>
    <w:rsid w:val="00AA7686"/>
    <w:rsid w:val="00AB009E"/>
    <w:rsid w:val="00AB0608"/>
    <w:rsid w:val="00AB0DEC"/>
    <w:rsid w:val="00AB1B4A"/>
    <w:rsid w:val="00AB1B6D"/>
    <w:rsid w:val="00AB28E9"/>
    <w:rsid w:val="00AB2BE2"/>
    <w:rsid w:val="00AB34B6"/>
    <w:rsid w:val="00AB39EE"/>
    <w:rsid w:val="00AB3FF7"/>
    <w:rsid w:val="00AB43DF"/>
    <w:rsid w:val="00AB44D0"/>
    <w:rsid w:val="00AB4AC1"/>
    <w:rsid w:val="00AB4BD1"/>
    <w:rsid w:val="00AB5994"/>
    <w:rsid w:val="00AB5DEC"/>
    <w:rsid w:val="00AB63F9"/>
    <w:rsid w:val="00AB655D"/>
    <w:rsid w:val="00AB66C0"/>
    <w:rsid w:val="00AB67DB"/>
    <w:rsid w:val="00AB6A97"/>
    <w:rsid w:val="00AB6B5C"/>
    <w:rsid w:val="00AB6CB9"/>
    <w:rsid w:val="00AB7213"/>
    <w:rsid w:val="00AB7420"/>
    <w:rsid w:val="00AB7A0D"/>
    <w:rsid w:val="00AC03DB"/>
    <w:rsid w:val="00AC0922"/>
    <w:rsid w:val="00AC0C39"/>
    <w:rsid w:val="00AC1D51"/>
    <w:rsid w:val="00AC29A6"/>
    <w:rsid w:val="00AC2AE1"/>
    <w:rsid w:val="00AC2F6C"/>
    <w:rsid w:val="00AC34F1"/>
    <w:rsid w:val="00AC4FFA"/>
    <w:rsid w:val="00AC4FFC"/>
    <w:rsid w:val="00AC54BA"/>
    <w:rsid w:val="00AC5745"/>
    <w:rsid w:val="00AC576D"/>
    <w:rsid w:val="00AC59C3"/>
    <w:rsid w:val="00AC7203"/>
    <w:rsid w:val="00AC78DA"/>
    <w:rsid w:val="00AC7958"/>
    <w:rsid w:val="00AD0639"/>
    <w:rsid w:val="00AD079F"/>
    <w:rsid w:val="00AD16B1"/>
    <w:rsid w:val="00AD1757"/>
    <w:rsid w:val="00AD279E"/>
    <w:rsid w:val="00AD28E7"/>
    <w:rsid w:val="00AD2AF2"/>
    <w:rsid w:val="00AD2AF8"/>
    <w:rsid w:val="00AD2BD7"/>
    <w:rsid w:val="00AD303D"/>
    <w:rsid w:val="00AD30D9"/>
    <w:rsid w:val="00AD343F"/>
    <w:rsid w:val="00AD3A42"/>
    <w:rsid w:val="00AD3BCB"/>
    <w:rsid w:val="00AD5CE0"/>
    <w:rsid w:val="00AD616E"/>
    <w:rsid w:val="00AD6A7F"/>
    <w:rsid w:val="00AD6B4F"/>
    <w:rsid w:val="00AD6FE4"/>
    <w:rsid w:val="00AD7122"/>
    <w:rsid w:val="00AD7166"/>
    <w:rsid w:val="00AD7326"/>
    <w:rsid w:val="00AD7498"/>
    <w:rsid w:val="00AD7711"/>
    <w:rsid w:val="00AD7BF7"/>
    <w:rsid w:val="00AD7BFA"/>
    <w:rsid w:val="00AD7F17"/>
    <w:rsid w:val="00AE0DEA"/>
    <w:rsid w:val="00AE0FBB"/>
    <w:rsid w:val="00AE148E"/>
    <w:rsid w:val="00AE153F"/>
    <w:rsid w:val="00AE155C"/>
    <w:rsid w:val="00AE1FC8"/>
    <w:rsid w:val="00AE2369"/>
    <w:rsid w:val="00AE241B"/>
    <w:rsid w:val="00AE27DB"/>
    <w:rsid w:val="00AE4883"/>
    <w:rsid w:val="00AE4B93"/>
    <w:rsid w:val="00AE515F"/>
    <w:rsid w:val="00AE5F91"/>
    <w:rsid w:val="00AE66A0"/>
    <w:rsid w:val="00AE76D1"/>
    <w:rsid w:val="00AE79F5"/>
    <w:rsid w:val="00AE7E5D"/>
    <w:rsid w:val="00AF009F"/>
    <w:rsid w:val="00AF0574"/>
    <w:rsid w:val="00AF0AD0"/>
    <w:rsid w:val="00AF1137"/>
    <w:rsid w:val="00AF11C1"/>
    <w:rsid w:val="00AF1474"/>
    <w:rsid w:val="00AF14BF"/>
    <w:rsid w:val="00AF24BB"/>
    <w:rsid w:val="00AF27FE"/>
    <w:rsid w:val="00AF2F0F"/>
    <w:rsid w:val="00AF3EFA"/>
    <w:rsid w:val="00AF44BD"/>
    <w:rsid w:val="00AF486F"/>
    <w:rsid w:val="00AF4F8F"/>
    <w:rsid w:val="00AF50D7"/>
    <w:rsid w:val="00AF52FF"/>
    <w:rsid w:val="00AF54A7"/>
    <w:rsid w:val="00AF5858"/>
    <w:rsid w:val="00AF58F4"/>
    <w:rsid w:val="00AF60BE"/>
    <w:rsid w:val="00AF60FB"/>
    <w:rsid w:val="00AF6576"/>
    <w:rsid w:val="00AF681F"/>
    <w:rsid w:val="00AF7A06"/>
    <w:rsid w:val="00AF7BEB"/>
    <w:rsid w:val="00AF7C66"/>
    <w:rsid w:val="00B00DF0"/>
    <w:rsid w:val="00B0178D"/>
    <w:rsid w:val="00B01B33"/>
    <w:rsid w:val="00B01C61"/>
    <w:rsid w:val="00B022AF"/>
    <w:rsid w:val="00B0240B"/>
    <w:rsid w:val="00B029CD"/>
    <w:rsid w:val="00B02C6B"/>
    <w:rsid w:val="00B03F58"/>
    <w:rsid w:val="00B04302"/>
    <w:rsid w:val="00B0465D"/>
    <w:rsid w:val="00B059F2"/>
    <w:rsid w:val="00B05E7F"/>
    <w:rsid w:val="00B06295"/>
    <w:rsid w:val="00B06979"/>
    <w:rsid w:val="00B06BB1"/>
    <w:rsid w:val="00B06DC1"/>
    <w:rsid w:val="00B07384"/>
    <w:rsid w:val="00B07415"/>
    <w:rsid w:val="00B074FD"/>
    <w:rsid w:val="00B077A5"/>
    <w:rsid w:val="00B07903"/>
    <w:rsid w:val="00B07E46"/>
    <w:rsid w:val="00B1018B"/>
    <w:rsid w:val="00B10433"/>
    <w:rsid w:val="00B107E6"/>
    <w:rsid w:val="00B10A31"/>
    <w:rsid w:val="00B10C38"/>
    <w:rsid w:val="00B112AC"/>
    <w:rsid w:val="00B11361"/>
    <w:rsid w:val="00B117D0"/>
    <w:rsid w:val="00B11AD7"/>
    <w:rsid w:val="00B11BFA"/>
    <w:rsid w:val="00B11CB7"/>
    <w:rsid w:val="00B11CC8"/>
    <w:rsid w:val="00B11E62"/>
    <w:rsid w:val="00B11E8E"/>
    <w:rsid w:val="00B11F95"/>
    <w:rsid w:val="00B121BF"/>
    <w:rsid w:val="00B123EF"/>
    <w:rsid w:val="00B1245D"/>
    <w:rsid w:val="00B12BFF"/>
    <w:rsid w:val="00B12EFD"/>
    <w:rsid w:val="00B1306D"/>
    <w:rsid w:val="00B1317F"/>
    <w:rsid w:val="00B14370"/>
    <w:rsid w:val="00B148E4"/>
    <w:rsid w:val="00B15D62"/>
    <w:rsid w:val="00B16537"/>
    <w:rsid w:val="00B17201"/>
    <w:rsid w:val="00B17B54"/>
    <w:rsid w:val="00B17DDD"/>
    <w:rsid w:val="00B210D9"/>
    <w:rsid w:val="00B21261"/>
    <w:rsid w:val="00B21A5B"/>
    <w:rsid w:val="00B21A78"/>
    <w:rsid w:val="00B21C55"/>
    <w:rsid w:val="00B21E91"/>
    <w:rsid w:val="00B21F05"/>
    <w:rsid w:val="00B2249A"/>
    <w:rsid w:val="00B22517"/>
    <w:rsid w:val="00B2290F"/>
    <w:rsid w:val="00B2296A"/>
    <w:rsid w:val="00B23426"/>
    <w:rsid w:val="00B23A82"/>
    <w:rsid w:val="00B23E3A"/>
    <w:rsid w:val="00B243AE"/>
    <w:rsid w:val="00B247EF"/>
    <w:rsid w:val="00B24953"/>
    <w:rsid w:val="00B25860"/>
    <w:rsid w:val="00B2694D"/>
    <w:rsid w:val="00B270D7"/>
    <w:rsid w:val="00B274F9"/>
    <w:rsid w:val="00B2782F"/>
    <w:rsid w:val="00B27899"/>
    <w:rsid w:val="00B30020"/>
    <w:rsid w:val="00B30184"/>
    <w:rsid w:val="00B30230"/>
    <w:rsid w:val="00B31AA0"/>
    <w:rsid w:val="00B31D7F"/>
    <w:rsid w:val="00B32200"/>
    <w:rsid w:val="00B32396"/>
    <w:rsid w:val="00B3259F"/>
    <w:rsid w:val="00B32E3D"/>
    <w:rsid w:val="00B32EC8"/>
    <w:rsid w:val="00B344A4"/>
    <w:rsid w:val="00B34D79"/>
    <w:rsid w:val="00B35E9C"/>
    <w:rsid w:val="00B360C2"/>
    <w:rsid w:val="00B365DC"/>
    <w:rsid w:val="00B36757"/>
    <w:rsid w:val="00B36A46"/>
    <w:rsid w:val="00B36B35"/>
    <w:rsid w:val="00B37826"/>
    <w:rsid w:val="00B37FEE"/>
    <w:rsid w:val="00B40072"/>
    <w:rsid w:val="00B406E4"/>
    <w:rsid w:val="00B409E0"/>
    <w:rsid w:val="00B41736"/>
    <w:rsid w:val="00B41848"/>
    <w:rsid w:val="00B41A05"/>
    <w:rsid w:val="00B41F7D"/>
    <w:rsid w:val="00B42080"/>
    <w:rsid w:val="00B42573"/>
    <w:rsid w:val="00B427FD"/>
    <w:rsid w:val="00B42FCE"/>
    <w:rsid w:val="00B4363F"/>
    <w:rsid w:val="00B43780"/>
    <w:rsid w:val="00B43A26"/>
    <w:rsid w:val="00B43F43"/>
    <w:rsid w:val="00B44083"/>
    <w:rsid w:val="00B44379"/>
    <w:rsid w:val="00B45316"/>
    <w:rsid w:val="00B466B0"/>
    <w:rsid w:val="00B46BB6"/>
    <w:rsid w:val="00B46F25"/>
    <w:rsid w:val="00B47786"/>
    <w:rsid w:val="00B478E4"/>
    <w:rsid w:val="00B47F53"/>
    <w:rsid w:val="00B50E8F"/>
    <w:rsid w:val="00B51EE9"/>
    <w:rsid w:val="00B5266E"/>
    <w:rsid w:val="00B52F8A"/>
    <w:rsid w:val="00B54382"/>
    <w:rsid w:val="00B5489D"/>
    <w:rsid w:val="00B54B5B"/>
    <w:rsid w:val="00B5502F"/>
    <w:rsid w:val="00B55163"/>
    <w:rsid w:val="00B5523F"/>
    <w:rsid w:val="00B556EE"/>
    <w:rsid w:val="00B5571E"/>
    <w:rsid w:val="00B557D3"/>
    <w:rsid w:val="00B558BC"/>
    <w:rsid w:val="00B5594B"/>
    <w:rsid w:val="00B55D0A"/>
    <w:rsid w:val="00B55EC2"/>
    <w:rsid w:val="00B55F78"/>
    <w:rsid w:val="00B567B7"/>
    <w:rsid w:val="00B56B6B"/>
    <w:rsid w:val="00B56E96"/>
    <w:rsid w:val="00B601B5"/>
    <w:rsid w:val="00B603AA"/>
    <w:rsid w:val="00B60C0B"/>
    <w:rsid w:val="00B6118A"/>
    <w:rsid w:val="00B6184E"/>
    <w:rsid w:val="00B61B8F"/>
    <w:rsid w:val="00B62608"/>
    <w:rsid w:val="00B6280F"/>
    <w:rsid w:val="00B62A86"/>
    <w:rsid w:val="00B6337B"/>
    <w:rsid w:val="00B63C9B"/>
    <w:rsid w:val="00B64314"/>
    <w:rsid w:val="00B64D58"/>
    <w:rsid w:val="00B64F96"/>
    <w:rsid w:val="00B65373"/>
    <w:rsid w:val="00B65F87"/>
    <w:rsid w:val="00B66047"/>
    <w:rsid w:val="00B66149"/>
    <w:rsid w:val="00B6615F"/>
    <w:rsid w:val="00B66809"/>
    <w:rsid w:val="00B66EA5"/>
    <w:rsid w:val="00B670E4"/>
    <w:rsid w:val="00B67EB7"/>
    <w:rsid w:val="00B7058F"/>
    <w:rsid w:val="00B712E1"/>
    <w:rsid w:val="00B71FA4"/>
    <w:rsid w:val="00B720FC"/>
    <w:rsid w:val="00B7213A"/>
    <w:rsid w:val="00B72179"/>
    <w:rsid w:val="00B722AE"/>
    <w:rsid w:val="00B725F9"/>
    <w:rsid w:val="00B72865"/>
    <w:rsid w:val="00B73DAB"/>
    <w:rsid w:val="00B740A8"/>
    <w:rsid w:val="00B74480"/>
    <w:rsid w:val="00B74C9E"/>
    <w:rsid w:val="00B755E4"/>
    <w:rsid w:val="00B75EDF"/>
    <w:rsid w:val="00B76689"/>
    <w:rsid w:val="00B76928"/>
    <w:rsid w:val="00B769E7"/>
    <w:rsid w:val="00B76C47"/>
    <w:rsid w:val="00B76DEB"/>
    <w:rsid w:val="00B77045"/>
    <w:rsid w:val="00B77143"/>
    <w:rsid w:val="00B77D67"/>
    <w:rsid w:val="00B800DD"/>
    <w:rsid w:val="00B80680"/>
    <w:rsid w:val="00B80CF2"/>
    <w:rsid w:val="00B81423"/>
    <w:rsid w:val="00B8147B"/>
    <w:rsid w:val="00B81B29"/>
    <w:rsid w:val="00B829A5"/>
    <w:rsid w:val="00B82DCD"/>
    <w:rsid w:val="00B833C2"/>
    <w:rsid w:val="00B84340"/>
    <w:rsid w:val="00B8489B"/>
    <w:rsid w:val="00B84B84"/>
    <w:rsid w:val="00B84D49"/>
    <w:rsid w:val="00B84E2F"/>
    <w:rsid w:val="00B84F8F"/>
    <w:rsid w:val="00B85B48"/>
    <w:rsid w:val="00B8622D"/>
    <w:rsid w:val="00B8635C"/>
    <w:rsid w:val="00B86396"/>
    <w:rsid w:val="00B86594"/>
    <w:rsid w:val="00B866CA"/>
    <w:rsid w:val="00B86762"/>
    <w:rsid w:val="00B870B8"/>
    <w:rsid w:val="00B87628"/>
    <w:rsid w:val="00B87C36"/>
    <w:rsid w:val="00B87C97"/>
    <w:rsid w:val="00B905B7"/>
    <w:rsid w:val="00B9071D"/>
    <w:rsid w:val="00B925FC"/>
    <w:rsid w:val="00B92BAC"/>
    <w:rsid w:val="00B933A4"/>
    <w:rsid w:val="00B93639"/>
    <w:rsid w:val="00B93792"/>
    <w:rsid w:val="00B94624"/>
    <w:rsid w:val="00B9531B"/>
    <w:rsid w:val="00B95F82"/>
    <w:rsid w:val="00B96148"/>
    <w:rsid w:val="00B96767"/>
    <w:rsid w:val="00B96CF6"/>
    <w:rsid w:val="00B97E06"/>
    <w:rsid w:val="00BA0083"/>
    <w:rsid w:val="00BA01F1"/>
    <w:rsid w:val="00BA09BE"/>
    <w:rsid w:val="00BA0A6B"/>
    <w:rsid w:val="00BA0F96"/>
    <w:rsid w:val="00BA1622"/>
    <w:rsid w:val="00BA168E"/>
    <w:rsid w:val="00BA1E37"/>
    <w:rsid w:val="00BA2152"/>
    <w:rsid w:val="00BA277E"/>
    <w:rsid w:val="00BA2830"/>
    <w:rsid w:val="00BA2D42"/>
    <w:rsid w:val="00BA359A"/>
    <w:rsid w:val="00BA39FA"/>
    <w:rsid w:val="00BA41F6"/>
    <w:rsid w:val="00BA4C84"/>
    <w:rsid w:val="00BA4F8A"/>
    <w:rsid w:val="00BA6EA8"/>
    <w:rsid w:val="00BA7262"/>
    <w:rsid w:val="00BB05C4"/>
    <w:rsid w:val="00BB1519"/>
    <w:rsid w:val="00BB1940"/>
    <w:rsid w:val="00BB1A14"/>
    <w:rsid w:val="00BB24FF"/>
    <w:rsid w:val="00BB277C"/>
    <w:rsid w:val="00BB2AFE"/>
    <w:rsid w:val="00BB2FE9"/>
    <w:rsid w:val="00BB31E5"/>
    <w:rsid w:val="00BB3286"/>
    <w:rsid w:val="00BB3BB6"/>
    <w:rsid w:val="00BB4013"/>
    <w:rsid w:val="00BB49AC"/>
    <w:rsid w:val="00BB4D28"/>
    <w:rsid w:val="00BB54E1"/>
    <w:rsid w:val="00BB58E9"/>
    <w:rsid w:val="00BB5AA5"/>
    <w:rsid w:val="00BB5AD5"/>
    <w:rsid w:val="00BB5B11"/>
    <w:rsid w:val="00BB6110"/>
    <w:rsid w:val="00BB6D7F"/>
    <w:rsid w:val="00BC0A97"/>
    <w:rsid w:val="00BC0CBF"/>
    <w:rsid w:val="00BC0FCC"/>
    <w:rsid w:val="00BC3127"/>
    <w:rsid w:val="00BC31A3"/>
    <w:rsid w:val="00BC3809"/>
    <w:rsid w:val="00BC3CCF"/>
    <w:rsid w:val="00BC4C7D"/>
    <w:rsid w:val="00BC5521"/>
    <w:rsid w:val="00BC56ED"/>
    <w:rsid w:val="00BC5E2D"/>
    <w:rsid w:val="00BC60AD"/>
    <w:rsid w:val="00BC6483"/>
    <w:rsid w:val="00BC67C6"/>
    <w:rsid w:val="00BC6C1F"/>
    <w:rsid w:val="00BC6F03"/>
    <w:rsid w:val="00BC7C30"/>
    <w:rsid w:val="00BD0404"/>
    <w:rsid w:val="00BD0AB5"/>
    <w:rsid w:val="00BD0B79"/>
    <w:rsid w:val="00BD0BC3"/>
    <w:rsid w:val="00BD1457"/>
    <w:rsid w:val="00BD1BF2"/>
    <w:rsid w:val="00BD1FCF"/>
    <w:rsid w:val="00BD2304"/>
    <w:rsid w:val="00BD266C"/>
    <w:rsid w:val="00BD2673"/>
    <w:rsid w:val="00BD3E5B"/>
    <w:rsid w:val="00BD450D"/>
    <w:rsid w:val="00BD45B1"/>
    <w:rsid w:val="00BD47C8"/>
    <w:rsid w:val="00BD4955"/>
    <w:rsid w:val="00BD4F8C"/>
    <w:rsid w:val="00BD536C"/>
    <w:rsid w:val="00BD58E1"/>
    <w:rsid w:val="00BD5DFA"/>
    <w:rsid w:val="00BD617C"/>
    <w:rsid w:val="00BD6813"/>
    <w:rsid w:val="00BD69D6"/>
    <w:rsid w:val="00BD77D6"/>
    <w:rsid w:val="00BE0F23"/>
    <w:rsid w:val="00BE101B"/>
    <w:rsid w:val="00BE1E31"/>
    <w:rsid w:val="00BE1F9E"/>
    <w:rsid w:val="00BE2066"/>
    <w:rsid w:val="00BE235D"/>
    <w:rsid w:val="00BE2982"/>
    <w:rsid w:val="00BE3F24"/>
    <w:rsid w:val="00BE456A"/>
    <w:rsid w:val="00BE4A0C"/>
    <w:rsid w:val="00BE4AE8"/>
    <w:rsid w:val="00BE5ADD"/>
    <w:rsid w:val="00BE7390"/>
    <w:rsid w:val="00BE7436"/>
    <w:rsid w:val="00BE77AD"/>
    <w:rsid w:val="00BE787E"/>
    <w:rsid w:val="00BF0294"/>
    <w:rsid w:val="00BF1162"/>
    <w:rsid w:val="00BF11E0"/>
    <w:rsid w:val="00BF142D"/>
    <w:rsid w:val="00BF1A6F"/>
    <w:rsid w:val="00BF1F38"/>
    <w:rsid w:val="00BF2F10"/>
    <w:rsid w:val="00BF63A8"/>
    <w:rsid w:val="00BF6D29"/>
    <w:rsid w:val="00BF7784"/>
    <w:rsid w:val="00BF7DC1"/>
    <w:rsid w:val="00BF7ECC"/>
    <w:rsid w:val="00C00279"/>
    <w:rsid w:val="00C012C3"/>
    <w:rsid w:val="00C01903"/>
    <w:rsid w:val="00C01A64"/>
    <w:rsid w:val="00C01BB9"/>
    <w:rsid w:val="00C022FE"/>
    <w:rsid w:val="00C02324"/>
    <w:rsid w:val="00C0254B"/>
    <w:rsid w:val="00C025B9"/>
    <w:rsid w:val="00C025D5"/>
    <w:rsid w:val="00C02BDA"/>
    <w:rsid w:val="00C0369B"/>
    <w:rsid w:val="00C036F9"/>
    <w:rsid w:val="00C0381D"/>
    <w:rsid w:val="00C038BA"/>
    <w:rsid w:val="00C03D42"/>
    <w:rsid w:val="00C040FA"/>
    <w:rsid w:val="00C049DB"/>
    <w:rsid w:val="00C04C7E"/>
    <w:rsid w:val="00C04FDA"/>
    <w:rsid w:val="00C050E5"/>
    <w:rsid w:val="00C05790"/>
    <w:rsid w:val="00C05AF6"/>
    <w:rsid w:val="00C05C4B"/>
    <w:rsid w:val="00C06AA5"/>
    <w:rsid w:val="00C06E19"/>
    <w:rsid w:val="00C070F6"/>
    <w:rsid w:val="00C07161"/>
    <w:rsid w:val="00C07389"/>
    <w:rsid w:val="00C077A1"/>
    <w:rsid w:val="00C07B3F"/>
    <w:rsid w:val="00C07E84"/>
    <w:rsid w:val="00C10652"/>
    <w:rsid w:val="00C106C2"/>
    <w:rsid w:val="00C10799"/>
    <w:rsid w:val="00C10863"/>
    <w:rsid w:val="00C10B6E"/>
    <w:rsid w:val="00C10BC4"/>
    <w:rsid w:val="00C1243A"/>
    <w:rsid w:val="00C12603"/>
    <w:rsid w:val="00C12D81"/>
    <w:rsid w:val="00C135AC"/>
    <w:rsid w:val="00C13E68"/>
    <w:rsid w:val="00C144C1"/>
    <w:rsid w:val="00C149A1"/>
    <w:rsid w:val="00C14ABF"/>
    <w:rsid w:val="00C14BBB"/>
    <w:rsid w:val="00C15311"/>
    <w:rsid w:val="00C158E2"/>
    <w:rsid w:val="00C15CD7"/>
    <w:rsid w:val="00C165FE"/>
    <w:rsid w:val="00C167F8"/>
    <w:rsid w:val="00C16921"/>
    <w:rsid w:val="00C16B37"/>
    <w:rsid w:val="00C16BD3"/>
    <w:rsid w:val="00C16D73"/>
    <w:rsid w:val="00C170F4"/>
    <w:rsid w:val="00C176B6"/>
    <w:rsid w:val="00C177A0"/>
    <w:rsid w:val="00C17838"/>
    <w:rsid w:val="00C17F7E"/>
    <w:rsid w:val="00C20107"/>
    <w:rsid w:val="00C202B9"/>
    <w:rsid w:val="00C20D3D"/>
    <w:rsid w:val="00C20F0E"/>
    <w:rsid w:val="00C21A05"/>
    <w:rsid w:val="00C21B3D"/>
    <w:rsid w:val="00C21BB3"/>
    <w:rsid w:val="00C21F79"/>
    <w:rsid w:val="00C22479"/>
    <w:rsid w:val="00C224D2"/>
    <w:rsid w:val="00C226D6"/>
    <w:rsid w:val="00C22766"/>
    <w:rsid w:val="00C227FB"/>
    <w:rsid w:val="00C22B53"/>
    <w:rsid w:val="00C236F5"/>
    <w:rsid w:val="00C23966"/>
    <w:rsid w:val="00C23D99"/>
    <w:rsid w:val="00C23E44"/>
    <w:rsid w:val="00C23F95"/>
    <w:rsid w:val="00C245F4"/>
    <w:rsid w:val="00C253F5"/>
    <w:rsid w:val="00C25895"/>
    <w:rsid w:val="00C25C42"/>
    <w:rsid w:val="00C265A9"/>
    <w:rsid w:val="00C265F8"/>
    <w:rsid w:val="00C2724E"/>
    <w:rsid w:val="00C27450"/>
    <w:rsid w:val="00C278C7"/>
    <w:rsid w:val="00C27CEF"/>
    <w:rsid w:val="00C306DF"/>
    <w:rsid w:val="00C30FB1"/>
    <w:rsid w:val="00C3156F"/>
    <w:rsid w:val="00C315E2"/>
    <w:rsid w:val="00C3207D"/>
    <w:rsid w:val="00C33183"/>
    <w:rsid w:val="00C33253"/>
    <w:rsid w:val="00C33442"/>
    <w:rsid w:val="00C33446"/>
    <w:rsid w:val="00C3347C"/>
    <w:rsid w:val="00C33DB6"/>
    <w:rsid w:val="00C33F26"/>
    <w:rsid w:val="00C3448B"/>
    <w:rsid w:val="00C34775"/>
    <w:rsid w:val="00C34D89"/>
    <w:rsid w:val="00C350AA"/>
    <w:rsid w:val="00C3580C"/>
    <w:rsid w:val="00C35BA2"/>
    <w:rsid w:val="00C35DE2"/>
    <w:rsid w:val="00C35FA7"/>
    <w:rsid w:val="00C361A2"/>
    <w:rsid w:val="00C361E1"/>
    <w:rsid w:val="00C3649F"/>
    <w:rsid w:val="00C3743E"/>
    <w:rsid w:val="00C378A7"/>
    <w:rsid w:val="00C37999"/>
    <w:rsid w:val="00C37A62"/>
    <w:rsid w:val="00C37BEE"/>
    <w:rsid w:val="00C4043D"/>
    <w:rsid w:val="00C40F90"/>
    <w:rsid w:val="00C4110C"/>
    <w:rsid w:val="00C4117A"/>
    <w:rsid w:val="00C411AE"/>
    <w:rsid w:val="00C413AE"/>
    <w:rsid w:val="00C41F7C"/>
    <w:rsid w:val="00C42157"/>
    <w:rsid w:val="00C42478"/>
    <w:rsid w:val="00C42566"/>
    <w:rsid w:val="00C42BA2"/>
    <w:rsid w:val="00C42D60"/>
    <w:rsid w:val="00C43031"/>
    <w:rsid w:val="00C431EC"/>
    <w:rsid w:val="00C4366A"/>
    <w:rsid w:val="00C43858"/>
    <w:rsid w:val="00C43EA0"/>
    <w:rsid w:val="00C43F89"/>
    <w:rsid w:val="00C4412F"/>
    <w:rsid w:val="00C44274"/>
    <w:rsid w:val="00C443E9"/>
    <w:rsid w:val="00C448A7"/>
    <w:rsid w:val="00C44E65"/>
    <w:rsid w:val="00C45034"/>
    <w:rsid w:val="00C455B3"/>
    <w:rsid w:val="00C45787"/>
    <w:rsid w:val="00C4588D"/>
    <w:rsid w:val="00C45970"/>
    <w:rsid w:val="00C45BA7"/>
    <w:rsid w:val="00C45EC2"/>
    <w:rsid w:val="00C4674B"/>
    <w:rsid w:val="00C47306"/>
    <w:rsid w:val="00C476A2"/>
    <w:rsid w:val="00C505D7"/>
    <w:rsid w:val="00C50996"/>
    <w:rsid w:val="00C50F28"/>
    <w:rsid w:val="00C51574"/>
    <w:rsid w:val="00C515C8"/>
    <w:rsid w:val="00C51624"/>
    <w:rsid w:val="00C51814"/>
    <w:rsid w:val="00C518CD"/>
    <w:rsid w:val="00C51F42"/>
    <w:rsid w:val="00C5259E"/>
    <w:rsid w:val="00C53587"/>
    <w:rsid w:val="00C5360A"/>
    <w:rsid w:val="00C5369B"/>
    <w:rsid w:val="00C538E8"/>
    <w:rsid w:val="00C539D5"/>
    <w:rsid w:val="00C540E0"/>
    <w:rsid w:val="00C5427E"/>
    <w:rsid w:val="00C54D76"/>
    <w:rsid w:val="00C55A9C"/>
    <w:rsid w:val="00C56712"/>
    <w:rsid w:val="00C569DB"/>
    <w:rsid w:val="00C56A74"/>
    <w:rsid w:val="00C56B48"/>
    <w:rsid w:val="00C5762E"/>
    <w:rsid w:val="00C576E5"/>
    <w:rsid w:val="00C578ED"/>
    <w:rsid w:val="00C57DA3"/>
    <w:rsid w:val="00C602A4"/>
    <w:rsid w:val="00C60377"/>
    <w:rsid w:val="00C6107A"/>
    <w:rsid w:val="00C61431"/>
    <w:rsid w:val="00C61E7D"/>
    <w:rsid w:val="00C61FD7"/>
    <w:rsid w:val="00C62329"/>
    <w:rsid w:val="00C62908"/>
    <w:rsid w:val="00C62A78"/>
    <w:rsid w:val="00C63829"/>
    <w:rsid w:val="00C63B87"/>
    <w:rsid w:val="00C64635"/>
    <w:rsid w:val="00C64A58"/>
    <w:rsid w:val="00C64D55"/>
    <w:rsid w:val="00C6526D"/>
    <w:rsid w:val="00C652D8"/>
    <w:rsid w:val="00C6548F"/>
    <w:rsid w:val="00C65CC2"/>
    <w:rsid w:val="00C660C1"/>
    <w:rsid w:val="00C661E7"/>
    <w:rsid w:val="00C665B1"/>
    <w:rsid w:val="00C666E9"/>
    <w:rsid w:val="00C66E34"/>
    <w:rsid w:val="00C6708B"/>
    <w:rsid w:val="00C672C3"/>
    <w:rsid w:val="00C6779E"/>
    <w:rsid w:val="00C67E14"/>
    <w:rsid w:val="00C707A2"/>
    <w:rsid w:val="00C71286"/>
    <w:rsid w:val="00C71640"/>
    <w:rsid w:val="00C72304"/>
    <w:rsid w:val="00C72370"/>
    <w:rsid w:val="00C7278D"/>
    <w:rsid w:val="00C73364"/>
    <w:rsid w:val="00C736B3"/>
    <w:rsid w:val="00C73F85"/>
    <w:rsid w:val="00C74640"/>
    <w:rsid w:val="00C74F5E"/>
    <w:rsid w:val="00C75161"/>
    <w:rsid w:val="00C752E1"/>
    <w:rsid w:val="00C76544"/>
    <w:rsid w:val="00C7692F"/>
    <w:rsid w:val="00C76B75"/>
    <w:rsid w:val="00C77233"/>
    <w:rsid w:val="00C777C3"/>
    <w:rsid w:val="00C778E8"/>
    <w:rsid w:val="00C77EC9"/>
    <w:rsid w:val="00C80622"/>
    <w:rsid w:val="00C80762"/>
    <w:rsid w:val="00C80772"/>
    <w:rsid w:val="00C80F07"/>
    <w:rsid w:val="00C80F2E"/>
    <w:rsid w:val="00C80F4D"/>
    <w:rsid w:val="00C814FF"/>
    <w:rsid w:val="00C81591"/>
    <w:rsid w:val="00C81D23"/>
    <w:rsid w:val="00C822F7"/>
    <w:rsid w:val="00C836B8"/>
    <w:rsid w:val="00C83C27"/>
    <w:rsid w:val="00C83D76"/>
    <w:rsid w:val="00C83E1B"/>
    <w:rsid w:val="00C84272"/>
    <w:rsid w:val="00C84305"/>
    <w:rsid w:val="00C84819"/>
    <w:rsid w:val="00C84D8F"/>
    <w:rsid w:val="00C84E99"/>
    <w:rsid w:val="00C850D6"/>
    <w:rsid w:val="00C860FF"/>
    <w:rsid w:val="00C866DC"/>
    <w:rsid w:val="00C86831"/>
    <w:rsid w:val="00C87AC5"/>
    <w:rsid w:val="00C87F80"/>
    <w:rsid w:val="00C90D74"/>
    <w:rsid w:val="00C914FC"/>
    <w:rsid w:val="00C9151F"/>
    <w:rsid w:val="00C916F7"/>
    <w:rsid w:val="00C927C2"/>
    <w:rsid w:val="00C92CB5"/>
    <w:rsid w:val="00C92E4C"/>
    <w:rsid w:val="00C93A0B"/>
    <w:rsid w:val="00C94498"/>
    <w:rsid w:val="00C95AA0"/>
    <w:rsid w:val="00C95D11"/>
    <w:rsid w:val="00C9624A"/>
    <w:rsid w:val="00C9676A"/>
    <w:rsid w:val="00C96CC2"/>
    <w:rsid w:val="00C9772C"/>
    <w:rsid w:val="00C97757"/>
    <w:rsid w:val="00C979CF"/>
    <w:rsid w:val="00C97B50"/>
    <w:rsid w:val="00CA03DF"/>
    <w:rsid w:val="00CA06B0"/>
    <w:rsid w:val="00CA12E7"/>
    <w:rsid w:val="00CA1364"/>
    <w:rsid w:val="00CA20C8"/>
    <w:rsid w:val="00CA24D6"/>
    <w:rsid w:val="00CA2594"/>
    <w:rsid w:val="00CA2C28"/>
    <w:rsid w:val="00CA31BD"/>
    <w:rsid w:val="00CA368C"/>
    <w:rsid w:val="00CA3AD6"/>
    <w:rsid w:val="00CA3CD5"/>
    <w:rsid w:val="00CA45D6"/>
    <w:rsid w:val="00CA4A97"/>
    <w:rsid w:val="00CA5182"/>
    <w:rsid w:val="00CA5C89"/>
    <w:rsid w:val="00CA642A"/>
    <w:rsid w:val="00CA652F"/>
    <w:rsid w:val="00CA66AC"/>
    <w:rsid w:val="00CA697B"/>
    <w:rsid w:val="00CA6C8F"/>
    <w:rsid w:val="00CA6DAF"/>
    <w:rsid w:val="00CA6F0C"/>
    <w:rsid w:val="00CA6F1A"/>
    <w:rsid w:val="00CA705C"/>
    <w:rsid w:val="00CA71F8"/>
    <w:rsid w:val="00CA781C"/>
    <w:rsid w:val="00CB013E"/>
    <w:rsid w:val="00CB025B"/>
    <w:rsid w:val="00CB0EAB"/>
    <w:rsid w:val="00CB10FD"/>
    <w:rsid w:val="00CB14AA"/>
    <w:rsid w:val="00CB1AC4"/>
    <w:rsid w:val="00CB1AD2"/>
    <w:rsid w:val="00CB1DA2"/>
    <w:rsid w:val="00CB2618"/>
    <w:rsid w:val="00CB26A4"/>
    <w:rsid w:val="00CB272E"/>
    <w:rsid w:val="00CB297C"/>
    <w:rsid w:val="00CB2A95"/>
    <w:rsid w:val="00CB3BBE"/>
    <w:rsid w:val="00CB3D80"/>
    <w:rsid w:val="00CB3DD1"/>
    <w:rsid w:val="00CB40BB"/>
    <w:rsid w:val="00CB46BF"/>
    <w:rsid w:val="00CB4724"/>
    <w:rsid w:val="00CB4CE7"/>
    <w:rsid w:val="00CB54BE"/>
    <w:rsid w:val="00CB5C49"/>
    <w:rsid w:val="00CB5E64"/>
    <w:rsid w:val="00CB652B"/>
    <w:rsid w:val="00CB66A3"/>
    <w:rsid w:val="00CB6E19"/>
    <w:rsid w:val="00CB73EB"/>
    <w:rsid w:val="00CB74A3"/>
    <w:rsid w:val="00CB77D4"/>
    <w:rsid w:val="00CC0569"/>
    <w:rsid w:val="00CC0FB1"/>
    <w:rsid w:val="00CC10F2"/>
    <w:rsid w:val="00CC12AE"/>
    <w:rsid w:val="00CC130A"/>
    <w:rsid w:val="00CC156D"/>
    <w:rsid w:val="00CC1AC6"/>
    <w:rsid w:val="00CC1B10"/>
    <w:rsid w:val="00CC1BFC"/>
    <w:rsid w:val="00CC23C7"/>
    <w:rsid w:val="00CC2510"/>
    <w:rsid w:val="00CC262D"/>
    <w:rsid w:val="00CC29B3"/>
    <w:rsid w:val="00CC2C3A"/>
    <w:rsid w:val="00CC2DC1"/>
    <w:rsid w:val="00CC3161"/>
    <w:rsid w:val="00CC329C"/>
    <w:rsid w:val="00CC3645"/>
    <w:rsid w:val="00CC385F"/>
    <w:rsid w:val="00CC3BCB"/>
    <w:rsid w:val="00CC3BD4"/>
    <w:rsid w:val="00CC3CA0"/>
    <w:rsid w:val="00CC3CAB"/>
    <w:rsid w:val="00CC3CF3"/>
    <w:rsid w:val="00CC40DD"/>
    <w:rsid w:val="00CC40FA"/>
    <w:rsid w:val="00CC41AA"/>
    <w:rsid w:val="00CC4854"/>
    <w:rsid w:val="00CC4C5C"/>
    <w:rsid w:val="00CC51BA"/>
    <w:rsid w:val="00CC5652"/>
    <w:rsid w:val="00CC5974"/>
    <w:rsid w:val="00CC6273"/>
    <w:rsid w:val="00CC64CF"/>
    <w:rsid w:val="00CC67E3"/>
    <w:rsid w:val="00CC6A21"/>
    <w:rsid w:val="00CC6B14"/>
    <w:rsid w:val="00CC6CBD"/>
    <w:rsid w:val="00CC75D5"/>
    <w:rsid w:val="00CC7680"/>
    <w:rsid w:val="00CD0E1D"/>
    <w:rsid w:val="00CD0E98"/>
    <w:rsid w:val="00CD0E99"/>
    <w:rsid w:val="00CD1103"/>
    <w:rsid w:val="00CD1956"/>
    <w:rsid w:val="00CD23FE"/>
    <w:rsid w:val="00CD3132"/>
    <w:rsid w:val="00CD4079"/>
    <w:rsid w:val="00CD46F8"/>
    <w:rsid w:val="00CD47D7"/>
    <w:rsid w:val="00CD490C"/>
    <w:rsid w:val="00CD4E93"/>
    <w:rsid w:val="00CD5291"/>
    <w:rsid w:val="00CD53E6"/>
    <w:rsid w:val="00CD6375"/>
    <w:rsid w:val="00CD6AA4"/>
    <w:rsid w:val="00CE0245"/>
    <w:rsid w:val="00CE047B"/>
    <w:rsid w:val="00CE1485"/>
    <w:rsid w:val="00CE2105"/>
    <w:rsid w:val="00CE2951"/>
    <w:rsid w:val="00CE2AC8"/>
    <w:rsid w:val="00CE2B03"/>
    <w:rsid w:val="00CE2B7B"/>
    <w:rsid w:val="00CE2D64"/>
    <w:rsid w:val="00CE3260"/>
    <w:rsid w:val="00CE352B"/>
    <w:rsid w:val="00CE3EC3"/>
    <w:rsid w:val="00CE45EF"/>
    <w:rsid w:val="00CE573E"/>
    <w:rsid w:val="00CE5A8E"/>
    <w:rsid w:val="00CE62B5"/>
    <w:rsid w:val="00CE6325"/>
    <w:rsid w:val="00CE67A9"/>
    <w:rsid w:val="00CE68AC"/>
    <w:rsid w:val="00CE6C0A"/>
    <w:rsid w:val="00CE6E49"/>
    <w:rsid w:val="00CE73D7"/>
    <w:rsid w:val="00CE77F9"/>
    <w:rsid w:val="00CF0EA5"/>
    <w:rsid w:val="00CF12E3"/>
    <w:rsid w:val="00CF1776"/>
    <w:rsid w:val="00CF2086"/>
    <w:rsid w:val="00CF26D7"/>
    <w:rsid w:val="00CF2864"/>
    <w:rsid w:val="00CF305F"/>
    <w:rsid w:val="00CF3FB9"/>
    <w:rsid w:val="00CF4352"/>
    <w:rsid w:val="00CF4EED"/>
    <w:rsid w:val="00CF50C9"/>
    <w:rsid w:val="00CF516F"/>
    <w:rsid w:val="00CF5264"/>
    <w:rsid w:val="00CF55FD"/>
    <w:rsid w:val="00CF57A4"/>
    <w:rsid w:val="00CF58E9"/>
    <w:rsid w:val="00CF59C0"/>
    <w:rsid w:val="00CF5C35"/>
    <w:rsid w:val="00CF5C7C"/>
    <w:rsid w:val="00CF62B4"/>
    <w:rsid w:val="00CF655A"/>
    <w:rsid w:val="00CF6621"/>
    <w:rsid w:val="00CF6B8C"/>
    <w:rsid w:val="00CF7EAA"/>
    <w:rsid w:val="00CF7FF9"/>
    <w:rsid w:val="00D001E1"/>
    <w:rsid w:val="00D00743"/>
    <w:rsid w:val="00D00D03"/>
    <w:rsid w:val="00D00FD4"/>
    <w:rsid w:val="00D016ED"/>
    <w:rsid w:val="00D01917"/>
    <w:rsid w:val="00D01B96"/>
    <w:rsid w:val="00D022E2"/>
    <w:rsid w:val="00D022F5"/>
    <w:rsid w:val="00D02420"/>
    <w:rsid w:val="00D02BBE"/>
    <w:rsid w:val="00D02D8A"/>
    <w:rsid w:val="00D02EA6"/>
    <w:rsid w:val="00D0307D"/>
    <w:rsid w:val="00D03451"/>
    <w:rsid w:val="00D05058"/>
    <w:rsid w:val="00D06463"/>
    <w:rsid w:val="00D07179"/>
    <w:rsid w:val="00D076E8"/>
    <w:rsid w:val="00D07947"/>
    <w:rsid w:val="00D10123"/>
    <w:rsid w:val="00D101E1"/>
    <w:rsid w:val="00D10518"/>
    <w:rsid w:val="00D10D67"/>
    <w:rsid w:val="00D126D9"/>
    <w:rsid w:val="00D12759"/>
    <w:rsid w:val="00D14ED2"/>
    <w:rsid w:val="00D153DC"/>
    <w:rsid w:val="00D1570E"/>
    <w:rsid w:val="00D164B8"/>
    <w:rsid w:val="00D16BC1"/>
    <w:rsid w:val="00D172B9"/>
    <w:rsid w:val="00D17672"/>
    <w:rsid w:val="00D179F3"/>
    <w:rsid w:val="00D17A90"/>
    <w:rsid w:val="00D20677"/>
    <w:rsid w:val="00D20CB3"/>
    <w:rsid w:val="00D20FDF"/>
    <w:rsid w:val="00D21700"/>
    <w:rsid w:val="00D21E36"/>
    <w:rsid w:val="00D2254A"/>
    <w:rsid w:val="00D22624"/>
    <w:rsid w:val="00D23138"/>
    <w:rsid w:val="00D23BA0"/>
    <w:rsid w:val="00D23BA7"/>
    <w:rsid w:val="00D23CAB"/>
    <w:rsid w:val="00D23E13"/>
    <w:rsid w:val="00D23EE4"/>
    <w:rsid w:val="00D2405B"/>
    <w:rsid w:val="00D255C2"/>
    <w:rsid w:val="00D2586E"/>
    <w:rsid w:val="00D26383"/>
    <w:rsid w:val="00D264C0"/>
    <w:rsid w:val="00D268ED"/>
    <w:rsid w:val="00D26C6C"/>
    <w:rsid w:val="00D270E7"/>
    <w:rsid w:val="00D2764F"/>
    <w:rsid w:val="00D278C0"/>
    <w:rsid w:val="00D301A0"/>
    <w:rsid w:val="00D304B7"/>
    <w:rsid w:val="00D3108A"/>
    <w:rsid w:val="00D3112F"/>
    <w:rsid w:val="00D31F00"/>
    <w:rsid w:val="00D32733"/>
    <w:rsid w:val="00D3297F"/>
    <w:rsid w:val="00D32B81"/>
    <w:rsid w:val="00D32E4C"/>
    <w:rsid w:val="00D3300F"/>
    <w:rsid w:val="00D331DC"/>
    <w:rsid w:val="00D33435"/>
    <w:rsid w:val="00D33586"/>
    <w:rsid w:val="00D33CE5"/>
    <w:rsid w:val="00D34047"/>
    <w:rsid w:val="00D341DF"/>
    <w:rsid w:val="00D347F1"/>
    <w:rsid w:val="00D3577F"/>
    <w:rsid w:val="00D359A3"/>
    <w:rsid w:val="00D35DF8"/>
    <w:rsid w:val="00D36015"/>
    <w:rsid w:val="00D36F00"/>
    <w:rsid w:val="00D37251"/>
    <w:rsid w:val="00D375C6"/>
    <w:rsid w:val="00D37918"/>
    <w:rsid w:val="00D37ABE"/>
    <w:rsid w:val="00D37DE6"/>
    <w:rsid w:val="00D37FE3"/>
    <w:rsid w:val="00D4092A"/>
    <w:rsid w:val="00D414EF"/>
    <w:rsid w:val="00D4154C"/>
    <w:rsid w:val="00D4191E"/>
    <w:rsid w:val="00D41A72"/>
    <w:rsid w:val="00D42378"/>
    <w:rsid w:val="00D4296B"/>
    <w:rsid w:val="00D42A3D"/>
    <w:rsid w:val="00D42BF4"/>
    <w:rsid w:val="00D433E8"/>
    <w:rsid w:val="00D4373A"/>
    <w:rsid w:val="00D43D32"/>
    <w:rsid w:val="00D44D76"/>
    <w:rsid w:val="00D45907"/>
    <w:rsid w:val="00D46246"/>
    <w:rsid w:val="00D475B9"/>
    <w:rsid w:val="00D4760A"/>
    <w:rsid w:val="00D4780B"/>
    <w:rsid w:val="00D503DF"/>
    <w:rsid w:val="00D50406"/>
    <w:rsid w:val="00D50E2B"/>
    <w:rsid w:val="00D50E42"/>
    <w:rsid w:val="00D50FE3"/>
    <w:rsid w:val="00D51A4E"/>
    <w:rsid w:val="00D51F9B"/>
    <w:rsid w:val="00D5219C"/>
    <w:rsid w:val="00D52650"/>
    <w:rsid w:val="00D5276E"/>
    <w:rsid w:val="00D52B5C"/>
    <w:rsid w:val="00D52F3D"/>
    <w:rsid w:val="00D534E6"/>
    <w:rsid w:val="00D53886"/>
    <w:rsid w:val="00D53C15"/>
    <w:rsid w:val="00D540DA"/>
    <w:rsid w:val="00D54EB8"/>
    <w:rsid w:val="00D54F08"/>
    <w:rsid w:val="00D54FE6"/>
    <w:rsid w:val="00D551CB"/>
    <w:rsid w:val="00D5580E"/>
    <w:rsid w:val="00D5598D"/>
    <w:rsid w:val="00D55C2C"/>
    <w:rsid w:val="00D560AA"/>
    <w:rsid w:val="00D5630A"/>
    <w:rsid w:val="00D56BB9"/>
    <w:rsid w:val="00D56EF8"/>
    <w:rsid w:val="00D579C9"/>
    <w:rsid w:val="00D6005E"/>
    <w:rsid w:val="00D602EC"/>
    <w:rsid w:val="00D60643"/>
    <w:rsid w:val="00D606DF"/>
    <w:rsid w:val="00D60F37"/>
    <w:rsid w:val="00D60F49"/>
    <w:rsid w:val="00D616F6"/>
    <w:rsid w:val="00D621D2"/>
    <w:rsid w:val="00D62833"/>
    <w:rsid w:val="00D62E2B"/>
    <w:rsid w:val="00D6329E"/>
    <w:rsid w:val="00D634A3"/>
    <w:rsid w:val="00D63989"/>
    <w:rsid w:val="00D63C38"/>
    <w:rsid w:val="00D63DED"/>
    <w:rsid w:val="00D64389"/>
    <w:rsid w:val="00D64449"/>
    <w:rsid w:val="00D646E1"/>
    <w:rsid w:val="00D6485B"/>
    <w:rsid w:val="00D64A4D"/>
    <w:rsid w:val="00D64D9D"/>
    <w:rsid w:val="00D64E55"/>
    <w:rsid w:val="00D65348"/>
    <w:rsid w:val="00D6573E"/>
    <w:rsid w:val="00D65901"/>
    <w:rsid w:val="00D65D99"/>
    <w:rsid w:val="00D67A8C"/>
    <w:rsid w:val="00D717B6"/>
    <w:rsid w:val="00D71FD7"/>
    <w:rsid w:val="00D72754"/>
    <w:rsid w:val="00D72B5C"/>
    <w:rsid w:val="00D72FB9"/>
    <w:rsid w:val="00D7318B"/>
    <w:rsid w:val="00D73E43"/>
    <w:rsid w:val="00D74294"/>
    <w:rsid w:val="00D742D8"/>
    <w:rsid w:val="00D74E4B"/>
    <w:rsid w:val="00D74E98"/>
    <w:rsid w:val="00D75270"/>
    <w:rsid w:val="00D7697C"/>
    <w:rsid w:val="00D7697D"/>
    <w:rsid w:val="00D77681"/>
    <w:rsid w:val="00D7775B"/>
    <w:rsid w:val="00D80058"/>
    <w:rsid w:val="00D8079A"/>
    <w:rsid w:val="00D80E68"/>
    <w:rsid w:val="00D810BC"/>
    <w:rsid w:val="00D8192C"/>
    <w:rsid w:val="00D81C28"/>
    <w:rsid w:val="00D81D57"/>
    <w:rsid w:val="00D82E4B"/>
    <w:rsid w:val="00D82E72"/>
    <w:rsid w:val="00D83359"/>
    <w:rsid w:val="00D8391C"/>
    <w:rsid w:val="00D83E15"/>
    <w:rsid w:val="00D84C49"/>
    <w:rsid w:val="00D8586F"/>
    <w:rsid w:val="00D86288"/>
    <w:rsid w:val="00D864F1"/>
    <w:rsid w:val="00D86F3D"/>
    <w:rsid w:val="00D875F0"/>
    <w:rsid w:val="00D902B8"/>
    <w:rsid w:val="00D902C4"/>
    <w:rsid w:val="00D90F48"/>
    <w:rsid w:val="00D90FF4"/>
    <w:rsid w:val="00D91082"/>
    <w:rsid w:val="00D91439"/>
    <w:rsid w:val="00D9151E"/>
    <w:rsid w:val="00D91627"/>
    <w:rsid w:val="00D91B78"/>
    <w:rsid w:val="00D91E4D"/>
    <w:rsid w:val="00D921D6"/>
    <w:rsid w:val="00D92232"/>
    <w:rsid w:val="00D925C0"/>
    <w:rsid w:val="00D92924"/>
    <w:rsid w:val="00D93435"/>
    <w:rsid w:val="00D93513"/>
    <w:rsid w:val="00D9391C"/>
    <w:rsid w:val="00D93E1C"/>
    <w:rsid w:val="00D95588"/>
    <w:rsid w:val="00D967D7"/>
    <w:rsid w:val="00D9682D"/>
    <w:rsid w:val="00D96BFE"/>
    <w:rsid w:val="00D96EDE"/>
    <w:rsid w:val="00D96EDF"/>
    <w:rsid w:val="00D973FB"/>
    <w:rsid w:val="00DA0122"/>
    <w:rsid w:val="00DA1205"/>
    <w:rsid w:val="00DA1FA2"/>
    <w:rsid w:val="00DA23AB"/>
    <w:rsid w:val="00DA26B5"/>
    <w:rsid w:val="00DA2D0C"/>
    <w:rsid w:val="00DA2D81"/>
    <w:rsid w:val="00DA3107"/>
    <w:rsid w:val="00DA34E3"/>
    <w:rsid w:val="00DA3506"/>
    <w:rsid w:val="00DA3C15"/>
    <w:rsid w:val="00DA4A02"/>
    <w:rsid w:val="00DA4B09"/>
    <w:rsid w:val="00DA4CAF"/>
    <w:rsid w:val="00DA5137"/>
    <w:rsid w:val="00DA5945"/>
    <w:rsid w:val="00DA5BE9"/>
    <w:rsid w:val="00DA616E"/>
    <w:rsid w:val="00DA6B2C"/>
    <w:rsid w:val="00DA6BEA"/>
    <w:rsid w:val="00DA6C9B"/>
    <w:rsid w:val="00DA71A7"/>
    <w:rsid w:val="00DA7472"/>
    <w:rsid w:val="00DA7BAB"/>
    <w:rsid w:val="00DA7D49"/>
    <w:rsid w:val="00DA7F26"/>
    <w:rsid w:val="00DB0C10"/>
    <w:rsid w:val="00DB0CE4"/>
    <w:rsid w:val="00DB186A"/>
    <w:rsid w:val="00DB1C81"/>
    <w:rsid w:val="00DB21D7"/>
    <w:rsid w:val="00DB2200"/>
    <w:rsid w:val="00DB22D6"/>
    <w:rsid w:val="00DB247C"/>
    <w:rsid w:val="00DB280B"/>
    <w:rsid w:val="00DB2BEC"/>
    <w:rsid w:val="00DB2E90"/>
    <w:rsid w:val="00DB2EA2"/>
    <w:rsid w:val="00DB31CC"/>
    <w:rsid w:val="00DB3B88"/>
    <w:rsid w:val="00DB3BAA"/>
    <w:rsid w:val="00DB439C"/>
    <w:rsid w:val="00DB4540"/>
    <w:rsid w:val="00DB4ABA"/>
    <w:rsid w:val="00DB567A"/>
    <w:rsid w:val="00DB605E"/>
    <w:rsid w:val="00DB688A"/>
    <w:rsid w:val="00DB6A57"/>
    <w:rsid w:val="00DB6BE6"/>
    <w:rsid w:val="00DB6F5C"/>
    <w:rsid w:val="00DB7353"/>
    <w:rsid w:val="00DB7397"/>
    <w:rsid w:val="00DB7A27"/>
    <w:rsid w:val="00DB7E5B"/>
    <w:rsid w:val="00DC077A"/>
    <w:rsid w:val="00DC08B3"/>
    <w:rsid w:val="00DC09D2"/>
    <w:rsid w:val="00DC0AB9"/>
    <w:rsid w:val="00DC0C39"/>
    <w:rsid w:val="00DC0C3E"/>
    <w:rsid w:val="00DC10A7"/>
    <w:rsid w:val="00DC199C"/>
    <w:rsid w:val="00DC1A1A"/>
    <w:rsid w:val="00DC1A33"/>
    <w:rsid w:val="00DC2E0E"/>
    <w:rsid w:val="00DC3756"/>
    <w:rsid w:val="00DC42E2"/>
    <w:rsid w:val="00DC4449"/>
    <w:rsid w:val="00DC47E5"/>
    <w:rsid w:val="00DC47F7"/>
    <w:rsid w:val="00DC4CCD"/>
    <w:rsid w:val="00DC4F27"/>
    <w:rsid w:val="00DC53A5"/>
    <w:rsid w:val="00DC58B0"/>
    <w:rsid w:val="00DC5BF1"/>
    <w:rsid w:val="00DC62DF"/>
    <w:rsid w:val="00DC62FD"/>
    <w:rsid w:val="00DC6651"/>
    <w:rsid w:val="00DC66CE"/>
    <w:rsid w:val="00DC6A58"/>
    <w:rsid w:val="00DC739D"/>
    <w:rsid w:val="00DC77B0"/>
    <w:rsid w:val="00DC77DB"/>
    <w:rsid w:val="00DC7B5D"/>
    <w:rsid w:val="00DD02BD"/>
    <w:rsid w:val="00DD07F9"/>
    <w:rsid w:val="00DD0A13"/>
    <w:rsid w:val="00DD0A7E"/>
    <w:rsid w:val="00DD0B62"/>
    <w:rsid w:val="00DD17A4"/>
    <w:rsid w:val="00DD20E4"/>
    <w:rsid w:val="00DD2133"/>
    <w:rsid w:val="00DD2F91"/>
    <w:rsid w:val="00DD3241"/>
    <w:rsid w:val="00DD33D7"/>
    <w:rsid w:val="00DD37BD"/>
    <w:rsid w:val="00DD47DF"/>
    <w:rsid w:val="00DD4901"/>
    <w:rsid w:val="00DD5DD4"/>
    <w:rsid w:val="00DD5DF2"/>
    <w:rsid w:val="00DD72E4"/>
    <w:rsid w:val="00DE03F4"/>
    <w:rsid w:val="00DE13EB"/>
    <w:rsid w:val="00DE1EAB"/>
    <w:rsid w:val="00DE2487"/>
    <w:rsid w:val="00DE28CF"/>
    <w:rsid w:val="00DE32C9"/>
    <w:rsid w:val="00DE397D"/>
    <w:rsid w:val="00DE4359"/>
    <w:rsid w:val="00DE463B"/>
    <w:rsid w:val="00DE47F2"/>
    <w:rsid w:val="00DE4F4F"/>
    <w:rsid w:val="00DE5342"/>
    <w:rsid w:val="00DE5E2A"/>
    <w:rsid w:val="00DE6087"/>
    <w:rsid w:val="00DE64FE"/>
    <w:rsid w:val="00DE6D06"/>
    <w:rsid w:val="00DE75F3"/>
    <w:rsid w:val="00DF00E6"/>
    <w:rsid w:val="00DF03FA"/>
    <w:rsid w:val="00DF0716"/>
    <w:rsid w:val="00DF073B"/>
    <w:rsid w:val="00DF0BCC"/>
    <w:rsid w:val="00DF0EE2"/>
    <w:rsid w:val="00DF10AE"/>
    <w:rsid w:val="00DF2869"/>
    <w:rsid w:val="00DF2B42"/>
    <w:rsid w:val="00DF2CFD"/>
    <w:rsid w:val="00DF2E28"/>
    <w:rsid w:val="00DF3435"/>
    <w:rsid w:val="00DF434F"/>
    <w:rsid w:val="00DF435B"/>
    <w:rsid w:val="00DF4570"/>
    <w:rsid w:val="00DF4E6C"/>
    <w:rsid w:val="00DF5492"/>
    <w:rsid w:val="00DF59F3"/>
    <w:rsid w:val="00DF602C"/>
    <w:rsid w:val="00DF72E9"/>
    <w:rsid w:val="00DF734A"/>
    <w:rsid w:val="00DF7B94"/>
    <w:rsid w:val="00DF7C5D"/>
    <w:rsid w:val="00E003FE"/>
    <w:rsid w:val="00E00CED"/>
    <w:rsid w:val="00E014E1"/>
    <w:rsid w:val="00E015B2"/>
    <w:rsid w:val="00E019E3"/>
    <w:rsid w:val="00E01EBA"/>
    <w:rsid w:val="00E028A2"/>
    <w:rsid w:val="00E030DA"/>
    <w:rsid w:val="00E0378E"/>
    <w:rsid w:val="00E037B0"/>
    <w:rsid w:val="00E03897"/>
    <w:rsid w:val="00E03B3F"/>
    <w:rsid w:val="00E04507"/>
    <w:rsid w:val="00E04C07"/>
    <w:rsid w:val="00E04DD9"/>
    <w:rsid w:val="00E0593D"/>
    <w:rsid w:val="00E05C1C"/>
    <w:rsid w:val="00E05D3A"/>
    <w:rsid w:val="00E06A19"/>
    <w:rsid w:val="00E07370"/>
    <w:rsid w:val="00E10F1E"/>
    <w:rsid w:val="00E111CD"/>
    <w:rsid w:val="00E11317"/>
    <w:rsid w:val="00E120F8"/>
    <w:rsid w:val="00E1238C"/>
    <w:rsid w:val="00E126C5"/>
    <w:rsid w:val="00E12776"/>
    <w:rsid w:val="00E12A37"/>
    <w:rsid w:val="00E12BB1"/>
    <w:rsid w:val="00E13127"/>
    <w:rsid w:val="00E133D4"/>
    <w:rsid w:val="00E135EF"/>
    <w:rsid w:val="00E1371D"/>
    <w:rsid w:val="00E13A26"/>
    <w:rsid w:val="00E14280"/>
    <w:rsid w:val="00E15D37"/>
    <w:rsid w:val="00E1623A"/>
    <w:rsid w:val="00E16410"/>
    <w:rsid w:val="00E16AEB"/>
    <w:rsid w:val="00E175FE"/>
    <w:rsid w:val="00E17A97"/>
    <w:rsid w:val="00E17AB6"/>
    <w:rsid w:val="00E20250"/>
    <w:rsid w:val="00E204CE"/>
    <w:rsid w:val="00E2094F"/>
    <w:rsid w:val="00E2113C"/>
    <w:rsid w:val="00E21516"/>
    <w:rsid w:val="00E21791"/>
    <w:rsid w:val="00E21CDB"/>
    <w:rsid w:val="00E227DA"/>
    <w:rsid w:val="00E22CE2"/>
    <w:rsid w:val="00E243D5"/>
    <w:rsid w:val="00E2491B"/>
    <w:rsid w:val="00E25244"/>
    <w:rsid w:val="00E2534A"/>
    <w:rsid w:val="00E25C3E"/>
    <w:rsid w:val="00E26047"/>
    <w:rsid w:val="00E261F9"/>
    <w:rsid w:val="00E26A05"/>
    <w:rsid w:val="00E26E1A"/>
    <w:rsid w:val="00E273A4"/>
    <w:rsid w:val="00E276E9"/>
    <w:rsid w:val="00E27D60"/>
    <w:rsid w:val="00E309FC"/>
    <w:rsid w:val="00E313B1"/>
    <w:rsid w:val="00E31A7E"/>
    <w:rsid w:val="00E31CF3"/>
    <w:rsid w:val="00E31E21"/>
    <w:rsid w:val="00E32862"/>
    <w:rsid w:val="00E32B84"/>
    <w:rsid w:val="00E33003"/>
    <w:rsid w:val="00E33074"/>
    <w:rsid w:val="00E330C2"/>
    <w:rsid w:val="00E33420"/>
    <w:rsid w:val="00E3345A"/>
    <w:rsid w:val="00E33B03"/>
    <w:rsid w:val="00E34521"/>
    <w:rsid w:val="00E34A38"/>
    <w:rsid w:val="00E34E3C"/>
    <w:rsid w:val="00E3525C"/>
    <w:rsid w:val="00E35347"/>
    <w:rsid w:val="00E35770"/>
    <w:rsid w:val="00E3597D"/>
    <w:rsid w:val="00E35FF3"/>
    <w:rsid w:val="00E36346"/>
    <w:rsid w:val="00E36CF9"/>
    <w:rsid w:val="00E3746D"/>
    <w:rsid w:val="00E37865"/>
    <w:rsid w:val="00E37EC6"/>
    <w:rsid w:val="00E37F1D"/>
    <w:rsid w:val="00E40260"/>
    <w:rsid w:val="00E40986"/>
    <w:rsid w:val="00E40AF0"/>
    <w:rsid w:val="00E40B89"/>
    <w:rsid w:val="00E40CC9"/>
    <w:rsid w:val="00E40F48"/>
    <w:rsid w:val="00E42184"/>
    <w:rsid w:val="00E425CD"/>
    <w:rsid w:val="00E427D1"/>
    <w:rsid w:val="00E42A50"/>
    <w:rsid w:val="00E43253"/>
    <w:rsid w:val="00E454B3"/>
    <w:rsid w:val="00E456E5"/>
    <w:rsid w:val="00E456E8"/>
    <w:rsid w:val="00E45BB7"/>
    <w:rsid w:val="00E45E75"/>
    <w:rsid w:val="00E460F2"/>
    <w:rsid w:val="00E477B2"/>
    <w:rsid w:val="00E47866"/>
    <w:rsid w:val="00E47AAC"/>
    <w:rsid w:val="00E47E0D"/>
    <w:rsid w:val="00E47EF1"/>
    <w:rsid w:val="00E508AF"/>
    <w:rsid w:val="00E50FDB"/>
    <w:rsid w:val="00E5111C"/>
    <w:rsid w:val="00E522B1"/>
    <w:rsid w:val="00E523A0"/>
    <w:rsid w:val="00E52445"/>
    <w:rsid w:val="00E52582"/>
    <w:rsid w:val="00E526CB"/>
    <w:rsid w:val="00E52B07"/>
    <w:rsid w:val="00E53B25"/>
    <w:rsid w:val="00E54A93"/>
    <w:rsid w:val="00E55CF6"/>
    <w:rsid w:val="00E5681C"/>
    <w:rsid w:val="00E56847"/>
    <w:rsid w:val="00E57045"/>
    <w:rsid w:val="00E57239"/>
    <w:rsid w:val="00E574A1"/>
    <w:rsid w:val="00E575EA"/>
    <w:rsid w:val="00E57F55"/>
    <w:rsid w:val="00E60067"/>
    <w:rsid w:val="00E60108"/>
    <w:rsid w:val="00E60670"/>
    <w:rsid w:val="00E60A89"/>
    <w:rsid w:val="00E61D1B"/>
    <w:rsid w:val="00E6272B"/>
    <w:rsid w:val="00E62ADD"/>
    <w:rsid w:val="00E635C8"/>
    <w:rsid w:val="00E6448E"/>
    <w:rsid w:val="00E645A3"/>
    <w:rsid w:val="00E649D5"/>
    <w:rsid w:val="00E64B12"/>
    <w:rsid w:val="00E65293"/>
    <w:rsid w:val="00E65882"/>
    <w:rsid w:val="00E65B56"/>
    <w:rsid w:val="00E65C25"/>
    <w:rsid w:val="00E65DC9"/>
    <w:rsid w:val="00E65DCE"/>
    <w:rsid w:val="00E66061"/>
    <w:rsid w:val="00E66B9C"/>
    <w:rsid w:val="00E70291"/>
    <w:rsid w:val="00E70D5A"/>
    <w:rsid w:val="00E71016"/>
    <w:rsid w:val="00E713A1"/>
    <w:rsid w:val="00E7154F"/>
    <w:rsid w:val="00E718DE"/>
    <w:rsid w:val="00E71E5E"/>
    <w:rsid w:val="00E728A1"/>
    <w:rsid w:val="00E72E13"/>
    <w:rsid w:val="00E72F06"/>
    <w:rsid w:val="00E74514"/>
    <w:rsid w:val="00E75B4D"/>
    <w:rsid w:val="00E75E24"/>
    <w:rsid w:val="00E76909"/>
    <w:rsid w:val="00E76920"/>
    <w:rsid w:val="00E76990"/>
    <w:rsid w:val="00E772AE"/>
    <w:rsid w:val="00E776EA"/>
    <w:rsid w:val="00E77736"/>
    <w:rsid w:val="00E77884"/>
    <w:rsid w:val="00E77D5A"/>
    <w:rsid w:val="00E80E1F"/>
    <w:rsid w:val="00E815A8"/>
    <w:rsid w:val="00E8182E"/>
    <w:rsid w:val="00E81E2A"/>
    <w:rsid w:val="00E81FA1"/>
    <w:rsid w:val="00E822DA"/>
    <w:rsid w:val="00E8265E"/>
    <w:rsid w:val="00E826E9"/>
    <w:rsid w:val="00E82B4E"/>
    <w:rsid w:val="00E83950"/>
    <w:rsid w:val="00E83BFA"/>
    <w:rsid w:val="00E845AA"/>
    <w:rsid w:val="00E8472C"/>
    <w:rsid w:val="00E847D5"/>
    <w:rsid w:val="00E8489A"/>
    <w:rsid w:val="00E8505D"/>
    <w:rsid w:val="00E864FC"/>
    <w:rsid w:val="00E86530"/>
    <w:rsid w:val="00E86944"/>
    <w:rsid w:val="00E87567"/>
    <w:rsid w:val="00E875F7"/>
    <w:rsid w:val="00E87A9E"/>
    <w:rsid w:val="00E87AEC"/>
    <w:rsid w:val="00E905D5"/>
    <w:rsid w:val="00E9080F"/>
    <w:rsid w:val="00E9149E"/>
    <w:rsid w:val="00E914C2"/>
    <w:rsid w:val="00E9205A"/>
    <w:rsid w:val="00E92364"/>
    <w:rsid w:val="00E92488"/>
    <w:rsid w:val="00E92689"/>
    <w:rsid w:val="00E92E1D"/>
    <w:rsid w:val="00E93023"/>
    <w:rsid w:val="00E9387C"/>
    <w:rsid w:val="00E93950"/>
    <w:rsid w:val="00E93C70"/>
    <w:rsid w:val="00E93C73"/>
    <w:rsid w:val="00E93CB1"/>
    <w:rsid w:val="00E940AD"/>
    <w:rsid w:val="00E9456A"/>
    <w:rsid w:val="00E94A8F"/>
    <w:rsid w:val="00E94B3D"/>
    <w:rsid w:val="00E955D0"/>
    <w:rsid w:val="00E959C6"/>
    <w:rsid w:val="00E9601A"/>
    <w:rsid w:val="00E960C3"/>
    <w:rsid w:val="00E96A57"/>
    <w:rsid w:val="00E96ADC"/>
    <w:rsid w:val="00E96D4A"/>
    <w:rsid w:val="00E96D9C"/>
    <w:rsid w:val="00E96F14"/>
    <w:rsid w:val="00EA0029"/>
    <w:rsid w:val="00EA0203"/>
    <w:rsid w:val="00EA039C"/>
    <w:rsid w:val="00EA03F5"/>
    <w:rsid w:val="00EA069F"/>
    <w:rsid w:val="00EA06A0"/>
    <w:rsid w:val="00EA0853"/>
    <w:rsid w:val="00EA0FE6"/>
    <w:rsid w:val="00EA13AA"/>
    <w:rsid w:val="00EA1826"/>
    <w:rsid w:val="00EA1C0B"/>
    <w:rsid w:val="00EA26FA"/>
    <w:rsid w:val="00EA29A3"/>
    <w:rsid w:val="00EA3296"/>
    <w:rsid w:val="00EA34B7"/>
    <w:rsid w:val="00EA361C"/>
    <w:rsid w:val="00EA36B7"/>
    <w:rsid w:val="00EA38F5"/>
    <w:rsid w:val="00EA3A51"/>
    <w:rsid w:val="00EA42E7"/>
    <w:rsid w:val="00EA4AD4"/>
    <w:rsid w:val="00EA4B39"/>
    <w:rsid w:val="00EA5BBD"/>
    <w:rsid w:val="00EA5F10"/>
    <w:rsid w:val="00EA69B4"/>
    <w:rsid w:val="00EA7D90"/>
    <w:rsid w:val="00EB0690"/>
    <w:rsid w:val="00EB07F6"/>
    <w:rsid w:val="00EB0A63"/>
    <w:rsid w:val="00EB1291"/>
    <w:rsid w:val="00EB1E09"/>
    <w:rsid w:val="00EB1EC7"/>
    <w:rsid w:val="00EB24C4"/>
    <w:rsid w:val="00EB26CC"/>
    <w:rsid w:val="00EB2EF7"/>
    <w:rsid w:val="00EB36DC"/>
    <w:rsid w:val="00EB4747"/>
    <w:rsid w:val="00EB5015"/>
    <w:rsid w:val="00EB5731"/>
    <w:rsid w:val="00EB61C4"/>
    <w:rsid w:val="00EB65AC"/>
    <w:rsid w:val="00EB66A6"/>
    <w:rsid w:val="00EB7B87"/>
    <w:rsid w:val="00EB7E1E"/>
    <w:rsid w:val="00EB7F88"/>
    <w:rsid w:val="00EC0045"/>
    <w:rsid w:val="00EC00FB"/>
    <w:rsid w:val="00EC165E"/>
    <w:rsid w:val="00EC2216"/>
    <w:rsid w:val="00EC283B"/>
    <w:rsid w:val="00EC30BE"/>
    <w:rsid w:val="00EC3267"/>
    <w:rsid w:val="00EC3CCC"/>
    <w:rsid w:val="00EC4091"/>
    <w:rsid w:val="00EC40FE"/>
    <w:rsid w:val="00EC48EC"/>
    <w:rsid w:val="00EC49EB"/>
    <w:rsid w:val="00EC4B62"/>
    <w:rsid w:val="00EC565A"/>
    <w:rsid w:val="00EC5D36"/>
    <w:rsid w:val="00EC62DE"/>
    <w:rsid w:val="00EC642C"/>
    <w:rsid w:val="00EC69F2"/>
    <w:rsid w:val="00EC6BF2"/>
    <w:rsid w:val="00EC7180"/>
    <w:rsid w:val="00EC7638"/>
    <w:rsid w:val="00EC79D0"/>
    <w:rsid w:val="00EC7B88"/>
    <w:rsid w:val="00EC7B8E"/>
    <w:rsid w:val="00EC7E97"/>
    <w:rsid w:val="00ED0169"/>
    <w:rsid w:val="00ED0E0B"/>
    <w:rsid w:val="00ED1139"/>
    <w:rsid w:val="00ED13BD"/>
    <w:rsid w:val="00ED144D"/>
    <w:rsid w:val="00ED1CC8"/>
    <w:rsid w:val="00ED2535"/>
    <w:rsid w:val="00ED26A3"/>
    <w:rsid w:val="00ED2741"/>
    <w:rsid w:val="00ED2E83"/>
    <w:rsid w:val="00ED2F80"/>
    <w:rsid w:val="00ED31A1"/>
    <w:rsid w:val="00ED31C2"/>
    <w:rsid w:val="00ED32E3"/>
    <w:rsid w:val="00ED3A16"/>
    <w:rsid w:val="00ED3F5B"/>
    <w:rsid w:val="00ED45A7"/>
    <w:rsid w:val="00ED45B9"/>
    <w:rsid w:val="00ED479E"/>
    <w:rsid w:val="00ED538E"/>
    <w:rsid w:val="00ED5415"/>
    <w:rsid w:val="00ED61C1"/>
    <w:rsid w:val="00ED64DA"/>
    <w:rsid w:val="00ED7192"/>
    <w:rsid w:val="00ED7B7F"/>
    <w:rsid w:val="00ED7E3C"/>
    <w:rsid w:val="00ED7ECA"/>
    <w:rsid w:val="00ED7F73"/>
    <w:rsid w:val="00EE02E1"/>
    <w:rsid w:val="00EE03E2"/>
    <w:rsid w:val="00EE058B"/>
    <w:rsid w:val="00EE0CF7"/>
    <w:rsid w:val="00EE0E23"/>
    <w:rsid w:val="00EE1353"/>
    <w:rsid w:val="00EE1B3C"/>
    <w:rsid w:val="00EE1BB3"/>
    <w:rsid w:val="00EE1CB7"/>
    <w:rsid w:val="00EE2524"/>
    <w:rsid w:val="00EE3330"/>
    <w:rsid w:val="00EE3460"/>
    <w:rsid w:val="00EE34F9"/>
    <w:rsid w:val="00EE354D"/>
    <w:rsid w:val="00EE3BFF"/>
    <w:rsid w:val="00EE3C7B"/>
    <w:rsid w:val="00EE3DF1"/>
    <w:rsid w:val="00EE4A6C"/>
    <w:rsid w:val="00EE4C29"/>
    <w:rsid w:val="00EE4D3E"/>
    <w:rsid w:val="00EE53ED"/>
    <w:rsid w:val="00EE586A"/>
    <w:rsid w:val="00EE5E24"/>
    <w:rsid w:val="00EE5FA4"/>
    <w:rsid w:val="00EE6D0B"/>
    <w:rsid w:val="00EE7309"/>
    <w:rsid w:val="00EE739E"/>
    <w:rsid w:val="00EE740A"/>
    <w:rsid w:val="00EE74BE"/>
    <w:rsid w:val="00EE7D8D"/>
    <w:rsid w:val="00EF039E"/>
    <w:rsid w:val="00EF03A8"/>
    <w:rsid w:val="00EF1343"/>
    <w:rsid w:val="00EF1C0D"/>
    <w:rsid w:val="00EF1EC1"/>
    <w:rsid w:val="00EF1F5F"/>
    <w:rsid w:val="00EF27C2"/>
    <w:rsid w:val="00EF2A3B"/>
    <w:rsid w:val="00EF2EF2"/>
    <w:rsid w:val="00EF3303"/>
    <w:rsid w:val="00EF35AF"/>
    <w:rsid w:val="00EF35B6"/>
    <w:rsid w:val="00EF5D2D"/>
    <w:rsid w:val="00EF6A48"/>
    <w:rsid w:val="00EF6BF1"/>
    <w:rsid w:val="00EF7804"/>
    <w:rsid w:val="00F00093"/>
    <w:rsid w:val="00F00246"/>
    <w:rsid w:val="00F00DFF"/>
    <w:rsid w:val="00F01706"/>
    <w:rsid w:val="00F02663"/>
    <w:rsid w:val="00F027B7"/>
    <w:rsid w:val="00F029C1"/>
    <w:rsid w:val="00F02B7E"/>
    <w:rsid w:val="00F03629"/>
    <w:rsid w:val="00F0381E"/>
    <w:rsid w:val="00F03EBD"/>
    <w:rsid w:val="00F0418E"/>
    <w:rsid w:val="00F0422A"/>
    <w:rsid w:val="00F05134"/>
    <w:rsid w:val="00F0630A"/>
    <w:rsid w:val="00F06348"/>
    <w:rsid w:val="00F06BEE"/>
    <w:rsid w:val="00F071B4"/>
    <w:rsid w:val="00F076DA"/>
    <w:rsid w:val="00F07B62"/>
    <w:rsid w:val="00F1006F"/>
    <w:rsid w:val="00F10244"/>
    <w:rsid w:val="00F10955"/>
    <w:rsid w:val="00F10BDD"/>
    <w:rsid w:val="00F11CBA"/>
    <w:rsid w:val="00F11D61"/>
    <w:rsid w:val="00F1213F"/>
    <w:rsid w:val="00F123ED"/>
    <w:rsid w:val="00F1282D"/>
    <w:rsid w:val="00F13643"/>
    <w:rsid w:val="00F136E9"/>
    <w:rsid w:val="00F1385D"/>
    <w:rsid w:val="00F14B33"/>
    <w:rsid w:val="00F1546F"/>
    <w:rsid w:val="00F15499"/>
    <w:rsid w:val="00F1577F"/>
    <w:rsid w:val="00F15845"/>
    <w:rsid w:val="00F163B5"/>
    <w:rsid w:val="00F165D5"/>
    <w:rsid w:val="00F16709"/>
    <w:rsid w:val="00F169FD"/>
    <w:rsid w:val="00F16B60"/>
    <w:rsid w:val="00F16FF8"/>
    <w:rsid w:val="00F171A0"/>
    <w:rsid w:val="00F174B3"/>
    <w:rsid w:val="00F200A6"/>
    <w:rsid w:val="00F20639"/>
    <w:rsid w:val="00F209BA"/>
    <w:rsid w:val="00F211B8"/>
    <w:rsid w:val="00F21754"/>
    <w:rsid w:val="00F21CAB"/>
    <w:rsid w:val="00F21D3A"/>
    <w:rsid w:val="00F2229D"/>
    <w:rsid w:val="00F22395"/>
    <w:rsid w:val="00F226DD"/>
    <w:rsid w:val="00F22C9A"/>
    <w:rsid w:val="00F2376A"/>
    <w:rsid w:val="00F2391E"/>
    <w:rsid w:val="00F23E61"/>
    <w:rsid w:val="00F242DC"/>
    <w:rsid w:val="00F24BB4"/>
    <w:rsid w:val="00F250EC"/>
    <w:rsid w:val="00F25AAC"/>
    <w:rsid w:val="00F25B3F"/>
    <w:rsid w:val="00F261AB"/>
    <w:rsid w:val="00F261C5"/>
    <w:rsid w:val="00F2642F"/>
    <w:rsid w:val="00F26466"/>
    <w:rsid w:val="00F2666E"/>
    <w:rsid w:val="00F26834"/>
    <w:rsid w:val="00F26AA7"/>
    <w:rsid w:val="00F26F4C"/>
    <w:rsid w:val="00F27077"/>
    <w:rsid w:val="00F27893"/>
    <w:rsid w:val="00F30892"/>
    <w:rsid w:val="00F309F6"/>
    <w:rsid w:val="00F30AAD"/>
    <w:rsid w:val="00F31C7B"/>
    <w:rsid w:val="00F328C3"/>
    <w:rsid w:val="00F32BED"/>
    <w:rsid w:val="00F336FB"/>
    <w:rsid w:val="00F33D1B"/>
    <w:rsid w:val="00F34227"/>
    <w:rsid w:val="00F34375"/>
    <w:rsid w:val="00F35AC2"/>
    <w:rsid w:val="00F361A4"/>
    <w:rsid w:val="00F36304"/>
    <w:rsid w:val="00F36DD7"/>
    <w:rsid w:val="00F36E31"/>
    <w:rsid w:val="00F372FA"/>
    <w:rsid w:val="00F378D4"/>
    <w:rsid w:val="00F37D62"/>
    <w:rsid w:val="00F37E5D"/>
    <w:rsid w:val="00F37FE0"/>
    <w:rsid w:val="00F4035A"/>
    <w:rsid w:val="00F403A8"/>
    <w:rsid w:val="00F406AF"/>
    <w:rsid w:val="00F40B14"/>
    <w:rsid w:val="00F40B48"/>
    <w:rsid w:val="00F41084"/>
    <w:rsid w:val="00F41374"/>
    <w:rsid w:val="00F41B51"/>
    <w:rsid w:val="00F41BB5"/>
    <w:rsid w:val="00F42445"/>
    <w:rsid w:val="00F42D83"/>
    <w:rsid w:val="00F42F93"/>
    <w:rsid w:val="00F43A3D"/>
    <w:rsid w:val="00F43B9F"/>
    <w:rsid w:val="00F4478F"/>
    <w:rsid w:val="00F44944"/>
    <w:rsid w:val="00F44960"/>
    <w:rsid w:val="00F461C1"/>
    <w:rsid w:val="00F46CF4"/>
    <w:rsid w:val="00F4732A"/>
    <w:rsid w:val="00F47D4B"/>
    <w:rsid w:val="00F50F4F"/>
    <w:rsid w:val="00F50FAE"/>
    <w:rsid w:val="00F5142D"/>
    <w:rsid w:val="00F516BA"/>
    <w:rsid w:val="00F519EA"/>
    <w:rsid w:val="00F5239E"/>
    <w:rsid w:val="00F52AC7"/>
    <w:rsid w:val="00F52B6E"/>
    <w:rsid w:val="00F52F03"/>
    <w:rsid w:val="00F532B0"/>
    <w:rsid w:val="00F53372"/>
    <w:rsid w:val="00F5357A"/>
    <w:rsid w:val="00F53A2B"/>
    <w:rsid w:val="00F54282"/>
    <w:rsid w:val="00F542DC"/>
    <w:rsid w:val="00F54C0A"/>
    <w:rsid w:val="00F54C1F"/>
    <w:rsid w:val="00F54EF2"/>
    <w:rsid w:val="00F55187"/>
    <w:rsid w:val="00F55F3D"/>
    <w:rsid w:val="00F568E7"/>
    <w:rsid w:val="00F57039"/>
    <w:rsid w:val="00F57A43"/>
    <w:rsid w:val="00F57FA7"/>
    <w:rsid w:val="00F602FF"/>
    <w:rsid w:val="00F60651"/>
    <w:rsid w:val="00F60717"/>
    <w:rsid w:val="00F61B07"/>
    <w:rsid w:val="00F61E7D"/>
    <w:rsid w:val="00F61F73"/>
    <w:rsid w:val="00F625FF"/>
    <w:rsid w:val="00F6270A"/>
    <w:rsid w:val="00F62A78"/>
    <w:rsid w:val="00F630C4"/>
    <w:rsid w:val="00F63EB0"/>
    <w:rsid w:val="00F641EA"/>
    <w:rsid w:val="00F64BA3"/>
    <w:rsid w:val="00F65037"/>
    <w:rsid w:val="00F65D8B"/>
    <w:rsid w:val="00F663A7"/>
    <w:rsid w:val="00F66F66"/>
    <w:rsid w:val="00F6718B"/>
    <w:rsid w:val="00F672A9"/>
    <w:rsid w:val="00F672E6"/>
    <w:rsid w:val="00F70C87"/>
    <w:rsid w:val="00F70D62"/>
    <w:rsid w:val="00F70EB2"/>
    <w:rsid w:val="00F70ECD"/>
    <w:rsid w:val="00F70FE9"/>
    <w:rsid w:val="00F720DC"/>
    <w:rsid w:val="00F72558"/>
    <w:rsid w:val="00F72AD2"/>
    <w:rsid w:val="00F72EA3"/>
    <w:rsid w:val="00F73394"/>
    <w:rsid w:val="00F73996"/>
    <w:rsid w:val="00F73B62"/>
    <w:rsid w:val="00F75874"/>
    <w:rsid w:val="00F75C77"/>
    <w:rsid w:val="00F75FB2"/>
    <w:rsid w:val="00F76629"/>
    <w:rsid w:val="00F76AC9"/>
    <w:rsid w:val="00F76E09"/>
    <w:rsid w:val="00F77C88"/>
    <w:rsid w:val="00F77F2B"/>
    <w:rsid w:val="00F77F68"/>
    <w:rsid w:val="00F809A5"/>
    <w:rsid w:val="00F80A65"/>
    <w:rsid w:val="00F80CC1"/>
    <w:rsid w:val="00F810D6"/>
    <w:rsid w:val="00F8123B"/>
    <w:rsid w:val="00F813AE"/>
    <w:rsid w:val="00F81750"/>
    <w:rsid w:val="00F8238C"/>
    <w:rsid w:val="00F839F4"/>
    <w:rsid w:val="00F83E2D"/>
    <w:rsid w:val="00F83F34"/>
    <w:rsid w:val="00F842C9"/>
    <w:rsid w:val="00F8483E"/>
    <w:rsid w:val="00F84B51"/>
    <w:rsid w:val="00F84CD2"/>
    <w:rsid w:val="00F84F26"/>
    <w:rsid w:val="00F84F2F"/>
    <w:rsid w:val="00F8500F"/>
    <w:rsid w:val="00F85832"/>
    <w:rsid w:val="00F8597C"/>
    <w:rsid w:val="00F85B7B"/>
    <w:rsid w:val="00F86620"/>
    <w:rsid w:val="00F876DC"/>
    <w:rsid w:val="00F878F7"/>
    <w:rsid w:val="00F87C4E"/>
    <w:rsid w:val="00F87DE7"/>
    <w:rsid w:val="00F910CF"/>
    <w:rsid w:val="00F9150E"/>
    <w:rsid w:val="00F91515"/>
    <w:rsid w:val="00F915FC"/>
    <w:rsid w:val="00F91D03"/>
    <w:rsid w:val="00F91DE7"/>
    <w:rsid w:val="00F92167"/>
    <w:rsid w:val="00F9287D"/>
    <w:rsid w:val="00F92E79"/>
    <w:rsid w:val="00F92F69"/>
    <w:rsid w:val="00F93E3B"/>
    <w:rsid w:val="00F9474E"/>
    <w:rsid w:val="00F94846"/>
    <w:rsid w:val="00F94EC3"/>
    <w:rsid w:val="00F95F63"/>
    <w:rsid w:val="00F96030"/>
    <w:rsid w:val="00F96875"/>
    <w:rsid w:val="00F96BE3"/>
    <w:rsid w:val="00F96EDD"/>
    <w:rsid w:val="00FA01DA"/>
    <w:rsid w:val="00FA0245"/>
    <w:rsid w:val="00FA0D70"/>
    <w:rsid w:val="00FA0EC8"/>
    <w:rsid w:val="00FA1147"/>
    <w:rsid w:val="00FA14C9"/>
    <w:rsid w:val="00FA1542"/>
    <w:rsid w:val="00FA175E"/>
    <w:rsid w:val="00FA28EE"/>
    <w:rsid w:val="00FA2A17"/>
    <w:rsid w:val="00FA2BE7"/>
    <w:rsid w:val="00FA2D22"/>
    <w:rsid w:val="00FA301B"/>
    <w:rsid w:val="00FA37AA"/>
    <w:rsid w:val="00FA38FC"/>
    <w:rsid w:val="00FA3A1E"/>
    <w:rsid w:val="00FA3D04"/>
    <w:rsid w:val="00FA42A2"/>
    <w:rsid w:val="00FA4300"/>
    <w:rsid w:val="00FA4760"/>
    <w:rsid w:val="00FA483E"/>
    <w:rsid w:val="00FA4EE2"/>
    <w:rsid w:val="00FA4FBA"/>
    <w:rsid w:val="00FA4FC5"/>
    <w:rsid w:val="00FA545C"/>
    <w:rsid w:val="00FA5822"/>
    <w:rsid w:val="00FA58C3"/>
    <w:rsid w:val="00FA5B7D"/>
    <w:rsid w:val="00FA6308"/>
    <w:rsid w:val="00FA688A"/>
    <w:rsid w:val="00FA69F2"/>
    <w:rsid w:val="00FA6E1B"/>
    <w:rsid w:val="00FA7A4C"/>
    <w:rsid w:val="00FA7AF9"/>
    <w:rsid w:val="00FA7D2B"/>
    <w:rsid w:val="00FB130C"/>
    <w:rsid w:val="00FB130D"/>
    <w:rsid w:val="00FB131A"/>
    <w:rsid w:val="00FB1A5A"/>
    <w:rsid w:val="00FB23C2"/>
    <w:rsid w:val="00FB2835"/>
    <w:rsid w:val="00FB2BFA"/>
    <w:rsid w:val="00FB2E0B"/>
    <w:rsid w:val="00FB2F18"/>
    <w:rsid w:val="00FB3593"/>
    <w:rsid w:val="00FB3861"/>
    <w:rsid w:val="00FB3EDF"/>
    <w:rsid w:val="00FB3FF5"/>
    <w:rsid w:val="00FB416E"/>
    <w:rsid w:val="00FB41A2"/>
    <w:rsid w:val="00FB42D9"/>
    <w:rsid w:val="00FB4861"/>
    <w:rsid w:val="00FB4E24"/>
    <w:rsid w:val="00FB53DD"/>
    <w:rsid w:val="00FB587C"/>
    <w:rsid w:val="00FB6654"/>
    <w:rsid w:val="00FB6C46"/>
    <w:rsid w:val="00FB7967"/>
    <w:rsid w:val="00FB7B91"/>
    <w:rsid w:val="00FB7D0B"/>
    <w:rsid w:val="00FB7DED"/>
    <w:rsid w:val="00FC0275"/>
    <w:rsid w:val="00FC0A4E"/>
    <w:rsid w:val="00FC0BF3"/>
    <w:rsid w:val="00FC0EDD"/>
    <w:rsid w:val="00FC108A"/>
    <w:rsid w:val="00FC1251"/>
    <w:rsid w:val="00FC1323"/>
    <w:rsid w:val="00FC1353"/>
    <w:rsid w:val="00FC1978"/>
    <w:rsid w:val="00FC1EC9"/>
    <w:rsid w:val="00FC24E1"/>
    <w:rsid w:val="00FC24F6"/>
    <w:rsid w:val="00FC29C5"/>
    <w:rsid w:val="00FC2E04"/>
    <w:rsid w:val="00FC304F"/>
    <w:rsid w:val="00FC4B99"/>
    <w:rsid w:val="00FC4E33"/>
    <w:rsid w:val="00FC654C"/>
    <w:rsid w:val="00FC6B06"/>
    <w:rsid w:val="00FC71D4"/>
    <w:rsid w:val="00FC7B3D"/>
    <w:rsid w:val="00FD0908"/>
    <w:rsid w:val="00FD0F28"/>
    <w:rsid w:val="00FD12AD"/>
    <w:rsid w:val="00FD174A"/>
    <w:rsid w:val="00FD18E0"/>
    <w:rsid w:val="00FD1CDE"/>
    <w:rsid w:val="00FD2165"/>
    <w:rsid w:val="00FD2D20"/>
    <w:rsid w:val="00FD3528"/>
    <w:rsid w:val="00FD3C57"/>
    <w:rsid w:val="00FD3D38"/>
    <w:rsid w:val="00FD4328"/>
    <w:rsid w:val="00FD455C"/>
    <w:rsid w:val="00FD4A81"/>
    <w:rsid w:val="00FD5731"/>
    <w:rsid w:val="00FD5C57"/>
    <w:rsid w:val="00FD5D97"/>
    <w:rsid w:val="00FD6020"/>
    <w:rsid w:val="00FD6494"/>
    <w:rsid w:val="00FD65BD"/>
    <w:rsid w:val="00FD6B08"/>
    <w:rsid w:val="00FD6D22"/>
    <w:rsid w:val="00FD6DE9"/>
    <w:rsid w:val="00FD6FA7"/>
    <w:rsid w:val="00FD73F9"/>
    <w:rsid w:val="00FD7655"/>
    <w:rsid w:val="00FD7E26"/>
    <w:rsid w:val="00FD7E31"/>
    <w:rsid w:val="00FE0200"/>
    <w:rsid w:val="00FE0555"/>
    <w:rsid w:val="00FE0F3E"/>
    <w:rsid w:val="00FE1710"/>
    <w:rsid w:val="00FE1C12"/>
    <w:rsid w:val="00FE25B8"/>
    <w:rsid w:val="00FE2654"/>
    <w:rsid w:val="00FE3032"/>
    <w:rsid w:val="00FE3E6E"/>
    <w:rsid w:val="00FE47C5"/>
    <w:rsid w:val="00FE481E"/>
    <w:rsid w:val="00FE5581"/>
    <w:rsid w:val="00FE58C0"/>
    <w:rsid w:val="00FE6155"/>
    <w:rsid w:val="00FE6500"/>
    <w:rsid w:val="00FF007E"/>
    <w:rsid w:val="00FF0572"/>
    <w:rsid w:val="00FF0C48"/>
    <w:rsid w:val="00FF1449"/>
    <w:rsid w:val="00FF2164"/>
    <w:rsid w:val="00FF2209"/>
    <w:rsid w:val="00FF23F7"/>
    <w:rsid w:val="00FF274F"/>
    <w:rsid w:val="00FF2A96"/>
    <w:rsid w:val="00FF30D1"/>
    <w:rsid w:val="00FF39D3"/>
    <w:rsid w:val="00FF3B9A"/>
    <w:rsid w:val="00FF4087"/>
    <w:rsid w:val="00FF4FD8"/>
    <w:rsid w:val="00FF5063"/>
    <w:rsid w:val="00FF64EA"/>
    <w:rsid w:val="00FF69D5"/>
    <w:rsid w:val="00FF6BA4"/>
    <w:rsid w:val="00FF6C23"/>
    <w:rsid w:val="00FF6E63"/>
    <w:rsid w:val="00FF751F"/>
    <w:rsid w:val="00FF75AA"/>
    <w:rsid w:val="00FF7B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oNotEmbedSmartTags/>
  <w:decimalSymbol w:val="."/>
  <w:listSeparator w:val=","/>
  <w15:docId w15:val="{34DAAA8A-D9E2-4B5A-9AD7-41E62F934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utoRedefine/>
    <w:qFormat/>
    <w:rsid w:val="00B5523F"/>
    <w:pPr>
      <w:tabs>
        <w:tab w:val="left" w:pos="720"/>
      </w:tabs>
      <w:spacing w:before="180" w:after="180" w:line="300" w:lineRule="auto"/>
      <w:ind w:left="360"/>
    </w:pPr>
    <w:rPr>
      <w:rFonts w:ascii="Arial" w:hAnsi="Arial"/>
      <w:szCs w:val="24"/>
    </w:rPr>
  </w:style>
  <w:style w:type="paragraph" w:styleId="Heading1">
    <w:name w:val="heading 1"/>
    <w:next w:val="Normal"/>
    <w:link w:val="Heading1Char"/>
    <w:uiPriority w:val="9"/>
    <w:qFormat/>
    <w:rsid w:val="00AA4568"/>
    <w:pPr>
      <w:keepNext/>
      <w:keepLines/>
      <w:pageBreakBefore/>
      <w:spacing w:before="240" w:after="360"/>
      <w:outlineLvl w:val="0"/>
    </w:pPr>
    <w:rPr>
      <w:rFonts w:ascii="Arial" w:eastAsia="MS Gothic" w:hAnsi="Arial"/>
      <w:b/>
      <w:sz w:val="40"/>
      <w:szCs w:val="36"/>
    </w:rPr>
  </w:style>
  <w:style w:type="paragraph" w:styleId="Heading2">
    <w:name w:val="heading 2"/>
    <w:basedOn w:val="Normal"/>
    <w:next w:val="Normal"/>
    <w:uiPriority w:val="9"/>
    <w:qFormat/>
    <w:rsid w:val="00AA4568"/>
    <w:pPr>
      <w:keepNext/>
      <w:keepLines/>
      <w:tabs>
        <w:tab w:val="clear" w:pos="720"/>
      </w:tabs>
      <w:spacing w:before="240" w:after="120"/>
      <w:outlineLvl w:val="1"/>
    </w:pPr>
    <w:rPr>
      <w:rFonts w:eastAsia="MS Gothic"/>
      <w:b/>
      <w:bCs/>
      <w:sz w:val="32"/>
      <w:szCs w:val="26"/>
    </w:rPr>
  </w:style>
  <w:style w:type="paragraph" w:styleId="Heading3">
    <w:name w:val="heading 3"/>
    <w:next w:val="Normal"/>
    <w:uiPriority w:val="9"/>
    <w:qFormat/>
    <w:rsid w:val="00AA4568"/>
    <w:pPr>
      <w:keepNext/>
      <w:spacing w:before="240" w:after="240"/>
      <w:outlineLvl w:val="2"/>
    </w:pPr>
    <w:rPr>
      <w:rFonts w:ascii="Arial" w:eastAsia="MS Gothic" w:hAnsi="Arial"/>
      <w:b/>
      <w:bCs/>
      <w:sz w:val="28"/>
      <w:szCs w:val="26"/>
    </w:rPr>
  </w:style>
  <w:style w:type="paragraph" w:styleId="Heading4">
    <w:name w:val="heading 4"/>
    <w:basedOn w:val="Normal"/>
    <w:next w:val="Normal"/>
    <w:link w:val="Heading4Char"/>
    <w:uiPriority w:val="9"/>
    <w:qFormat/>
    <w:rsid w:val="00AA4568"/>
    <w:pPr>
      <w:keepNext/>
      <w:tabs>
        <w:tab w:val="clear" w:pos="720"/>
      </w:tabs>
      <w:spacing w:before="120" w:after="120" w:line="240" w:lineRule="auto"/>
      <w:ind w:left="720"/>
      <w:outlineLvl w:val="3"/>
    </w:pPr>
    <w:rPr>
      <w:rFonts w:eastAsia="MS Mincho"/>
      <w:b/>
      <w:bCs/>
      <w:sz w:val="24"/>
      <w:szCs w:val="28"/>
    </w:rPr>
  </w:style>
  <w:style w:type="paragraph" w:styleId="Heading5">
    <w:name w:val="heading 5"/>
    <w:basedOn w:val="Normal"/>
    <w:next w:val="Normal"/>
    <w:qFormat/>
    <w:rsid w:val="002700AD"/>
    <w:pPr>
      <w:numPr>
        <w:ilvl w:val="4"/>
        <w:numId w:val="6"/>
      </w:numPr>
      <w:spacing w:before="240" w:after="240"/>
      <w:outlineLvl w:val="4"/>
    </w:pPr>
    <w:rPr>
      <w:b/>
      <w:bCs/>
      <w:szCs w:val="26"/>
    </w:rPr>
  </w:style>
  <w:style w:type="paragraph" w:styleId="Heading6">
    <w:name w:val="heading 6"/>
    <w:basedOn w:val="Normal"/>
    <w:next w:val="Normal"/>
    <w:autoRedefine/>
    <w:qFormat/>
    <w:rsid w:val="007657BB"/>
    <w:pPr>
      <w:numPr>
        <w:ilvl w:val="5"/>
        <w:numId w:val="7"/>
      </w:numPr>
      <w:spacing w:before="240"/>
      <w:outlineLvl w:val="5"/>
    </w:pPr>
    <w:rPr>
      <w:rFonts w:ascii="Myriad Pro Cond" w:hAnsi="Myriad Pro Cond"/>
      <w:bCs/>
      <w:szCs w:val="22"/>
      <w:u w:val="single"/>
    </w:rPr>
  </w:style>
  <w:style w:type="paragraph" w:styleId="Heading7">
    <w:name w:val="heading 7"/>
    <w:basedOn w:val="Normal"/>
    <w:next w:val="Normal"/>
    <w:autoRedefine/>
    <w:qFormat/>
    <w:rsid w:val="007657BB"/>
    <w:pPr>
      <w:numPr>
        <w:ilvl w:val="6"/>
        <w:numId w:val="8"/>
      </w:numPr>
      <w:spacing w:before="240"/>
      <w:outlineLvl w:val="6"/>
    </w:pPr>
    <w:rPr>
      <w:rFonts w:ascii="Myriad Pro Cond" w:hAnsi="Myriad Pro Cond"/>
      <w:i/>
      <w:iCs/>
    </w:rPr>
  </w:style>
  <w:style w:type="paragraph" w:styleId="Heading8">
    <w:name w:val="heading 8"/>
    <w:basedOn w:val="Normal"/>
    <w:next w:val="Normal"/>
    <w:qFormat/>
    <w:rsid w:val="002700AD"/>
    <w:pPr>
      <w:keepNext/>
      <w:numPr>
        <w:ilvl w:val="7"/>
        <w:numId w:val="9"/>
      </w:numPr>
      <w:outlineLvl w:val="7"/>
    </w:pPr>
    <w:rPr>
      <w:rFonts w:ascii="Arial Narrow" w:hAnsi="Arial Narrow"/>
      <w:b/>
      <w:bCs/>
    </w:rPr>
  </w:style>
  <w:style w:type="paragraph" w:styleId="Heading9">
    <w:name w:val="heading 9"/>
    <w:basedOn w:val="Normal"/>
    <w:next w:val="Normal"/>
    <w:qFormat/>
    <w:rsid w:val="002700AD"/>
    <w:pPr>
      <w:keepNext/>
      <w:numPr>
        <w:ilvl w:val="8"/>
        <w:numId w:val="10"/>
      </w:numPr>
      <w:outlineLvl w:val="8"/>
    </w:pPr>
    <w:rPr>
      <w:rFonts w:ascii="Arial Narrow" w:hAnsi="Arial Narrow"/>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ldCharacter">
    <w:name w:val="Bold Character"/>
    <w:basedOn w:val="DefaultParagraphFont"/>
    <w:rsid w:val="00A62206"/>
    <w:rPr>
      <w:rFonts w:ascii="Arial" w:hAnsi="Arial"/>
      <w:b/>
      <w:sz w:val="20"/>
      <w:szCs w:val="24"/>
      <w:lang w:val="en-US" w:eastAsia="en-US" w:bidi="ar-SA"/>
    </w:rPr>
  </w:style>
  <w:style w:type="paragraph" w:customStyle="1" w:styleId="AlphaList">
    <w:name w:val="Alpha List"/>
    <w:basedOn w:val="Normal"/>
    <w:autoRedefine/>
    <w:rsid w:val="00215FD2"/>
    <w:pPr>
      <w:numPr>
        <w:numId w:val="1"/>
      </w:numPr>
      <w:tabs>
        <w:tab w:val="clear" w:pos="1080"/>
      </w:tabs>
      <w:ind w:left="1800"/>
      <w:jc w:val="both"/>
    </w:pPr>
  </w:style>
  <w:style w:type="paragraph" w:customStyle="1" w:styleId="AlphaListIndent">
    <w:name w:val="Alpha List Indent"/>
    <w:basedOn w:val="Normal"/>
    <w:autoRedefine/>
    <w:rsid w:val="00215FD2"/>
    <w:pPr>
      <w:numPr>
        <w:numId w:val="2"/>
      </w:numPr>
      <w:spacing w:before="200" w:line="360" w:lineRule="auto"/>
      <w:ind w:left="1800" w:firstLine="0"/>
    </w:pPr>
  </w:style>
  <w:style w:type="paragraph" w:customStyle="1" w:styleId="BulletList1">
    <w:name w:val="Bullet_List1"/>
    <w:basedOn w:val="Normal"/>
    <w:link w:val="BulletList1Char"/>
    <w:autoRedefine/>
    <w:rsid w:val="0097652F"/>
    <w:pPr>
      <w:numPr>
        <w:numId w:val="3"/>
      </w:numPr>
      <w:tabs>
        <w:tab w:val="clear" w:pos="1080"/>
        <w:tab w:val="num" w:pos="720"/>
      </w:tabs>
      <w:spacing w:before="120" w:after="120"/>
      <w:ind w:left="1800"/>
    </w:pPr>
  </w:style>
  <w:style w:type="paragraph" w:customStyle="1" w:styleId="BulletList2">
    <w:name w:val="Bullet_List2"/>
    <w:basedOn w:val="BulletList1"/>
    <w:autoRedefine/>
    <w:rsid w:val="00AF60BE"/>
    <w:pPr>
      <w:numPr>
        <w:numId w:val="4"/>
      </w:numPr>
      <w:ind w:left="2160"/>
    </w:pPr>
  </w:style>
  <w:style w:type="paragraph" w:customStyle="1" w:styleId="BulletList3">
    <w:name w:val="Bullet_List3"/>
    <w:basedOn w:val="BulletList1"/>
    <w:link w:val="BulletList3Char"/>
    <w:autoRedefine/>
    <w:rsid w:val="00B55163"/>
    <w:pPr>
      <w:numPr>
        <w:numId w:val="5"/>
      </w:numPr>
      <w:ind w:left="2520"/>
    </w:pPr>
  </w:style>
  <w:style w:type="paragraph" w:customStyle="1" w:styleId="BulletList4">
    <w:name w:val="Bullet_List4"/>
    <w:basedOn w:val="BulletList3"/>
    <w:link w:val="BulletList4Char"/>
    <w:autoRedefine/>
    <w:rsid w:val="00C84E99"/>
    <w:pPr>
      <w:numPr>
        <w:numId w:val="13"/>
      </w:numPr>
      <w:tabs>
        <w:tab w:val="left" w:pos="720"/>
      </w:tabs>
      <w:ind w:left="2880"/>
    </w:pPr>
  </w:style>
  <w:style w:type="paragraph" w:customStyle="1" w:styleId="BulletList5">
    <w:name w:val="Bullet_List5"/>
    <w:basedOn w:val="BulletList4"/>
    <w:autoRedefine/>
    <w:rsid w:val="00807C6D"/>
    <w:pPr>
      <w:ind w:left="3240"/>
    </w:pPr>
  </w:style>
  <w:style w:type="paragraph" w:customStyle="1" w:styleId="BulletList6">
    <w:name w:val="Bullet_List6"/>
    <w:basedOn w:val="BulletList5"/>
    <w:autoRedefine/>
    <w:rsid w:val="00807C6D"/>
    <w:pPr>
      <w:numPr>
        <w:numId w:val="11"/>
      </w:numPr>
      <w:ind w:left="3600"/>
    </w:pPr>
  </w:style>
  <w:style w:type="paragraph" w:styleId="Caption">
    <w:name w:val="caption"/>
    <w:basedOn w:val="Normal"/>
    <w:next w:val="Normal"/>
    <w:autoRedefine/>
    <w:qFormat/>
    <w:rsid w:val="002700AD"/>
    <w:pPr>
      <w:overflowPunct w:val="0"/>
      <w:autoSpaceDE w:val="0"/>
      <w:autoSpaceDN w:val="0"/>
      <w:adjustRightInd w:val="0"/>
      <w:jc w:val="center"/>
      <w:textAlignment w:val="baseline"/>
    </w:pPr>
    <w:rPr>
      <w:b/>
    </w:rPr>
  </w:style>
  <w:style w:type="paragraph" w:customStyle="1" w:styleId="FirstPageHeading">
    <w:name w:val="FirstPageHeading"/>
    <w:autoRedefine/>
    <w:rsid w:val="008E7C91"/>
    <w:rPr>
      <w:rFonts w:ascii="Myriad Pro" w:hAnsi="Myriad Pro" w:cs="Arial"/>
      <w:bCs/>
      <w:kern w:val="32"/>
      <w:sz w:val="44"/>
      <w:szCs w:val="32"/>
    </w:rPr>
  </w:style>
  <w:style w:type="paragraph" w:customStyle="1" w:styleId="Bold">
    <w:name w:val="Bold"/>
    <w:basedOn w:val="Normal"/>
    <w:link w:val="BoldChar"/>
    <w:autoRedefine/>
    <w:rsid w:val="00E45E75"/>
    <w:rPr>
      <w:b/>
    </w:rPr>
  </w:style>
  <w:style w:type="character" w:customStyle="1" w:styleId="BoldChar">
    <w:name w:val="Bold Char"/>
    <w:basedOn w:val="DefaultParagraphFont"/>
    <w:link w:val="Bold"/>
    <w:rsid w:val="00E45E75"/>
    <w:rPr>
      <w:rFonts w:ascii="Arial" w:hAnsi="Arial"/>
      <w:b/>
      <w:szCs w:val="24"/>
    </w:rPr>
  </w:style>
  <w:style w:type="paragraph" w:customStyle="1" w:styleId="Code">
    <w:name w:val="Code"/>
    <w:basedOn w:val="Normal"/>
    <w:next w:val="Normal"/>
    <w:link w:val="CodeChar"/>
    <w:autoRedefine/>
    <w:rsid w:val="002700AD"/>
    <w:pPr>
      <w:jc w:val="both"/>
    </w:pPr>
    <w:rPr>
      <w:rFonts w:ascii="Courier New" w:hAnsi="Courier New"/>
    </w:rPr>
  </w:style>
  <w:style w:type="paragraph" w:customStyle="1" w:styleId="Copyright">
    <w:name w:val="Copyright"/>
    <w:basedOn w:val="Normal"/>
    <w:next w:val="Normal"/>
    <w:autoRedefine/>
    <w:rsid w:val="00450D96"/>
    <w:pPr>
      <w:tabs>
        <w:tab w:val="left" w:pos="1080"/>
      </w:tabs>
      <w:spacing w:before="0"/>
    </w:pPr>
  </w:style>
  <w:style w:type="character" w:styleId="FollowedHyperlink">
    <w:name w:val="FollowedHyperlink"/>
    <w:basedOn w:val="DefaultParagraphFont"/>
    <w:rsid w:val="002700AD"/>
    <w:rPr>
      <w:color w:val="800080"/>
      <w:u w:val="single"/>
    </w:rPr>
  </w:style>
  <w:style w:type="paragraph" w:styleId="Footer">
    <w:name w:val="footer"/>
    <w:basedOn w:val="FootnoteText"/>
    <w:link w:val="FooterChar"/>
    <w:autoRedefine/>
    <w:uiPriority w:val="99"/>
    <w:rsid w:val="00832AB2"/>
    <w:pPr>
      <w:tabs>
        <w:tab w:val="clear" w:pos="720"/>
        <w:tab w:val="left" w:pos="7200"/>
      </w:tabs>
      <w:spacing w:before="60" w:line="240" w:lineRule="auto"/>
    </w:pPr>
    <w:rPr>
      <w:bCs/>
      <w:noProof/>
      <w:sz w:val="18"/>
    </w:rPr>
  </w:style>
  <w:style w:type="paragraph" w:styleId="FootnoteText">
    <w:name w:val="footnote text"/>
    <w:basedOn w:val="Normal"/>
    <w:semiHidden/>
    <w:rsid w:val="002700AD"/>
    <w:rPr>
      <w:szCs w:val="20"/>
    </w:rPr>
  </w:style>
  <w:style w:type="paragraph" w:customStyle="1" w:styleId="GlossaryHead">
    <w:name w:val="GlossaryHead"/>
    <w:basedOn w:val="Normal"/>
    <w:next w:val="Normal"/>
    <w:autoRedefine/>
    <w:rsid w:val="00DB2EA2"/>
    <w:pPr>
      <w:spacing w:before="120" w:after="120"/>
      <w:jc w:val="both"/>
    </w:pPr>
    <w:rPr>
      <w:b/>
    </w:rPr>
  </w:style>
  <w:style w:type="paragraph" w:customStyle="1" w:styleId="GlossaryTerm">
    <w:name w:val="GlossaryTerm"/>
    <w:basedOn w:val="Normal"/>
    <w:next w:val="Normal"/>
    <w:autoRedefine/>
    <w:rsid w:val="00DB2EA2"/>
    <w:pPr>
      <w:tabs>
        <w:tab w:val="clear" w:pos="720"/>
        <w:tab w:val="left" w:pos="1152"/>
      </w:tabs>
      <w:spacing w:before="120" w:after="120"/>
      <w:ind w:left="1728"/>
      <w:jc w:val="both"/>
    </w:pPr>
  </w:style>
  <w:style w:type="paragraph" w:styleId="Header">
    <w:name w:val="header"/>
    <w:basedOn w:val="TableTextRight"/>
    <w:link w:val="HeaderChar"/>
    <w:autoRedefine/>
    <w:uiPriority w:val="99"/>
    <w:rsid w:val="00832AB2"/>
    <w:pPr>
      <w:tabs>
        <w:tab w:val="left" w:pos="0"/>
        <w:tab w:val="left" w:pos="957"/>
        <w:tab w:val="left" w:pos="2052"/>
        <w:tab w:val="center" w:pos="4572"/>
        <w:tab w:val="left" w:pos="6840"/>
        <w:tab w:val="left" w:pos="8640"/>
      </w:tabs>
      <w:spacing w:before="120" w:after="60"/>
    </w:pPr>
    <w:rPr>
      <w:b/>
      <w:bCs/>
      <w:iCs/>
      <w:noProof/>
    </w:rPr>
  </w:style>
  <w:style w:type="paragraph" w:customStyle="1" w:styleId="Heading1NN">
    <w:name w:val="Heading1_NN"/>
    <w:basedOn w:val="Heading1"/>
    <w:next w:val="Normal"/>
    <w:link w:val="Heading1NNChar"/>
    <w:autoRedefine/>
    <w:rsid w:val="00143F5F"/>
    <w:pPr>
      <w:keepNext w:val="0"/>
      <w:widowControl w:val="0"/>
      <w:pBdr>
        <w:bottom w:val="single" w:sz="8" w:space="1" w:color="auto"/>
      </w:pBdr>
      <w:shd w:val="clear" w:color="auto" w:fill="373737"/>
      <w:spacing w:before="120" w:after="280"/>
    </w:pPr>
  </w:style>
  <w:style w:type="paragraph" w:customStyle="1" w:styleId="Heading2NN">
    <w:name w:val="Heading2_NN"/>
    <w:basedOn w:val="Heading1"/>
    <w:next w:val="Normal"/>
    <w:autoRedefine/>
    <w:rsid w:val="008322D5"/>
    <w:pPr>
      <w:keepNext w:val="0"/>
      <w:pageBreakBefore w:val="0"/>
      <w:widowControl w:val="0"/>
      <w:pBdr>
        <w:top w:val="single" w:sz="8" w:space="1" w:color="ADADAD"/>
        <w:bottom w:val="single" w:sz="8" w:space="1" w:color="ADADAD"/>
      </w:pBdr>
      <w:shd w:val="clear" w:color="auto" w:fill="ADADAD"/>
      <w:spacing w:after="240"/>
    </w:pPr>
  </w:style>
  <w:style w:type="paragraph" w:customStyle="1" w:styleId="Heading3NN">
    <w:name w:val="Heading3_NN"/>
    <w:basedOn w:val="Heading3"/>
    <w:next w:val="Normal"/>
    <w:autoRedefine/>
    <w:rsid w:val="008118B7"/>
    <w:pPr>
      <w:keepNext w:val="0"/>
      <w:widowControl w:val="0"/>
      <w:shd w:val="clear" w:color="auto" w:fill="D3D3D3"/>
      <w:tabs>
        <w:tab w:val="left" w:pos="720"/>
        <w:tab w:val="left" w:pos="3960"/>
      </w:tabs>
      <w:ind w:left="720"/>
    </w:pPr>
    <w:rPr>
      <w:sz w:val="32"/>
    </w:rPr>
  </w:style>
  <w:style w:type="paragraph" w:customStyle="1" w:styleId="Heading4NN">
    <w:name w:val="Heading4_NN"/>
    <w:basedOn w:val="Heading4"/>
    <w:next w:val="Normal"/>
    <w:link w:val="Heading4NNChar"/>
    <w:autoRedefine/>
    <w:rsid w:val="00451609"/>
    <w:pPr>
      <w:shd w:val="clear" w:color="auto" w:fill="DADADA"/>
      <w:spacing w:after="240"/>
      <w:ind w:left="1440"/>
    </w:pPr>
    <w:rPr>
      <w:b w:val="0"/>
      <w:sz w:val="28"/>
    </w:rPr>
  </w:style>
  <w:style w:type="character" w:styleId="Hyperlink">
    <w:name w:val="Hyperlink"/>
    <w:basedOn w:val="DefaultParagraphFont"/>
    <w:uiPriority w:val="99"/>
    <w:rsid w:val="002700AD"/>
    <w:rPr>
      <w:color w:val="0000FF"/>
      <w:u w:val="single"/>
    </w:rPr>
  </w:style>
  <w:style w:type="paragraph" w:customStyle="1" w:styleId="Indent1">
    <w:name w:val="Indent1"/>
    <w:basedOn w:val="Normal"/>
    <w:link w:val="Indent1Char"/>
    <w:autoRedefine/>
    <w:rsid w:val="004A34EF"/>
    <w:pPr>
      <w:ind w:left="1800"/>
    </w:pPr>
  </w:style>
  <w:style w:type="paragraph" w:customStyle="1" w:styleId="Indent2">
    <w:name w:val="Indent2"/>
    <w:basedOn w:val="Indent1"/>
    <w:link w:val="Indent2Char"/>
    <w:autoRedefine/>
    <w:rsid w:val="009470F8"/>
    <w:pPr>
      <w:ind w:left="450"/>
    </w:pPr>
  </w:style>
  <w:style w:type="paragraph" w:customStyle="1" w:styleId="Indent3">
    <w:name w:val="Indent3"/>
    <w:basedOn w:val="Indent2"/>
    <w:autoRedefine/>
    <w:rsid w:val="00724C5A"/>
    <w:pPr>
      <w:ind w:left="2520"/>
    </w:pPr>
  </w:style>
  <w:style w:type="paragraph" w:customStyle="1" w:styleId="Indent4">
    <w:name w:val="Indent4"/>
    <w:basedOn w:val="Indent3"/>
    <w:autoRedefine/>
    <w:rsid w:val="00B2249A"/>
    <w:pPr>
      <w:ind w:left="2880"/>
    </w:pPr>
  </w:style>
  <w:style w:type="paragraph" w:customStyle="1" w:styleId="Indent5">
    <w:name w:val="Indent5"/>
    <w:basedOn w:val="Indent4"/>
    <w:autoRedefine/>
    <w:rsid w:val="00D7697D"/>
    <w:pPr>
      <w:ind w:left="3240"/>
    </w:pPr>
  </w:style>
  <w:style w:type="paragraph" w:customStyle="1" w:styleId="Indent6">
    <w:name w:val="Indent6"/>
    <w:basedOn w:val="Indent5"/>
    <w:autoRedefine/>
    <w:rsid w:val="00912805"/>
    <w:pPr>
      <w:ind w:left="3600"/>
    </w:pPr>
  </w:style>
  <w:style w:type="paragraph" w:styleId="Index1">
    <w:name w:val="index 1"/>
    <w:basedOn w:val="Normal"/>
    <w:next w:val="Normal"/>
    <w:autoRedefine/>
    <w:semiHidden/>
    <w:rsid w:val="002700AD"/>
    <w:pPr>
      <w:ind w:left="936" w:hanging="216"/>
    </w:pPr>
  </w:style>
  <w:style w:type="paragraph" w:styleId="Index2">
    <w:name w:val="index 2"/>
    <w:basedOn w:val="Normal"/>
    <w:next w:val="Normal"/>
    <w:autoRedefine/>
    <w:semiHidden/>
    <w:rsid w:val="002700AD"/>
    <w:pPr>
      <w:ind w:left="440" w:hanging="220"/>
    </w:pPr>
  </w:style>
  <w:style w:type="paragraph" w:customStyle="1" w:styleId="Heading1NNNoline">
    <w:name w:val="Heading1_NN_Noline"/>
    <w:basedOn w:val="Heading1NN"/>
    <w:autoRedefine/>
    <w:rsid w:val="008A0F00"/>
    <w:pPr>
      <w:pBdr>
        <w:bottom w:val="none" w:sz="0" w:space="0" w:color="auto"/>
      </w:pBdr>
    </w:pPr>
  </w:style>
  <w:style w:type="paragraph" w:customStyle="1" w:styleId="NumberList">
    <w:name w:val="Number List"/>
    <w:basedOn w:val="Normal"/>
    <w:autoRedefine/>
    <w:rsid w:val="00942F79"/>
    <w:pPr>
      <w:numPr>
        <w:numId w:val="15"/>
      </w:numPr>
      <w:suppressLineNumbers/>
      <w:tabs>
        <w:tab w:val="clear" w:pos="720"/>
        <w:tab w:val="left" w:pos="432"/>
        <w:tab w:val="left" w:pos="2160"/>
        <w:tab w:val="left" w:pos="2340"/>
      </w:tabs>
    </w:pPr>
    <w:rPr>
      <w:szCs w:val="20"/>
    </w:rPr>
  </w:style>
  <w:style w:type="paragraph" w:customStyle="1" w:styleId="NumberListIndent">
    <w:name w:val="Number List Indent"/>
    <w:basedOn w:val="Normal"/>
    <w:autoRedefine/>
    <w:rsid w:val="00493533"/>
    <w:pPr>
      <w:numPr>
        <w:numId w:val="24"/>
      </w:numPr>
      <w:tabs>
        <w:tab w:val="clear" w:pos="720"/>
        <w:tab w:val="left" w:pos="360"/>
      </w:tabs>
    </w:pPr>
    <w:rPr>
      <w:szCs w:val="20"/>
    </w:rPr>
  </w:style>
  <w:style w:type="paragraph" w:styleId="TableofFigures">
    <w:name w:val="table of figures"/>
    <w:basedOn w:val="Normal"/>
    <w:next w:val="Normal"/>
    <w:autoRedefine/>
    <w:semiHidden/>
    <w:rsid w:val="002700AD"/>
    <w:pPr>
      <w:tabs>
        <w:tab w:val="clear" w:pos="720"/>
      </w:tabs>
      <w:spacing w:before="0"/>
      <w:ind w:left="400" w:hanging="400"/>
    </w:pPr>
  </w:style>
  <w:style w:type="paragraph" w:customStyle="1" w:styleId="TableBullet">
    <w:name w:val="Table_Bullet"/>
    <w:basedOn w:val="Normal"/>
    <w:autoRedefine/>
    <w:rsid w:val="004A65B6"/>
    <w:pPr>
      <w:numPr>
        <w:numId w:val="12"/>
      </w:numPr>
      <w:tabs>
        <w:tab w:val="clear" w:pos="360"/>
        <w:tab w:val="left" w:pos="288"/>
        <w:tab w:val="num" w:pos="720"/>
      </w:tabs>
      <w:spacing w:before="120" w:after="120" w:line="240" w:lineRule="auto"/>
    </w:pPr>
  </w:style>
  <w:style w:type="paragraph" w:customStyle="1" w:styleId="TableHead">
    <w:name w:val="Table_Head"/>
    <w:basedOn w:val="Normal"/>
    <w:autoRedefine/>
    <w:rsid w:val="00D77681"/>
    <w:pPr>
      <w:tabs>
        <w:tab w:val="left" w:pos="1080"/>
      </w:tabs>
      <w:spacing w:before="60" w:after="60"/>
      <w:jc w:val="center"/>
    </w:pPr>
    <w:rPr>
      <w:b/>
    </w:rPr>
  </w:style>
  <w:style w:type="paragraph" w:customStyle="1" w:styleId="TableText">
    <w:name w:val="Table_Text"/>
    <w:basedOn w:val="Normal"/>
    <w:autoRedefine/>
    <w:rsid w:val="004031F2"/>
    <w:pPr>
      <w:tabs>
        <w:tab w:val="left" w:pos="1080"/>
      </w:tabs>
      <w:spacing w:before="60" w:after="60"/>
    </w:pPr>
  </w:style>
  <w:style w:type="paragraph" w:customStyle="1" w:styleId="TableTextCentered">
    <w:name w:val="Table_Text_Centered"/>
    <w:basedOn w:val="TableText"/>
    <w:next w:val="TableText"/>
    <w:autoRedefine/>
    <w:rsid w:val="001A11CE"/>
    <w:pPr>
      <w:jc w:val="center"/>
    </w:pPr>
  </w:style>
  <w:style w:type="paragraph" w:customStyle="1" w:styleId="TableTextRight">
    <w:name w:val="Table_Text_Right"/>
    <w:basedOn w:val="Normal"/>
    <w:autoRedefine/>
    <w:rsid w:val="001A11CE"/>
    <w:pPr>
      <w:tabs>
        <w:tab w:val="left" w:pos="1080"/>
      </w:tabs>
      <w:jc w:val="right"/>
    </w:pPr>
  </w:style>
  <w:style w:type="paragraph" w:styleId="TOC1">
    <w:name w:val="toc 1"/>
    <w:next w:val="Normal"/>
    <w:autoRedefine/>
    <w:uiPriority w:val="39"/>
    <w:unhideWhenUsed/>
    <w:rsid w:val="0057633E"/>
    <w:pPr>
      <w:tabs>
        <w:tab w:val="right" w:leader="dot" w:pos="9360"/>
      </w:tabs>
      <w:spacing w:before="80" w:after="80" w:line="300" w:lineRule="auto"/>
    </w:pPr>
    <w:rPr>
      <w:rFonts w:ascii="Arial" w:eastAsia="MS Mincho" w:hAnsi="Arial"/>
      <w:b/>
      <w:noProof/>
      <w:szCs w:val="24"/>
    </w:rPr>
  </w:style>
  <w:style w:type="paragraph" w:styleId="TOC2">
    <w:name w:val="toc 2"/>
    <w:next w:val="Normal"/>
    <w:autoRedefine/>
    <w:uiPriority w:val="39"/>
    <w:unhideWhenUsed/>
    <w:rsid w:val="0057633E"/>
    <w:pPr>
      <w:tabs>
        <w:tab w:val="right" w:leader="dot" w:pos="9360"/>
      </w:tabs>
      <w:spacing w:before="80" w:after="80" w:line="300" w:lineRule="auto"/>
      <w:ind w:left="216"/>
    </w:pPr>
    <w:rPr>
      <w:rFonts w:ascii="Arial" w:eastAsia="MS Mincho" w:hAnsi="Arial"/>
      <w:szCs w:val="24"/>
    </w:rPr>
  </w:style>
  <w:style w:type="paragraph" w:styleId="TOC3">
    <w:name w:val="toc 3"/>
    <w:next w:val="Normal"/>
    <w:autoRedefine/>
    <w:uiPriority w:val="39"/>
    <w:unhideWhenUsed/>
    <w:rsid w:val="0057633E"/>
    <w:pPr>
      <w:tabs>
        <w:tab w:val="right" w:leader="dot" w:pos="9360"/>
      </w:tabs>
      <w:spacing w:before="80" w:after="80" w:line="300" w:lineRule="auto"/>
      <w:ind w:left="432"/>
    </w:pPr>
    <w:rPr>
      <w:rFonts w:ascii="Arial" w:eastAsia="MS Mincho" w:hAnsi="Arial"/>
      <w:szCs w:val="24"/>
    </w:rPr>
  </w:style>
  <w:style w:type="paragraph" w:styleId="TOC4">
    <w:name w:val="toc 4"/>
    <w:basedOn w:val="Normal"/>
    <w:next w:val="Normal"/>
    <w:autoRedefine/>
    <w:semiHidden/>
    <w:rsid w:val="002700AD"/>
    <w:pPr>
      <w:tabs>
        <w:tab w:val="clear" w:pos="720"/>
      </w:tabs>
      <w:spacing w:before="0"/>
      <w:ind w:left="660"/>
    </w:pPr>
    <w:rPr>
      <w:rFonts w:ascii="Times New Roman" w:hAnsi="Times New Roman"/>
      <w:sz w:val="18"/>
      <w:szCs w:val="18"/>
    </w:rPr>
  </w:style>
  <w:style w:type="paragraph" w:styleId="TOC5">
    <w:name w:val="toc 5"/>
    <w:basedOn w:val="Normal"/>
    <w:next w:val="Normal"/>
    <w:autoRedefine/>
    <w:semiHidden/>
    <w:rsid w:val="002700AD"/>
    <w:pPr>
      <w:tabs>
        <w:tab w:val="clear" w:pos="720"/>
      </w:tabs>
      <w:spacing w:before="0"/>
      <w:ind w:left="880"/>
    </w:pPr>
    <w:rPr>
      <w:rFonts w:ascii="Times New Roman" w:hAnsi="Times New Roman"/>
      <w:sz w:val="18"/>
      <w:szCs w:val="18"/>
    </w:rPr>
  </w:style>
  <w:style w:type="paragraph" w:styleId="TOC6">
    <w:name w:val="toc 6"/>
    <w:basedOn w:val="Normal"/>
    <w:next w:val="Normal"/>
    <w:autoRedefine/>
    <w:semiHidden/>
    <w:rsid w:val="002700AD"/>
    <w:pPr>
      <w:tabs>
        <w:tab w:val="clear" w:pos="720"/>
      </w:tabs>
      <w:spacing w:before="0"/>
      <w:ind w:left="1100"/>
    </w:pPr>
    <w:rPr>
      <w:rFonts w:ascii="Times New Roman" w:hAnsi="Times New Roman"/>
      <w:sz w:val="18"/>
      <w:szCs w:val="18"/>
    </w:rPr>
  </w:style>
  <w:style w:type="paragraph" w:styleId="TOC7">
    <w:name w:val="toc 7"/>
    <w:basedOn w:val="Normal"/>
    <w:next w:val="Normal"/>
    <w:autoRedefine/>
    <w:semiHidden/>
    <w:rsid w:val="002700AD"/>
    <w:pPr>
      <w:tabs>
        <w:tab w:val="clear" w:pos="720"/>
      </w:tabs>
      <w:spacing w:before="0"/>
      <w:ind w:left="1320"/>
    </w:pPr>
    <w:rPr>
      <w:rFonts w:ascii="Times New Roman" w:hAnsi="Times New Roman"/>
      <w:sz w:val="18"/>
      <w:szCs w:val="18"/>
    </w:rPr>
  </w:style>
  <w:style w:type="paragraph" w:styleId="TOC8">
    <w:name w:val="toc 8"/>
    <w:basedOn w:val="Normal"/>
    <w:next w:val="Normal"/>
    <w:autoRedefine/>
    <w:semiHidden/>
    <w:rsid w:val="002700AD"/>
    <w:pPr>
      <w:tabs>
        <w:tab w:val="clear" w:pos="720"/>
      </w:tabs>
      <w:spacing w:before="0"/>
      <w:ind w:left="1540"/>
    </w:pPr>
    <w:rPr>
      <w:rFonts w:ascii="Times New Roman" w:hAnsi="Times New Roman"/>
      <w:sz w:val="18"/>
      <w:szCs w:val="18"/>
    </w:rPr>
  </w:style>
  <w:style w:type="paragraph" w:styleId="TOC9">
    <w:name w:val="toc 9"/>
    <w:basedOn w:val="Normal"/>
    <w:next w:val="Normal"/>
    <w:autoRedefine/>
    <w:semiHidden/>
    <w:rsid w:val="002700AD"/>
    <w:pPr>
      <w:tabs>
        <w:tab w:val="clear" w:pos="720"/>
      </w:tabs>
      <w:spacing w:before="0"/>
      <w:ind w:left="1760"/>
    </w:pPr>
    <w:rPr>
      <w:rFonts w:ascii="Times New Roman" w:hAnsi="Times New Roman"/>
      <w:sz w:val="18"/>
      <w:szCs w:val="18"/>
    </w:rPr>
  </w:style>
  <w:style w:type="paragraph" w:customStyle="1" w:styleId="TOCTitle">
    <w:name w:val="TOC_Title"/>
    <w:next w:val="Normal"/>
    <w:autoRedefine/>
    <w:rsid w:val="00AA4568"/>
    <w:pPr>
      <w:spacing w:before="480" w:after="600"/>
      <w:outlineLvl w:val="0"/>
    </w:pPr>
    <w:rPr>
      <w:rFonts w:ascii="Arial" w:hAnsi="Arial"/>
      <w:b/>
      <w:sz w:val="48"/>
      <w:szCs w:val="24"/>
    </w:rPr>
  </w:style>
  <w:style w:type="paragraph" w:customStyle="1" w:styleId="Legal">
    <w:name w:val="Legal"/>
    <w:basedOn w:val="Normal"/>
    <w:autoRedefine/>
    <w:rsid w:val="00594724"/>
    <w:pPr>
      <w:tabs>
        <w:tab w:val="right" w:pos="8899"/>
        <w:tab w:val="left" w:pos="9000"/>
      </w:tabs>
      <w:autoSpaceDE w:val="0"/>
      <w:autoSpaceDN w:val="0"/>
      <w:adjustRightInd w:val="0"/>
      <w:spacing w:before="0"/>
    </w:pPr>
    <w:rPr>
      <w:sz w:val="16"/>
      <w:szCs w:val="20"/>
    </w:rPr>
  </w:style>
  <w:style w:type="paragraph" w:customStyle="1" w:styleId="TableTextIndent2">
    <w:name w:val="Table Text Indent2"/>
    <w:basedOn w:val="TableText"/>
    <w:next w:val="TableTextIndent"/>
    <w:autoRedefine/>
    <w:rsid w:val="002700AD"/>
    <w:pPr>
      <w:ind w:left="720"/>
    </w:pPr>
  </w:style>
  <w:style w:type="paragraph" w:customStyle="1" w:styleId="TableTextIndent">
    <w:name w:val="Table Text Indent"/>
    <w:basedOn w:val="Normal"/>
    <w:autoRedefine/>
    <w:rsid w:val="001A11CE"/>
    <w:pPr>
      <w:ind w:left="288"/>
    </w:pPr>
  </w:style>
  <w:style w:type="paragraph" w:styleId="Title">
    <w:name w:val="Title"/>
    <w:basedOn w:val="Normal"/>
    <w:qFormat/>
    <w:rsid w:val="00F02663"/>
    <w:pPr>
      <w:tabs>
        <w:tab w:val="clear" w:pos="720"/>
        <w:tab w:val="left" w:pos="1440"/>
        <w:tab w:val="left" w:pos="2160"/>
        <w:tab w:val="left" w:pos="2880"/>
        <w:tab w:val="left" w:pos="3600"/>
        <w:tab w:val="left" w:pos="4320"/>
        <w:tab w:val="left" w:pos="5040"/>
        <w:tab w:val="left" w:pos="5760"/>
        <w:tab w:val="left" w:pos="6480"/>
        <w:tab w:val="left" w:pos="7200"/>
        <w:tab w:val="left" w:pos="7920"/>
      </w:tabs>
      <w:suppressAutoHyphens/>
      <w:autoSpaceDE w:val="0"/>
      <w:autoSpaceDN w:val="0"/>
      <w:adjustRightInd w:val="0"/>
      <w:spacing w:before="640"/>
    </w:pPr>
    <w:rPr>
      <w:rFonts w:cs="Arial"/>
      <w:color w:val="000000"/>
      <w:w w:val="0"/>
      <w:sz w:val="72"/>
      <w:szCs w:val="72"/>
    </w:rPr>
  </w:style>
  <w:style w:type="paragraph" w:customStyle="1" w:styleId="Image">
    <w:name w:val="Image"/>
    <w:basedOn w:val="Normal"/>
    <w:autoRedefine/>
    <w:rsid w:val="00AB44D0"/>
    <w:pPr>
      <w:spacing w:before="120" w:after="120"/>
    </w:pPr>
  </w:style>
  <w:style w:type="paragraph" w:styleId="DocumentMap">
    <w:name w:val="Document Map"/>
    <w:basedOn w:val="Normal"/>
    <w:semiHidden/>
    <w:rsid w:val="002700AD"/>
    <w:pPr>
      <w:shd w:val="clear" w:color="auto" w:fill="000080"/>
    </w:pPr>
    <w:rPr>
      <w:rFonts w:ascii="Tahoma" w:hAnsi="Tahoma" w:cs="Tahoma"/>
    </w:rPr>
  </w:style>
  <w:style w:type="paragraph" w:customStyle="1" w:styleId="Address">
    <w:name w:val="Address"/>
    <w:basedOn w:val="Normal"/>
    <w:autoRedefine/>
    <w:rsid w:val="00A323B5"/>
  </w:style>
  <w:style w:type="character" w:customStyle="1" w:styleId="BodyTextChar">
    <w:name w:val="Body Text Char"/>
    <w:basedOn w:val="DefaultParagraphFont"/>
    <w:link w:val="BodyText"/>
    <w:rsid w:val="00A616ED"/>
    <w:rPr>
      <w:rFonts w:ascii="Arial" w:hAnsi="Arial" w:cs="Arial"/>
      <w:color w:val="000000"/>
    </w:rPr>
  </w:style>
  <w:style w:type="paragraph" w:styleId="BodyText">
    <w:name w:val="Body Text"/>
    <w:basedOn w:val="Normal"/>
    <w:link w:val="BodyTextChar"/>
    <w:autoRedefine/>
    <w:rsid w:val="00A616ED"/>
    <w:pPr>
      <w:ind w:left="1440"/>
    </w:pPr>
    <w:rPr>
      <w:rFonts w:cs="Arial"/>
      <w:color w:val="000000"/>
      <w:szCs w:val="20"/>
    </w:rPr>
  </w:style>
  <w:style w:type="table" w:styleId="TableGrid">
    <w:name w:val="Table Grid"/>
    <w:basedOn w:val="TableNormal"/>
    <w:uiPriority w:val="59"/>
    <w:rsid w:val="00D016ED"/>
    <w:pPr>
      <w:tabs>
        <w:tab w:val="left" w:pos="720"/>
      </w:tabs>
      <w:spacing w:before="180" w:line="300" w:lineRule="auto"/>
      <w:ind w:left="14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ulletList1Char">
    <w:name w:val="Bullet_List1 Char"/>
    <w:basedOn w:val="DefaultParagraphFont"/>
    <w:link w:val="BulletList1"/>
    <w:rsid w:val="0097652F"/>
    <w:rPr>
      <w:rFonts w:ascii="Arial" w:hAnsi="Arial"/>
      <w:szCs w:val="24"/>
    </w:rPr>
  </w:style>
  <w:style w:type="character" w:customStyle="1" w:styleId="BulletList3Char">
    <w:name w:val="Bullet_List3 Char"/>
    <w:basedOn w:val="BulletList1Char"/>
    <w:link w:val="BulletList3"/>
    <w:rsid w:val="00B55163"/>
    <w:rPr>
      <w:rFonts w:ascii="Arial" w:hAnsi="Arial"/>
      <w:szCs w:val="24"/>
    </w:rPr>
  </w:style>
  <w:style w:type="character" w:customStyle="1" w:styleId="BulletList4Char">
    <w:name w:val="Bullet_List4 Char"/>
    <w:basedOn w:val="BulletList3Char"/>
    <w:link w:val="BulletList4"/>
    <w:rsid w:val="009459DD"/>
    <w:rPr>
      <w:rFonts w:ascii="Arial" w:hAnsi="Arial"/>
      <w:szCs w:val="24"/>
    </w:rPr>
  </w:style>
  <w:style w:type="paragraph" w:customStyle="1" w:styleId="HeaderEven">
    <w:name w:val="HeaderEven"/>
    <w:basedOn w:val="Header"/>
    <w:autoRedefine/>
    <w:rsid w:val="00444004"/>
    <w:pPr>
      <w:spacing w:line="240" w:lineRule="auto"/>
      <w:ind w:left="-108"/>
      <w:jc w:val="left"/>
    </w:pPr>
  </w:style>
  <w:style w:type="paragraph" w:customStyle="1" w:styleId="FooterLeft">
    <w:name w:val="Footer Left"/>
    <w:basedOn w:val="Footer"/>
    <w:autoRedefine/>
    <w:rsid w:val="00404338"/>
  </w:style>
  <w:style w:type="paragraph" w:customStyle="1" w:styleId="Note">
    <w:name w:val="Note"/>
    <w:basedOn w:val="Indent2"/>
    <w:link w:val="NoteChar"/>
    <w:autoRedefine/>
    <w:qFormat/>
    <w:rsid w:val="001750F3"/>
    <w:pPr>
      <w:numPr>
        <w:numId w:val="14"/>
      </w:numPr>
      <w:pBdr>
        <w:top w:val="single" w:sz="4" w:space="1" w:color="auto"/>
        <w:bottom w:val="single" w:sz="4" w:space="1" w:color="auto"/>
      </w:pBdr>
      <w:spacing w:after="0"/>
    </w:pPr>
    <w:rPr>
      <w:b/>
    </w:rPr>
  </w:style>
  <w:style w:type="character" w:customStyle="1" w:styleId="Indent1Char">
    <w:name w:val="Indent1 Char"/>
    <w:basedOn w:val="DefaultParagraphFont"/>
    <w:link w:val="Indent1"/>
    <w:rsid w:val="004A34EF"/>
    <w:rPr>
      <w:rFonts w:ascii="Arial" w:hAnsi="Arial"/>
      <w:szCs w:val="24"/>
    </w:rPr>
  </w:style>
  <w:style w:type="character" w:customStyle="1" w:styleId="Indent2Char">
    <w:name w:val="Indent2 Char"/>
    <w:basedOn w:val="Indent1Char"/>
    <w:link w:val="Indent2"/>
    <w:rsid w:val="009470F8"/>
    <w:rPr>
      <w:rFonts w:ascii="Arial" w:hAnsi="Arial"/>
      <w:szCs w:val="24"/>
    </w:rPr>
  </w:style>
  <w:style w:type="character" w:customStyle="1" w:styleId="NoteChar">
    <w:name w:val="Note Char"/>
    <w:basedOn w:val="Indent2Char"/>
    <w:link w:val="Note"/>
    <w:rsid w:val="001750F3"/>
    <w:rPr>
      <w:rFonts w:ascii="Arial" w:hAnsi="Arial"/>
      <w:b/>
      <w:szCs w:val="24"/>
    </w:rPr>
  </w:style>
  <w:style w:type="character" w:customStyle="1" w:styleId="Heading1Char">
    <w:name w:val="Heading 1 Char"/>
    <w:basedOn w:val="DefaultParagraphFont"/>
    <w:link w:val="Heading1"/>
    <w:uiPriority w:val="9"/>
    <w:rsid w:val="00AD3BCB"/>
    <w:rPr>
      <w:rFonts w:ascii="Arial" w:eastAsia="MS Gothic" w:hAnsi="Arial"/>
      <w:b/>
      <w:sz w:val="40"/>
      <w:szCs w:val="36"/>
    </w:rPr>
  </w:style>
  <w:style w:type="character" w:customStyle="1" w:styleId="Heading1NNChar">
    <w:name w:val="Heading1_NN Char"/>
    <w:basedOn w:val="Heading1Char"/>
    <w:link w:val="Heading1NN"/>
    <w:rsid w:val="00143F5F"/>
    <w:rPr>
      <w:rFonts w:ascii="Arial" w:eastAsia="MS Gothic" w:hAnsi="Arial"/>
      <w:b/>
      <w:bCs/>
      <w:sz w:val="40"/>
      <w:szCs w:val="36"/>
      <w:shd w:val="clear" w:color="auto" w:fill="373737"/>
    </w:rPr>
  </w:style>
  <w:style w:type="character" w:customStyle="1" w:styleId="Heading4Char">
    <w:name w:val="Heading 4 Char"/>
    <w:basedOn w:val="DefaultParagraphFont"/>
    <w:link w:val="Heading4"/>
    <w:uiPriority w:val="9"/>
    <w:rsid w:val="00825118"/>
    <w:rPr>
      <w:rFonts w:ascii="Arial" w:eastAsia="MS Mincho" w:hAnsi="Arial"/>
      <w:b/>
      <w:bCs/>
      <w:sz w:val="24"/>
      <w:szCs w:val="28"/>
    </w:rPr>
  </w:style>
  <w:style w:type="character" w:customStyle="1" w:styleId="Heading4NNChar">
    <w:name w:val="Heading4_NN Char"/>
    <w:basedOn w:val="Heading4Char"/>
    <w:link w:val="Heading4NN"/>
    <w:rsid w:val="00451609"/>
    <w:rPr>
      <w:rFonts w:ascii="Arial" w:eastAsia="MS Mincho" w:hAnsi="Arial"/>
      <w:b/>
      <w:bCs/>
      <w:sz w:val="28"/>
      <w:szCs w:val="28"/>
      <w:shd w:val="clear" w:color="auto" w:fill="DADADA"/>
    </w:rPr>
  </w:style>
  <w:style w:type="paragraph" w:customStyle="1" w:styleId="StyleTitle26ptBold">
    <w:name w:val="Style Title + 26 pt Bold"/>
    <w:basedOn w:val="Title"/>
    <w:autoRedefine/>
    <w:rsid w:val="00A34A4B"/>
    <w:pPr>
      <w:spacing w:before="360"/>
    </w:pPr>
    <w:rPr>
      <w:b/>
      <w:bCs/>
      <w:sz w:val="52"/>
    </w:rPr>
  </w:style>
  <w:style w:type="paragraph" w:styleId="BalloonText">
    <w:name w:val="Balloon Text"/>
    <w:basedOn w:val="Normal"/>
    <w:semiHidden/>
    <w:rsid w:val="00482E6B"/>
    <w:rPr>
      <w:rFonts w:ascii="Tahoma" w:hAnsi="Tahoma" w:cs="Tahoma"/>
      <w:sz w:val="16"/>
      <w:szCs w:val="16"/>
    </w:rPr>
  </w:style>
  <w:style w:type="character" w:styleId="Emphasis">
    <w:name w:val="Emphasis"/>
    <w:basedOn w:val="DefaultParagraphFont"/>
    <w:qFormat/>
    <w:rsid w:val="001F4D14"/>
    <w:rPr>
      <w:rFonts w:ascii="Arial" w:hAnsi="Arial"/>
      <w:i/>
      <w:sz w:val="20"/>
    </w:rPr>
  </w:style>
  <w:style w:type="character" w:customStyle="1" w:styleId="FooterChar">
    <w:name w:val="Footer Char"/>
    <w:basedOn w:val="DefaultParagraphFont"/>
    <w:link w:val="Footer"/>
    <w:uiPriority w:val="99"/>
    <w:rsid w:val="0027298D"/>
    <w:rPr>
      <w:rFonts w:ascii="Arial" w:hAnsi="Arial"/>
      <w:bCs/>
      <w:noProof/>
      <w:sz w:val="18"/>
    </w:rPr>
  </w:style>
  <w:style w:type="paragraph" w:customStyle="1" w:styleId="Tip">
    <w:name w:val="Tip"/>
    <w:basedOn w:val="Note"/>
    <w:autoRedefine/>
    <w:qFormat/>
    <w:rsid w:val="00EE4D3E"/>
    <w:pPr>
      <w:numPr>
        <w:numId w:val="16"/>
      </w:numPr>
    </w:pPr>
  </w:style>
  <w:style w:type="paragraph" w:customStyle="1" w:styleId="Warning">
    <w:name w:val="Warning"/>
    <w:basedOn w:val="Note"/>
    <w:autoRedefine/>
    <w:qFormat/>
    <w:rsid w:val="00075941"/>
    <w:pPr>
      <w:numPr>
        <w:numId w:val="17"/>
      </w:numPr>
      <w:ind w:left="2160" w:hanging="720"/>
    </w:pPr>
  </w:style>
  <w:style w:type="paragraph" w:customStyle="1" w:styleId="Caution">
    <w:name w:val="Caution"/>
    <w:basedOn w:val="Note"/>
    <w:autoRedefine/>
    <w:qFormat/>
    <w:rsid w:val="00E94A8F"/>
    <w:pPr>
      <w:numPr>
        <w:numId w:val="18"/>
      </w:numPr>
    </w:pPr>
  </w:style>
  <w:style w:type="paragraph" w:styleId="ListParagraph">
    <w:name w:val="List Paragraph"/>
    <w:basedOn w:val="Normal"/>
    <w:uiPriority w:val="34"/>
    <w:qFormat/>
    <w:rsid w:val="009A359D"/>
    <w:pPr>
      <w:tabs>
        <w:tab w:val="clear" w:pos="720"/>
      </w:tabs>
      <w:spacing w:before="0" w:after="200" w:line="276" w:lineRule="auto"/>
      <w:ind w:left="720"/>
      <w:contextualSpacing/>
    </w:pPr>
    <w:rPr>
      <w:rFonts w:asciiTheme="minorHAnsi" w:eastAsiaTheme="minorHAnsi" w:hAnsiTheme="minorHAnsi" w:cstheme="minorBidi"/>
      <w:szCs w:val="22"/>
    </w:rPr>
  </w:style>
  <w:style w:type="paragraph" w:customStyle="1" w:styleId="Tiny">
    <w:name w:val="Tiny"/>
    <w:basedOn w:val="Normal"/>
    <w:autoRedefine/>
    <w:qFormat/>
    <w:rsid w:val="00451609"/>
    <w:pPr>
      <w:spacing w:before="0" w:line="14" w:lineRule="exact"/>
    </w:pPr>
    <w:rPr>
      <w:sz w:val="2"/>
    </w:rPr>
  </w:style>
  <w:style w:type="paragraph" w:customStyle="1" w:styleId="Version">
    <w:name w:val="Version"/>
    <w:basedOn w:val="StyleTitle26ptBold"/>
    <w:autoRedefine/>
    <w:qFormat/>
    <w:rsid w:val="00C012C3"/>
    <w:rPr>
      <w:sz w:val="36"/>
    </w:rPr>
  </w:style>
  <w:style w:type="character" w:customStyle="1" w:styleId="HeaderChar">
    <w:name w:val="Header Char"/>
    <w:basedOn w:val="DefaultParagraphFont"/>
    <w:link w:val="Header"/>
    <w:uiPriority w:val="99"/>
    <w:rsid w:val="00832AB2"/>
    <w:rPr>
      <w:rFonts w:ascii="Arial" w:hAnsi="Arial"/>
      <w:b/>
      <w:bCs/>
      <w:iCs/>
      <w:noProof/>
      <w:szCs w:val="24"/>
    </w:rPr>
  </w:style>
  <w:style w:type="character" w:styleId="PageNumber">
    <w:name w:val="page number"/>
    <w:basedOn w:val="DefaultParagraphFont"/>
    <w:rsid w:val="00EC6BF2"/>
    <w:rPr>
      <w:rFonts w:ascii="Arial Black" w:hAnsi="Arial Black"/>
      <w:sz w:val="22"/>
    </w:rPr>
  </w:style>
  <w:style w:type="paragraph" w:customStyle="1" w:styleId="ApteanCopyright">
    <w:name w:val="ApteanCopyright"/>
    <w:basedOn w:val="Normal"/>
    <w:link w:val="ApteanCopyrightChar"/>
    <w:rsid w:val="00EC6BF2"/>
    <w:pPr>
      <w:tabs>
        <w:tab w:val="clear" w:pos="720"/>
      </w:tabs>
      <w:spacing w:before="120" w:after="120" w:line="276" w:lineRule="auto"/>
    </w:pPr>
    <w:rPr>
      <w:rFonts w:eastAsia="MS Mincho"/>
      <w:color w:val="BFBFBF"/>
      <w:sz w:val="24"/>
    </w:rPr>
  </w:style>
  <w:style w:type="character" w:customStyle="1" w:styleId="ApteanCopyrightChar">
    <w:name w:val="ApteanCopyright Char"/>
    <w:basedOn w:val="DefaultParagraphFont"/>
    <w:link w:val="ApteanCopyright"/>
    <w:rsid w:val="00EC6BF2"/>
    <w:rPr>
      <w:rFonts w:ascii="Arial" w:eastAsia="MS Mincho" w:hAnsi="Arial"/>
      <w:color w:val="BFBFBF"/>
      <w:sz w:val="24"/>
      <w:szCs w:val="24"/>
    </w:rPr>
  </w:style>
  <w:style w:type="paragraph" w:customStyle="1" w:styleId="NoSpacing1">
    <w:name w:val="No Spacing1"/>
    <w:uiPriority w:val="1"/>
    <w:qFormat/>
    <w:rsid w:val="00291AD1"/>
    <w:rPr>
      <w:rFonts w:ascii="Calibri" w:eastAsia="MS Mincho" w:hAnsi="Calibri"/>
      <w:sz w:val="12"/>
      <w:szCs w:val="22"/>
    </w:rPr>
  </w:style>
  <w:style w:type="paragraph" w:customStyle="1" w:styleId="VersionNumber">
    <w:name w:val="Version Number"/>
    <w:qFormat/>
    <w:rsid w:val="00EC6BF2"/>
    <w:pPr>
      <w:ind w:right="-288"/>
      <w:jc w:val="right"/>
    </w:pPr>
    <w:rPr>
      <w:rFonts w:ascii="Arial" w:eastAsia="MS Mincho" w:hAnsi="Arial"/>
      <w:b/>
      <w:color w:val="D9D9D9"/>
      <w:sz w:val="28"/>
      <w:szCs w:val="28"/>
    </w:rPr>
  </w:style>
  <w:style w:type="paragraph" w:customStyle="1" w:styleId="HeaderAddress">
    <w:name w:val="HeaderAddress"/>
    <w:qFormat/>
    <w:rsid w:val="00EC6BF2"/>
    <w:pPr>
      <w:tabs>
        <w:tab w:val="right" w:pos="9900"/>
      </w:tabs>
      <w:ind w:right="72"/>
      <w:jc w:val="center"/>
    </w:pPr>
    <w:rPr>
      <w:rFonts w:ascii="Verdana" w:eastAsia="MS Mincho" w:hAnsi="Verdana"/>
      <w:color w:val="7F7F7F"/>
      <w:sz w:val="18"/>
      <w:szCs w:val="18"/>
    </w:rPr>
  </w:style>
  <w:style w:type="paragraph" w:customStyle="1" w:styleId="DocType">
    <w:name w:val="DocType"/>
    <w:rsid w:val="00EC6BF2"/>
    <w:pPr>
      <w:spacing w:before="120" w:after="120"/>
      <w:ind w:left="720"/>
    </w:pPr>
    <w:rPr>
      <w:rFonts w:ascii="Arial" w:eastAsia="MS Mincho" w:hAnsi="Arial"/>
      <w:b/>
      <w:caps/>
      <w:color w:val="7F7F7F"/>
      <w:sz w:val="36"/>
      <w:szCs w:val="40"/>
    </w:rPr>
  </w:style>
  <w:style w:type="paragraph" w:customStyle="1" w:styleId="VersionNo">
    <w:name w:val="VersionNo"/>
    <w:rsid w:val="00EC6BF2"/>
    <w:pPr>
      <w:spacing w:before="240" w:after="240"/>
      <w:ind w:left="720"/>
    </w:pPr>
    <w:rPr>
      <w:rFonts w:ascii="Arial" w:eastAsia="MS Mincho" w:hAnsi="Arial"/>
      <w:color w:val="7F7F7F"/>
      <w:sz w:val="40"/>
      <w:szCs w:val="40"/>
    </w:rPr>
  </w:style>
  <w:style w:type="paragraph" w:customStyle="1" w:styleId="ProductName">
    <w:name w:val="ProductName"/>
    <w:basedOn w:val="Normal"/>
    <w:rsid w:val="00EC6BF2"/>
    <w:pPr>
      <w:tabs>
        <w:tab w:val="clear" w:pos="720"/>
      </w:tabs>
      <w:spacing w:before="120" w:after="120"/>
    </w:pPr>
    <w:rPr>
      <w:rFonts w:eastAsia="MS Mincho"/>
      <w:caps/>
      <w:color w:val="FFFFFF"/>
      <w:sz w:val="72"/>
      <w:szCs w:val="72"/>
    </w:rPr>
  </w:style>
  <w:style w:type="paragraph" w:customStyle="1" w:styleId="CoverPageDate">
    <w:name w:val="CoverPageDate"/>
    <w:qFormat/>
    <w:rsid w:val="00EC6BF2"/>
    <w:pPr>
      <w:jc w:val="right"/>
    </w:pPr>
    <w:rPr>
      <w:rFonts w:ascii="Arial" w:eastAsia="MS Mincho" w:hAnsi="Arial"/>
      <w:b/>
      <w:color w:val="D9D9D9"/>
      <w:sz w:val="28"/>
      <w:szCs w:val="28"/>
    </w:rPr>
  </w:style>
  <w:style w:type="paragraph" w:customStyle="1" w:styleId="FooterRight">
    <w:name w:val="FooterRight"/>
    <w:basedOn w:val="Footer"/>
    <w:autoRedefine/>
    <w:qFormat/>
    <w:rsid w:val="005E59EC"/>
    <w:pPr>
      <w:jc w:val="right"/>
    </w:pPr>
  </w:style>
  <w:style w:type="paragraph" w:customStyle="1" w:styleId="TableHead1">
    <w:name w:val="Table_Head_1"/>
    <w:basedOn w:val="TableHead"/>
    <w:autoRedefine/>
    <w:qFormat/>
    <w:rsid w:val="00E2534A"/>
    <w:rPr>
      <w:color w:val="FFFFFF" w:themeColor="background1"/>
    </w:rPr>
  </w:style>
  <w:style w:type="character" w:customStyle="1" w:styleId="CodeChar">
    <w:name w:val="Code Char"/>
    <w:basedOn w:val="DefaultParagraphFont"/>
    <w:link w:val="Code"/>
    <w:rsid w:val="00C92E4C"/>
    <w:rPr>
      <w:rFonts w:ascii="Courier New" w:hAnsi="Courier New"/>
      <w:szCs w:val="24"/>
    </w:rPr>
  </w:style>
  <w:style w:type="character" w:styleId="CommentReference">
    <w:name w:val="annotation reference"/>
    <w:basedOn w:val="DefaultParagraphFont"/>
    <w:rsid w:val="006F2B9C"/>
    <w:rPr>
      <w:sz w:val="16"/>
      <w:szCs w:val="16"/>
    </w:rPr>
  </w:style>
  <w:style w:type="paragraph" w:styleId="CommentText">
    <w:name w:val="annotation text"/>
    <w:basedOn w:val="Normal"/>
    <w:link w:val="CommentTextChar"/>
    <w:rsid w:val="006F2B9C"/>
    <w:pPr>
      <w:spacing w:line="240" w:lineRule="auto"/>
    </w:pPr>
    <w:rPr>
      <w:szCs w:val="20"/>
    </w:rPr>
  </w:style>
  <w:style w:type="character" w:customStyle="1" w:styleId="CommentTextChar">
    <w:name w:val="Comment Text Char"/>
    <w:basedOn w:val="DefaultParagraphFont"/>
    <w:link w:val="CommentText"/>
    <w:rsid w:val="006F2B9C"/>
    <w:rPr>
      <w:rFonts w:ascii="Arial" w:hAnsi="Arial"/>
    </w:rPr>
  </w:style>
  <w:style w:type="paragraph" w:styleId="CommentSubject">
    <w:name w:val="annotation subject"/>
    <w:basedOn w:val="CommentText"/>
    <w:next w:val="CommentText"/>
    <w:link w:val="CommentSubjectChar"/>
    <w:rsid w:val="006F2B9C"/>
    <w:rPr>
      <w:b/>
      <w:bCs/>
    </w:rPr>
  </w:style>
  <w:style w:type="character" w:customStyle="1" w:styleId="CommentSubjectChar">
    <w:name w:val="Comment Subject Char"/>
    <w:basedOn w:val="CommentTextChar"/>
    <w:link w:val="CommentSubject"/>
    <w:rsid w:val="006F2B9C"/>
    <w:rPr>
      <w:rFonts w:ascii="Arial" w:hAnsi="Arial"/>
      <w:b/>
      <w:bCs/>
    </w:rPr>
  </w:style>
  <w:style w:type="paragraph" w:styleId="Revision">
    <w:name w:val="Revision"/>
    <w:hidden/>
    <w:uiPriority w:val="99"/>
    <w:semiHidden/>
    <w:rsid w:val="003A4C46"/>
    <w:rPr>
      <w:rFonts w:ascii="Arial" w:hAnsi="Arial"/>
      <w:szCs w:val="24"/>
    </w:rPr>
  </w:style>
  <w:style w:type="paragraph" w:customStyle="1" w:styleId="Listnote">
    <w:name w:val="List_note"/>
    <w:basedOn w:val="Note"/>
    <w:next w:val="Normal"/>
    <w:autoRedefine/>
    <w:qFormat/>
    <w:rsid w:val="00C9624A"/>
    <w:pPr>
      <w:ind w:left="2232"/>
    </w:pPr>
  </w:style>
  <w:style w:type="character" w:customStyle="1" w:styleId="StyleBold">
    <w:name w:val="Style Bold"/>
    <w:rsid w:val="00E72E13"/>
    <w:rPr>
      <w:rFonts w:ascii="Arial" w:hAnsi="Arial"/>
      <w:b/>
      <w:bCs/>
      <w:sz w:val="20"/>
    </w:rPr>
  </w:style>
  <w:style w:type="paragraph" w:customStyle="1" w:styleId="Bullets">
    <w:name w:val="Bullets"/>
    <w:basedOn w:val="Normal"/>
    <w:link w:val="BulletsCharChar"/>
    <w:autoRedefine/>
    <w:rsid w:val="00E72E13"/>
    <w:pPr>
      <w:numPr>
        <w:numId w:val="27"/>
      </w:numPr>
      <w:spacing w:before="0" w:after="120" w:line="240" w:lineRule="auto"/>
    </w:pPr>
    <w:rPr>
      <w:rFonts w:ascii="Calibri" w:hAnsi="Calibri"/>
      <w:noProof/>
      <w:color w:val="7030A0"/>
    </w:rPr>
  </w:style>
  <w:style w:type="character" w:customStyle="1" w:styleId="BulletsCharChar">
    <w:name w:val="Bullets Char Char"/>
    <w:link w:val="Bullets"/>
    <w:rsid w:val="00E72E13"/>
    <w:rPr>
      <w:rFonts w:ascii="Calibri" w:hAnsi="Calibri"/>
      <w:noProof/>
      <w:color w:val="7030A0"/>
      <w:szCs w:val="24"/>
    </w:rPr>
  </w:style>
  <w:style w:type="paragraph" w:styleId="Subtitle">
    <w:name w:val="Subtitle"/>
    <w:basedOn w:val="Normal"/>
    <w:next w:val="Normal"/>
    <w:link w:val="SubtitleChar"/>
    <w:qFormat/>
    <w:rsid w:val="006705ED"/>
    <w:pPr>
      <w:numPr>
        <w:ilvl w:val="1"/>
      </w:numPr>
      <w:spacing w:after="160"/>
      <w:ind w:left="3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6705ED"/>
    <w:rPr>
      <w:rFonts w:asciiTheme="minorHAnsi" w:eastAsiaTheme="minorEastAsia" w:hAnsiTheme="minorHAnsi" w:cstheme="minorBidi"/>
      <w:color w:val="5A5A5A" w:themeColor="text1" w:themeTint="A5"/>
      <w:spacing w:val="15"/>
      <w:sz w:val="22"/>
      <w:szCs w:val="22"/>
    </w:rPr>
  </w:style>
  <w:style w:type="character" w:styleId="Strong">
    <w:name w:val="Strong"/>
    <w:basedOn w:val="DefaultParagraphFont"/>
    <w:qFormat/>
    <w:rsid w:val="006705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531277">
      <w:bodyDiv w:val="1"/>
      <w:marLeft w:val="0"/>
      <w:marRight w:val="0"/>
      <w:marTop w:val="0"/>
      <w:marBottom w:val="0"/>
      <w:divBdr>
        <w:top w:val="none" w:sz="0" w:space="0" w:color="auto"/>
        <w:left w:val="none" w:sz="0" w:space="0" w:color="auto"/>
        <w:bottom w:val="none" w:sz="0" w:space="0" w:color="auto"/>
        <w:right w:val="none" w:sz="0" w:space="0" w:color="auto"/>
      </w:divBdr>
    </w:div>
    <w:div w:id="220409738">
      <w:bodyDiv w:val="1"/>
      <w:marLeft w:val="0"/>
      <w:marRight w:val="0"/>
      <w:marTop w:val="0"/>
      <w:marBottom w:val="0"/>
      <w:divBdr>
        <w:top w:val="none" w:sz="0" w:space="0" w:color="auto"/>
        <w:left w:val="none" w:sz="0" w:space="0" w:color="auto"/>
        <w:bottom w:val="none" w:sz="0" w:space="0" w:color="auto"/>
        <w:right w:val="none" w:sz="0" w:space="0" w:color="auto"/>
      </w:divBdr>
    </w:div>
    <w:div w:id="283267169">
      <w:bodyDiv w:val="1"/>
      <w:marLeft w:val="0"/>
      <w:marRight w:val="0"/>
      <w:marTop w:val="0"/>
      <w:marBottom w:val="0"/>
      <w:divBdr>
        <w:top w:val="none" w:sz="0" w:space="0" w:color="auto"/>
        <w:left w:val="none" w:sz="0" w:space="0" w:color="auto"/>
        <w:bottom w:val="none" w:sz="0" w:space="0" w:color="auto"/>
        <w:right w:val="none" w:sz="0" w:space="0" w:color="auto"/>
      </w:divBdr>
    </w:div>
    <w:div w:id="310401744">
      <w:bodyDiv w:val="1"/>
      <w:marLeft w:val="0"/>
      <w:marRight w:val="0"/>
      <w:marTop w:val="0"/>
      <w:marBottom w:val="0"/>
      <w:divBdr>
        <w:top w:val="none" w:sz="0" w:space="0" w:color="auto"/>
        <w:left w:val="none" w:sz="0" w:space="0" w:color="auto"/>
        <w:bottom w:val="none" w:sz="0" w:space="0" w:color="auto"/>
        <w:right w:val="none" w:sz="0" w:space="0" w:color="auto"/>
      </w:divBdr>
    </w:div>
    <w:div w:id="335617149">
      <w:bodyDiv w:val="1"/>
      <w:marLeft w:val="0"/>
      <w:marRight w:val="0"/>
      <w:marTop w:val="0"/>
      <w:marBottom w:val="0"/>
      <w:divBdr>
        <w:top w:val="none" w:sz="0" w:space="0" w:color="auto"/>
        <w:left w:val="none" w:sz="0" w:space="0" w:color="auto"/>
        <w:bottom w:val="none" w:sz="0" w:space="0" w:color="auto"/>
        <w:right w:val="none" w:sz="0" w:space="0" w:color="auto"/>
      </w:divBdr>
    </w:div>
    <w:div w:id="447167640">
      <w:bodyDiv w:val="1"/>
      <w:marLeft w:val="0"/>
      <w:marRight w:val="0"/>
      <w:marTop w:val="0"/>
      <w:marBottom w:val="0"/>
      <w:divBdr>
        <w:top w:val="none" w:sz="0" w:space="0" w:color="auto"/>
        <w:left w:val="none" w:sz="0" w:space="0" w:color="auto"/>
        <w:bottom w:val="none" w:sz="0" w:space="0" w:color="auto"/>
        <w:right w:val="none" w:sz="0" w:space="0" w:color="auto"/>
      </w:divBdr>
    </w:div>
    <w:div w:id="610015260">
      <w:bodyDiv w:val="1"/>
      <w:marLeft w:val="0"/>
      <w:marRight w:val="0"/>
      <w:marTop w:val="0"/>
      <w:marBottom w:val="0"/>
      <w:divBdr>
        <w:top w:val="none" w:sz="0" w:space="0" w:color="auto"/>
        <w:left w:val="none" w:sz="0" w:space="0" w:color="auto"/>
        <w:bottom w:val="none" w:sz="0" w:space="0" w:color="auto"/>
        <w:right w:val="none" w:sz="0" w:space="0" w:color="auto"/>
      </w:divBdr>
    </w:div>
    <w:div w:id="649096156">
      <w:bodyDiv w:val="1"/>
      <w:marLeft w:val="0"/>
      <w:marRight w:val="0"/>
      <w:marTop w:val="0"/>
      <w:marBottom w:val="0"/>
      <w:divBdr>
        <w:top w:val="none" w:sz="0" w:space="0" w:color="auto"/>
        <w:left w:val="none" w:sz="0" w:space="0" w:color="auto"/>
        <w:bottom w:val="none" w:sz="0" w:space="0" w:color="auto"/>
        <w:right w:val="none" w:sz="0" w:space="0" w:color="auto"/>
      </w:divBdr>
    </w:div>
    <w:div w:id="751580881">
      <w:bodyDiv w:val="1"/>
      <w:marLeft w:val="0"/>
      <w:marRight w:val="0"/>
      <w:marTop w:val="0"/>
      <w:marBottom w:val="0"/>
      <w:divBdr>
        <w:top w:val="none" w:sz="0" w:space="0" w:color="auto"/>
        <w:left w:val="none" w:sz="0" w:space="0" w:color="auto"/>
        <w:bottom w:val="none" w:sz="0" w:space="0" w:color="auto"/>
        <w:right w:val="none" w:sz="0" w:space="0" w:color="auto"/>
      </w:divBdr>
    </w:div>
    <w:div w:id="781874818">
      <w:bodyDiv w:val="1"/>
      <w:marLeft w:val="0"/>
      <w:marRight w:val="0"/>
      <w:marTop w:val="0"/>
      <w:marBottom w:val="0"/>
      <w:divBdr>
        <w:top w:val="none" w:sz="0" w:space="0" w:color="auto"/>
        <w:left w:val="none" w:sz="0" w:space="0" w:color="auto"/>
        <w:bottom w:val="none" w:sz="0" w:space="0" w:color="auto"/>
        <w:right w:val="none" w:sz="0" w:space="0" w:color="auto"/>
      </w:divBdr>
    </w:div>
    <w:div w:id="996345700">
      <w:bodyDiv w:val="1"/>
      <w:marLeft w:val="0"/>
      <w:marRight w:val="0"/>
      <w:marTop w:val="0"/>
      <w:marBottom w:val="0"/>
      <w:divBdr>
        <w:top w:val="none" w:sz="0" w:space="0" w:color="auto"/>
        <w:left w:val="none" w:sz="0" w:space="0" w:color="auto"/>
        <w:bottom w:val="none" w:sz="0" w:space="0" w:color="auto"/>
        <w:right w:val="none" w:sz="0" w:space="0" w:color="auto"/>
      </w:divBdr>
    </w:div>
    <w:div w:id="1021588614">
      <w:bodyDiv w:val="1"/>
      <w:marLeft w:val="0"/>
      <w:marRight w:val="0"/>
      <w:marTop w:val="0"/>
      <w:marBottom w:val="0"/>
      <w:divBdr>
        <w:top w:val="none" w:sz="0" w:space="0" w:color="auto"/>
        <w:left w:val="none" w:sz="0" w:space="0" w:color="auto"/>
        <w:bottom w:val="none" w:sz="0" w:space="0" w:color="auto"/>
        <w:right w:val="none" w:sz="0" w:space="0" w:color="auto"/>
      </w:divBdr>
    </w:div>
    <w:div w:id="1107651466">
      <w:bodyDiv w:val="1"/>
      <w:marLeft w:val="0"/>
      <w:marRight w:val="0"/>
      <w:marTop w:val="0"/>
      <w:marBottom w:val="0"/>
      <w:divBdr>
        <w:top w:val="none" w:sz="0" w:space="0" w:color="auto"/>
        <w:left w:val="none" w:sz="0" w:space="0" w:color="auto"/>
        <w:bottom w:val="none" w:sz="0" w:space="0" w:color="auto"/>
        <w:right w:val="none" w:sz="0" w:space="0" w:color="auto"/>
      </w:divBdr>
    </w:div>
    <w:div w:id="1458600262">
      <w:bodyDiv w:val="1"/>
      <w:marLeft w:val="0"/>
      <w:marRight w:val="0"/>
      <w:marTop w:val="0"/>
      <w:marBottom w:val="0"/>
      <w:divBdr>
        <w:top w:val="none" w:sz="0" w:space="0" w:color="auto"/>
        <w:left w:val="none" w:sz="0" w:space="0" w:color="auto"/>
        <w:bottom w:val="none" w:sz="0" w:space="0" w:color="auto"/>
        <w:right w:val="none" w:sz="0" w:space="0" w:color="auto"/>
      </w:divBdr>
    </w:div>
    <w:div w:id="1633511025">
      <w:bodyDiv w:val="1"/>
      <w:marLeft w:val="0"/>
      <w:marRight w:val="0"/>
      <w:marTop w:val="0"/>
      <w:marBottom w:val="0"/>
      <w:divBdr>
        <w:top w:val="none" w:sz="0" w:space="0" w:color="auto"/>
        <w:left w:val="none" w:sz="0" w:space="0" w:color="auto"/>
        <w:bottom w:val="none" w:sz="0" w:space="0" w:color="auto"/>
        <w:right w:val="none" w:sz="0" w:space="0" w:color="auto"/>
      </w:divBdr>
    </w:div>
    <w:div w:id="1637374473">
      <w:bodyDiv w:val="1"/>
      <w:marLeft w:val="0"/>
      <w:marRight w:val="0"/>
      <w:marTop w:val="0"/>
      <w:marBottom w:val="0"/>
      <w:divBdr>
        <w:top w:val="none" w:sz="0" w:space="0" w:color="auto"/>
        <w:left w:val="none" w:sz="0" w:space="0" w:color="auto"/>
        <w:bottom w:val="none" w:sz="0" w:space="0" w:color="auto"/>
        <w:right w:val="none" w:sz="0" w:space="0" w:color="auto"/>
      </w:divBdr>
    </w:div>
    <w:div w:id="1668825489">
      <w:bodyDiv w:val="1"/>
      <w:marLeft w:val="0"/>
      <w:marRight w:val="0"/>
      <w:marTop w:val="0"/>
      <w:marBottom w:val="0"/>
      <w:divBdr>
        <w:top w:val="none" w:sz="0" w:space="0" w:color="auto"/>
        <w:left w:val="none" w:sz="0" w:space="0" w:color="auto"/>
        <w:bottom w:val="none" w:sz="0" w:space="0" w:color="auto"/>
        <w:right w:val="none" w:sz="0" w:space="0" w:color="auto"/>
      </w:divBdr>
    </w:div>
    <w:div w:id="1821077163">
      <w:bodyDiv w:val="1"/>
      <w:marLeft w:val="0"/>
      <w:marRight w:val="0"/>
      <w:marTop w:val="0"/>
      <w:marBottom w:val="0"/>
      <w:divBdr>
        <w:top w:val="none" w:sz="0" w:space="0" w:color="auto"/>
        <w:left w:val="none" w:sz="0" w:space="0" w:color="auto"/>
        <w:bottom w:val="none" w:sz="0" w:space="0" w:color="auto"/>
        <w:right w:val="none" w:sz="0" w:space="0" w:color="auto"/>
      </w:divBdr>
    </w:div>
    <w:div w:id="1910731097">
      <w:bodyDiv w:val="1"/>
      <w:marLeft w:val="0"/>
      <w:marRight w:val="0"/>
      <w:marTop w:val="0"/>
      <w:marBottom w:val="0"/>
      <w:divBdr>
        <w:top w:val="none" w:sz="0" w:space="0" w:color="auto"/>
        <w:left w:val="none" w:sz="0" w:space="0" w:color="auto"/>
        <w:bottom w:val="none" w:sz="0" w:space="0" w:color="auto"/>
        <w:right w:val="none" w:sz="0" w:space="0" w:color="auto"/>
      </w:divBdr>
    </w:div>
    <w:div w:id="1933077042">
      <w:bodyDiv w:val="1"/>
      <w:marLeft w:val="0"/>
      <w:marRight w:val="0"/>
      <w:marTop w:val="0"/>
      <w:marBottom w:val="0"/>
      <w:divBdr>
        <w:top w:val="none" w:sz="0" w:space="0" w:color="auto"/>
        <w:left w:val="none" w:sz="0" w:space="0" w:color="auto"/>
        <w:bottom w:val="none" w:sz="0" w:space="0" w:color="auto"/>
        <w:right w:val="none" w:sz="0" w:space="0" w:color="auto"/>
      </w:divBdr>
    </w:div>
    <w:div w:id="1959874584">
      <w:bodyDiv w:val="1"/>
      <w:marLeft w:val="0"/>
      <w:marRight w:val="0"/>
      <w:marTop w:val="0"/>
      <w:marBottom w:val="0"/>
      <w:divBdr>
        <w:top w:val="none" w:sz="0" w:space="0" w:color="auto"/>
        <w:left w:val="none" w:sz="0" w:space="0" w:color="auto"/>
        <w:bottom w:val="none" w:sz="0" w:space="0" w:color="auto"/>
        <w:right w:val="none" w:sz="0" w:space="0" w:color="auto"/>
      </w:divBdr>
    </w:div>
    <w:div w:id="1969820052">
      <w:bodyDiv w:val="1"/>
      <w:marLeft w:val="90"/>
      <w:marRight w:val="90"/>
      <w:marTop w:val="90"/>
      <w:marBottom w:val="90"/>
      <w:divBdr>
        <w:top w:val="none" w:sz="0" w:space="0" w:color="auto"/>
        <w:left w:val="none" w:sz="0" w:space="0" w:color="auto"/>
        <w:bottom w:val="none" w:sz="0" w:space="0" w:color="auto"/>
        <w:right w:val="none" w:sz="0" w:space="0" w:color="auto"/>
      </w:divBdr>
      <w:divsChild>
        <w:div w:id="1987707467">
          <w:marLeft w:val="0"/>
          <w:marRight w:val="0"/>
          <w:marTop w:val="0"/>
          <w:marBottom w:val="0"/>
          <w:divBdr>
            <w:top w:val="none" w:sz="0" w:space="0" w:color="auto"/>
            <w:left w:val="none" w:sz="0" w:space="0" w:color="auto"/>
            <w:bottom w:val="none" w:sz="0" w:space="0" w:color="auto"/>
            <w:right w:val="none" w:sz="0" w:space="0" w:color="auto"/>
          </w:divBdr>
          <w:divsChild>
            <w:div w:id="880559145">
              <w:marLeft w:val="0"/>
              <w:marRight w:val="0"/>
              <w:marTop w:val="0"/>
              <w:marBottom w:val="0"/>
              <w:divBdr>
                <w:top w:val="none" w:sz="0" w:space="0" w:color="auto"/>
                <w:left w:val="none" w:sz="0" w:space="0" w:color="auto"/>
                <w:bottom w:val="none" w:sz="0" w:space="0" w:color="auto"/>
                <w:right w:val="none" w:sz="0" w:space="0" w:color="auto"/>
              </w:divBdr>
              <w:divsChild>
                <w:div w:id="737871894">
                  <w:marLeft w:val="0"/>
                  <w:marRight w:val="0"/>
                  <w:marTop w:val="0"/>
                  <w:marBottom w:val="0"/>
                  <w:divBdr>
                    <w:top w:val="none" w:sz="0" w:space="0" w:color="auto"/>
                    <w:left w:val="none" w:sz="0" w:space="0" w:color="auto"/>
                    <w:bottom w:val="none" w:sz="0" w:space="0" w:color="auto"/>
                    <w:right w:val="none" w:sz="0" w:space="0" w:color="auto"/>
                  </w:divBdr>
                </w:div>
                <w:div w:id="739181109">
                  <w:marLeft w:val="0"/>
                  <w:marRight w:val="0"/>
                  <w:marTop w:val="0"/>
                  <w:marBottom w:val="0"/>
                  <w:divBdr>
                    <w:top w:val="none" w:sz="0" w:space="0" w:color="auto"/>
                    <w:left w:val="none" w:sz="0" w:space="0" w:color="auto"/>
                    <w:bottom w:val="none" w:sz="0" w:space="0" w:color="auto"/>
                    <w:right w:val="none" w:sz="0" w:space="0" w:color="auto"/>
                  </w:divBdr>
                </w:div>
                <w:div w:id="1554733982">
                  <w:marLeft w:val="0"/>
                  <w:marRight w:val="0"/>
                  <w:marTop w:val="0"/>
                  <w:marBottom w:val="0"/>
                  <w:divBdr>
                    <w:top w:val="none" w:sz="0" w:space="0" w:color="auto"/>
                    <w:left w:val="none" w:sz="0" w:space="0" w:color="auto"/>
                    <w:bottom w:val="none" w:sz="0" w:space="0" w:color="auto"/>
                    <w:right w:val="none" w:sz="0" w:space="0" w:color="auto"/>
                  </w:divBdr>
                </w:div>
                <w:div w:id="183078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header" Target="header7.xm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6.xml"/><Relationship Id="rId25" Type="http://schemas.openxmlformats.org/officeDocument/2006/relationships/package" Target="embeddings/Microsoft_Word_Document1.docx"/><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8.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1.emf"/><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oleObject" Target="embeddings/oleObject1.bin"/><Relationship Id="rId28" Type="http://schemas.openxmlformats.org/officeDocument/2006/relationships/header" Target="header9.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10.emf"/><Relationship Id="rId27" Type="http://schemas.openxmlformats.org/officeDocument/2006/relationships/image" Target="media/image13.png"/><Relationship Id="rId30"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9.wmf"/></Relationships>
</file>

<file path=word/_rels/header1.xml.rels><?xml version="1.0" encoding="UTF-8" standalone="yes"?>
<Relationships xmlns="http://schemas.openxmlformats.org/package/2006/relationships"><Relationship Id="rId1" Type="http://schemas.openxmlformats.org/officeDocument/2006/relationships/image" Target="media/image6.emf"/></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_rels/header5.xml.rels><?xml version="1.0" encoding="UTF-8" standalone="yes"?>
<Relationships xmlns="http://schemas.openxmlformats.org/package/2006/relationships"><Relationship Id="rId1" Type="http://schemas.openxmlformats.org/officeDocument/2006/relationships/image" Target="media/image6.emf"/></Relationships>
</file>

<file path=word/_rels/header7.xml.rels><?xml version="1.0" encoding="UTF-8" standalone="yes"?>
<Relationships xmlns="http://schemas.openxmlformats.org/package/2006/relationships"><Relationship Id="rId1" Type="http://schemas.openxmlformats.org/officeDocument/2006/relationships/image" Target="media/image8.png"/></Relationships>
</file>

<file path=word/_rels/header8.xml.rels><?xml version="1.0" encoding="UTF-8" standalone="yes"?>
<Relationships xmlns="http://schemas.openxmlformats.org/package/2006/relationships"><Relationship Id="rId1" Type="http://schemas.openxmlformats.org/officeDocument/2006/relationships/image" Target="media/image8.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5" Type="http://schemas.openxmlformats.org/officeDocument/2006/relationships/image" Target="media/image5.png"/><Relationship Id="rId4"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amanna\Desktop\ApteanWord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AD86A4-CE17-4E89-8364-C36B06E75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ApteanWordTemplate.dotx</Template>
  <TotalTime>1674</TotalTime>
  <Pages>15</Pages>
  <Words>2080</Words>
  <Characters>11859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Installation Manual - Full</vt:lpstr>
    </vt:vector>
  </TitlesOfParts>
  <Company>Consona Software</Company>
  <LinksUpToDate>false</LinksUpToDate>
  <CharactersWithSpaces>13912</CharactersWithSpaces>
  <SharedDoc>false</SharedDoc>
  <HLinks>
    <vt:vector size="168" baseType="variant">
      <vt:variant>
        <vt:i4>3407983</vt:i4>
      </vt:variant>
      <vt:variant>
        <vt:i4>165</vt:i4>
      </vt:variant>
      <vt:variant>
        <vt:i4>0</vt:i4>
      </vt:variant>
      <vt:variant>
        <vt:i4>5</vt:i4>
      </vt:variant>
      <vt:variant>
        <vt:lpwstr>http://www.intuitiveexpert.com/</vt:lpwstr>
      </vt:variant>
      <vt:variant>
        <vt:lpwstr/>
      </vt:variant>
      <vt:variant>
        <vt:i4>2490467</vt:i4>
      </vt:variant>
      <vt:variant>
        <vt:i4>162</vt:i4>
      </vt:variant>
      <vt:variant>
        <vt:i4>0</vt:i4>
      </vt:variant>
      <vt:variant>
        <vt:i4>5</vt:i4>
      </vt:variant>
      <vt:variant>
        <vt:lpwstr>http://www.consona.com/</vt:lpwstr>
      </vt:variant>
      <vt:variant>
        <vt:lpwstr/>
      </vt:variant>
      <vt:variant>
        <vt:i4>1048630</vt:i4>
      </vt:variant>
      <vt:variant>
        <vt:i4>155</vt:i4>
      </vt:variant>
      <vt:variant>
        <vt:i4>0</vt:i4>
      </vt:variant>
      <vt:variant>
        <vt:i4>5</vt:i4>
      </vt:variant>
      <vt:variant>
        <vt:lpwstr/>
      </vt:variant>
      <vt:variant>
        <vt:lpwstr>_Toc309658994</vt:lpwstr>
      </vt:variant>
      <vt:variant>
        <vt:i4>1048630</vt:i4>
      </vt:variant>
      <vt:variant>
        <vt:i4>149</vt:i4>
      </vt:variant>
      <vt:variant>
        <vt:i4>0</vt:i4>
      </vt:variant>
      <vt:variant>
        <vt:i4>5</vt:i4>
      </vt:variant>
      <vt:variant>
        <vt:lpwstr/>
      </vt:variant>
      <vt:variant>
        <vt:lpwstr>_Toc309658993</vt:lpwstr>
      </vt:variant>
      <vt:variant>
        <vt:i4>1048630</vt:i4>
      </vt:variant>
      <vt:variant>
        <vt:i4>143</vt:i4>
      </vt:variant>
      <vt:variant>
        <vt:i4>0</vt:i4>
      </vt:variant>
      <vt:variant>
        <vt:i4>5</vt:i4>
      </vt:variant>
      <vt:variant>
        <vt:lpwstr/>
      </vt:variant>
      <vt:variant>
        <vt:lpwstr>_Toc309658992</vt:lpwstr>
      </vt:variant>
      <vt:variant>
        <vt:i4>1048630</vt:i4>
      </vt:variant>
      <vt:variant>
        <vt:i4>137</vt:i4>
      </vt:variant>
      <vt:variant>
        <vt:i4>0</vt:i4>
      </vt:variant>
      <vt:variant>
        <vt:i4>5</vt:i4>
      </vt:variant>
      <vt:variant>
        <vt:lpwstr/>
      </vt:variant>
      <vt:variant>
        <vt:lpwstr>_Toc309658991</vt:lpwstr>
      </vt:variant>
      <vt:variant>
        <vt:i4>1048630</vt:i4>
      </vt:variant>
      <vt:variant>
        <vt:i4>131</vt:i4>
      </vt:variant>
      <vt:variant>
        <vt:i4>0</vt:i4>
      </vt:variant>
      <vt:variant>
        <vt:i4>5</vt:i4>
      </vt:variant>
      <vt:variant>
        <vt:lpwstr/>
      </vt:variant>
      <vt:variant>
        <vt:lpwstr>_Toc309658990</vt:lpwstr>
      </vt:variant>
      <vt:variant>
        <vt:i4>1114166</vt:i4>
      </vt:variant>
      <vt:variant>
        <vt:i4>125</vt:i4>
      </vt:variant>
      <vt:variant>
        <vt:i4>0</vt:i4>
      </vt:variant>
      <vt:variant>
        <vt:i4>5</vt:i4>
      </vt:variant>
      <vt:variant>
        <vt:lpwstr/>
      </vt:variant>
      <vt:variant>
        <vt:lpwstr>_Toc309658989</vt:lpwstr>
      </vt:variant>
      <vt:variant>
        <vt:i4>1114166</vt:i4>
      </vt:variant>
      <vt:variant>
        <vt:i4>119</vt:i4>
      </vt:variant>
      <vt:variant>
        <vt:i4>0</vt:i4>
      </vt:variant>
      <vt:variant>
        <vt:i4>5</vt:i4>
      </vt:variant>
      <vt:variant>
        <vt:lpwstr/>
      </vt:variant>
      <vt:variant>
        <vt:lpwstr>_Toc309658988</vt:lpwstr>
      </vt:variant>
      <vt:variant>
        <vt:i4>1114166</vt:i4>
      </vt:variant>
      <vt:variant>
        <vt:i4>113</vt:i4>
      </vt:variant>
      <vt:variant>
        <vt:i4>0</vt:i4>
      </vt:variant>
      <vt:variant>
        <vt:i4>5</vt:i4>
      </vt:variant>
      <vt:variant>
        <vt:lpwstr/>
      </vt:variant>
      <vt:variant>
        <vt:lpwstr>_Toc309658987</vt:lpwstr>
      </vt:variant>
      <vt:variant>
        <vt:i4>1114166</vt:i4>
      </vt:variant>
      <vt:variant>
        <vt:i4>107</vt:i4>
      </vt:variant>
      <vt:variant>
        <vt:i4>0</vt:i4>
      </vt:variant>
      <vt:variant>
        <vt:i4>5</vt:i4>
      </vt:variant>
      <vt:variant>
        <vt:lpwstr/>
      </vt:variant>
      <vt:variant>
        <vt:lpwstr>_Toc309658986</vt:lpwstr>
      </vt:variant>
      <vt:variant>
        <vt:i4>1114166</vt:i4>
      </vt:variant>
      <vt:variant>
        <vt:i4>101</vt:i4>
      </vt:variant>
      <vt:variant>
        <vt:i4>0</vt:i4>
      </vt:variant>
      <vt:variant>
        <vt:i4>5</vt:i4>
      </vt:variant>
      <vt:variant>
        <vt:lpwstr/>
      </vt:variant>
      <vt:variant>
        <vt:lpwstr>_Toc309658985</vt:lpwstr>
      </vt:variant>
      <vt:variant>
        <vt:i4>1114166</vt:i4>
      </vt:variant>
      <vt:variant>
        <vt:i4>95</vt:i4>
      </vt:variant>
      <vt:variant>
        <vt:i4>0</vt:i4>
      </vt:variant>
      <vt:variant>
        <vt:i4>5</vt:i4>
      </vt:variant>
      <vt:variant>
        <vt:lpwstr/>
      </vt:variant>
      <vt:variant>
        <vt:lpwstr>_Toc309658984</vt:lpwstr>
      </vt:variant>
      <vt:variant>
        <vt:i4>1114166</vt:i4>
      </vt:variant>
      <vt:variant>
        <vt:i4>89</vt:i4>
      </vt:variant>
      <vt:variant>
        <vt:i4>0</vt:i4>
      </vt:variant>
      <vt:variant>
        <vt:i4>5</vt:i4>
      </vt:variant>
      <vt:variant>
        <vt:lpwstr/>
      </vt:variant>
      <vt:variant>
        <vt:lpwstr>_Toc309658983</vt:lpwstr>
      </vt:variant>
      <vt:variant>
        <vt:i4>1114166</vt:i4>
      </vt:variant>
      <vt:variant>
        <vt:i4>83</vt:i4>
      </vt:variant>
      <vt:variant>
        <vt:i4>0</vt:i4>
      </vt:variant>
      <vt:variant>
        <vt:i4>5</vt:i4>
      </vt:variant>
      <vt:variant>
        <vt:lpwstr/>
      </vt:variant>
      <vt:variant>
        <vt:lpwstr>_Toc309658982</vt:lpwstr>
      </vt:variant>
      <vt:variant>
        <vt:i4>1114166</vt:i4>
      </vt:variant>
      <vt:variant>
        <vt:i4>77</vt:i4>
      </vt:variant>
      <vt:variant>
        <vt:i4>0</vt:i4>
      </vt:variant>
      <vt:variant>
        <vt:i4>5</vt:i4>
      </vt:variant>
      <vt:variant>
        <vt:lpwstr/>
      </vt:variant>
      <vt:variant>
        <vt:lpwstr>_Toc309658981</vt:lpwstr>
      </vt:variant>
      <vt:variant>
        <vt:i4>1114166</vt:i4>
      </vt:variant>
      <vt:variant>
        <vt:i4>71</vt:i4>
      </vt:variant>
      <vt:variant>
        <vt:i4>0</vt:i4>
      </vt:variant>
      <vt:variant>
        <vt:i4>5</vt:i4>
      </vt:variant>
      <vt:variant>
        <vt:lpwstr/>
      </vt:variant>
      <vt:variant>
        <vt:lpwstr>_Toc309658980</vt:lpwstr>
      </vt:variant>
      <vt:variant>
        <vt:i4>1966134</vt:i4>
      </vt:variant>
      <vt:variant>
        <vt:i4>65</vt:i4>
      </vt:variant>
      <vt:variant>
        <vt:i4>0</vt:i4>
      </vt:variant>
      <vt:variant>
        <vt:i4>5</vt:i4>
      </vt:variant>
      <vt:variant>
        <vt:lpwstr/>
      </vt:variant>
      <vt:variant>
        <vt:lpwstr>_Toc309658979</vt:lpwstr>
      </vt:variant>
      <vt:variant>
        <vt:i4>1966134</vt:i4>
      </vt:variant>
      <vt:variant>
        <vt:i4>59</vt:i4>
      </vt:variant>
      <vt:variant>
        <vt:i4>0</vt:i4>
      </vt:variant>
      <vt:variant>
        <vt:i4>5</vt:i4>
      </vt:variant>
      <vt:variant>
        <vt:lpwstr/>
      </vt:variant>
      <vt:variant>
        <vt:lpwstr>_Toc309658978</vt:lpwstr>
      </vt:variant>
      <vt:variant>
        <vt:i4>1966134</vt:i4>
      </vt:variant>
      <vt:variant>
        <vt:i4>53</vt:i4>
      </vt:variant>
      <vt:variant>
        <vt:i4>0</vt:i4>
      </vt:variant>
      <vt:variant>
        <vt:i4>5</vt:i4>
      </vt:variant>
      <vt:variant>
        <vt:lpwstr/>
      </vt:variant>
      <vt:variant>
        <vt:lpwstr>_Toc309658977</vt:lpwstr>
      </vt:variant>
      <vt:variant>
        <vt:i4>1966134</vt:i4>
      </vt:variant>
      <vt:variant>
        <vt:i4>47</vt:i4>
      </vt:variant>
      <vt:variant>
        <vt:i4>0</vt:i4>
      </vt:variant>
      <vt:variant>
        <vt:i4>5</vt:i4>
      </vt:variant>
      <vt:variant>
        <vt:lpwstr/>
      </vt:variant>
      <vt:variant>
        <vt:lpwstr>_Toc309658976</vt:lpwstr>
      </vt:variant>
      <vt:variant>
        <vt:i4>1966134</vt:i4>
      </vt:variant>
      <vt:variant>
        <vt:i4>41</vt:i4>
      </vt:variant>
      <vt:variant>
        <vt:i4>0</vt:i4>
      </vt:variant>
      <vt:variant>
        <vt:i4>5</vt:i4>
      </vt:variant>
      <vt:variant>
        <vt:lpwstr/>
      </vt:variant>
      <vt:variant>
        <vt:lpwstr>_Toc309658975</vt:lpwstr>
      </vt:variant>
      <vt:variant>
        <vt:i4>1966134</vt:i4>
      </vt:variant>
      <vt:variant>
        <vt:i4>35</vt:i4>
      </vt:variant>
      <vt:variant>
        <vt:i4>0</vt:i4>
      </vt:variant>
      <vt:variant>
        <vt:i4>5</vt:i4>
      </vt:variant>
      <vt:variant>
        <vt:lpwstr/>
      </vt:variant>
      <vt:variant>
        <vt:lpwstr>_Toc309658974</vt:lpwstr>
      </vt:variant>
      <vt:variant>
        <vt:i4>1966134</vt:i4>
      </vt:variant>
      <vt:variant>
        <vt:i4>29</vt:i4>
      </vt:variant>
      <vt:variant>
        <vt:i4>0</vt:i4>
      </vt:variant>
      <vt:variant>
        <vt:i4>5</vt:i4>
      </vt:variant>
      <vt:variant>
        <vt:lpwstr/>
      </vt:variant>
      <vt:variant>
        <vt:lpwstr>_Toc309658973</vt:lpwstr>
      </vt:variant>
      <vt:variant>
        <vt:i4>1966134</vt:i4>
      </vt:variant>
      <vt:variant>
        <vt:i4>23</vt:i4>
      </vt:variant>
      <vt:variant>
        <vt:i4>0</vt:i4>
      </vt:variant>
      <vt:variant>
        <vt:i4>5</vt:i4>
      </vt:variant>
      <vt:variant>
        <vt:lpwstr/>
      </vt:variant>
      <vt:variant>
        <vt:lpwstr>_Toc309658972</vt:lpwstr>
      </vt:variant>
      <vt:variant>
        <vt:i4>1966134</vt:i4>
      </vt:variant>
      <vt:variant>
        <vt:i4>17</vt:i4>
      </vt:variant>
      <vt:variant>
        <vt:i4>0</vt:i4>
      </vt:variant>
      <vt:variant>
        <vt:i4>5</vt:i4>
      </vt:variant>
      <vt:variant>
        <vt:lpwstr/>
      </vt:variant>
      <vt:variant>
        <vt:lpwstr>_Toc309658971</vt:lpwstr>
      </vt:variant>
      <vt:variant>
        <vt:i4>1966134</vt:i4>
      </vt:variant>
      <vt:variant>
        <vt:i4>11</vt:i4>
      </vt:variant>
      <vt:variant>
        <vt:i4>0</vt:i4>
      </vt:variant>
      <vt:variant>
        <vt:i4>5</vt:i4>
      </vt:variant>
      <vt:variant>
        <vt:lpwstr/>
      </vt:variant>
      <vt:variant>
        <vt:lpwstr>_Toc309658970</vt:lpwstr>
      </vt:variant>
      <vt:variant>
        <vt:i4>2031670</vt:i4>
      </vt:variant>
      <vt:variant>
        <vt:i4>5</vt:i4>
      </vt:variant>
      <vt:variant>
        <vt:i4>0</vt:i4>
      </vt:variant>
      <vt:variant>
        <vt:i4>5</vt:i4>
      </vt:variant>
      <vt:variant>
        <vt:lpwstr/>
      </vt:variant>
      <vt:variant>
        <vt:lpwstr>_Toc309658969</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Installation Manual - Full</dc:title>
  <dc:subject>Intuitive ERP 8.7</dc:subject>
  <dc:creator>Gayathri Ramanna</dc:creator>
  <cp:lastModifiedBy>Gayathri Ramanna</cp:lastModifiedBy>
  <cp:revision>286</cp:revision>
  <cp:lastPrinted>2011-12-06T06:43:00Z</cp:lastPrinted>
  <dcterms:created xsi:type="dcterms:W3CDTF">2017-10-08T13:47:00Z</dcterms:created>
  <dcterms:modified xsi:type="dcterms:W3CDTF">2017-11-13T11:32:00Z</dcterms:modified>
</cp:coreProperties>
</file>